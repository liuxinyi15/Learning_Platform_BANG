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605582044"/>
        <w:docPartObj>
          <w:docPartGallery w:val="Cover Pages"/>
          <w:docPartUnique/>
        </w:docPartObj>
      </w:sdtPr>
      <w:sdtEndPr>
        <w:rPr>
          <w:rFonts w:ascii="Helvetica" w:hAnsi="Helvetica"/>
          <w:color w:val="C00000"/>
          <w:sz w:val="40"/>
          <w:szCs w:val="40"/>
        </w:rPr>
      </w:sdtEndPr>
      <w:sdtContent>
        <w:p w14:paraId="1FCABB51" w14:textId="4CBF9CED" w:rsidR="009A12A0" w:rsidRDefault="009A12A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BFE0C07" wp14:editId="6C203ED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9791700"/>
                    <wp:effectExtent l="0" t="0" r="6350" b="0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9791700"/>
                              <a:chOff x="0" y="0"/>
                              <a:chExt cx="3113670" cy="9763125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50" cy="9763125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7011" y="1"/>
                                <a:ext cx="2971800" cy="97297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31AB73" w14:textId="77777777" w:rsidR="004B31E3" w:rsidRDefault="004B31E3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7187850"/>
                                <a:ext cx="3089515" cy="1946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Helvetica" w:eastAsia="SimSun" w:hAnsi="Helvetica" w:cs="Helvetica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2CF9C25" w14:textId="63D67F9B" w:rsidR="004B31E3" w:rsidRPr="00EB7F07" w:rsidRDefault="004B31E3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>
                                        <w:rPr>
                                          <w:rFonts w:ascii="Helvetica" w:eastAsia="SimSun" w:hAnsi="Helvetica" w:cs="Helvetica"/>
                                        </w:rPr>
                                        <w:t>Lin Hong (</w:t>
                                      </w:r>
                                      <w:r>
                                        <w:rPr>
                                          <w:rFonts w:ascii="Helvetica" w:eastAsia="SimSun" w:hAnsi="Helvetica" w:cs="Helvetica"/>
                                        </w:rPr>
                                        <w:t>洪</w:t>
                                      </w:r>
                                      <w:r>
                                        <w:rPr>
                                          <w:rFonts w:ascii="Helvetica" w:eastAsia="SimSun" w:hAnsi="Helvetica" w:cs="Helvetica" w:hint="eastAsia"/>
                                          <w:lang w:eastAsia="zh-CN"/>
                                        </w:rPr>
                                        <w:t>琳</w:t>
                                      </w:r>
                                      <w:r>
                                        <w:rPr>
                                          <w:rFonts w:ascii="Helvetica" w:eastAsia="SimSun" w:hAnsi="Helvetica" w:cs="Helvetica" w:hint="eastAsia"/>
                                          <w:lang w:eastAsia="zh-CN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61A60404" w14:textId="66568F8A" w:rsidR="004B31E3" w:rsidRPr="00EB7F07" w:rsidRDefault="004B31E3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>
                                        <w:t>Central Oregon Community College</w:t>
                                      </w:r>
                                    </w:p>
                                  </w:sdtContent>
                                </w:sdt>
                                <w:p w14:paraId="38F4FFB8" w14:textId="77777777" w:rsidR="004B31E3" w:rsidRPr="00EB7F07" w:rsidRDefault="004B31E3">
                                  <w:pPr>
                                    <w:pStyle w:val="NoSpacing"/>
                                    <w:spacing w:line="360" w:lineRule="auto"/>
                                  </w:pPr>
                                  <w:r w:rsidRPr="00EB7F07">
                                    <w:t>2018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BFE0C07" id="Group 453" o:spid="_x0000_s1026" style="position:absolute;margin-left:193.95pt;margin-top:0;width:245.15pt;height:771pt;z-index:251659264;mso-width-percent:400;mso-position-horizontal:right;mso-position-horizontal-relative:page;mso-position-vertical:top;mso-position-vertical-relative:page;mso-width-percent:400" coordsize="31136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">
                    <v:rect id="Rectangle 459" o:spid="_x0000_s1027" alt="Light vertical" style="position:absolute;width:1133;height:97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170;width:29718;height:97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7C31AB73" w14:textId="77777777" w:rsidR="004B31E3" w:rsidRDefault="004B31E3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71878;width:30895;height:1946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Helvetica" w:eastAsia="SimSun" w:hAnsi="Helvetica" w:cs="Helvetica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32CF9C25" w14:textId="63D67F9B" w:rsidR="004B31E3" w:rsidRPr="00EB7F07" w:rsidRDefault="004B31E3">
                                <w:pPr>
                                  <w:pStyle w:val="NoSpacing"/>
                                  <w:spacing w:line="360" w:lineRule="auto"/>
                                </w:pPr>
                                <w:r>
                                  <w:rPr>
                                    <w:rFonts w:ascii="Helvetica" w:eastAsia="SimSun" w:hAnsi="Helvetica" w:cs="Helvetica"/>
                                  </w:rPr>
                                  <w:t>Lin Hong (</w:t>
                                </w:r>
                                <w:r>
                                  <w:rPr>
                                    <w:rFonts w:ascii="Helvetica" w:eastAsia="SimSun" w:hAnsi="Helvetica" w:cs="Helvetica"/>
                                  </w:rPr>
                                  <w:t>洪</w:t>
                                </w:r>
                                <w:r>
                                  <w:rPr>
                                    <w:rFonts w:ascii="Helvetica" w:eastAsia="SimSun" w:hAnsi="Helvetica" w:cs="Helvetica" w:hint="eastAsia"/>
                                    <w:lang w:eastAsia="zh-CN"/>
                                  </w:rPr>
                                  <w:t>琳</w:t>
                                </w:r>
                                <w:r>
                                  <w:rPr>
                                    <w:rFonts w:ascii="Helvetica" w:eastAsia="SimSun" w:hAnsi="Helvetica" w:cs="Helvetica" w:hint="eastAsia"/>
                                    <w:lang w:eastAsia="zh-CN"/>
                                  </w:rPr>
                                  <w:t>)</w:t>
                                </w:r>
                              </w:p>
                            </w:sdtContent>
                          </w:sdt>
                          <w:sdt>
                            <w:sdt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61A60404" w14:textId="66568F8A" w:rsidR="004B31E3" w:rsidRPr="00EB7F07" w:rsidRDefault="004B31E3">
                                <w:pPr>
                                  <w:pStyle w:val="NoSpacing"/>
                                  <w:spacing w:line="360" w:lineRule="auto"/>
                                </w:pPr>
                                <w:r>
                                  <w:t>Central Oregon Community College</w:t>
                                </w:r>
                              </w:p>
                            </w:sdtContent>
                          </w:sdt>
                          <w:p w14:paraId="38F4FFB8" w14:textId="77777777" w:rsidR="004B31E3" w:rsidRPr="00EB7F07" w:rsidRDefault="004B31E3">
                            <w:pPr>
                              <w:pStyle w:val="NoSpacing"/>
                              <w:spacing w:line="360" w:lineRule="auto"/>
                            </w:pPr>
                            <w:r w:rsidRPr="00EB7F07">
                              <w:t>2018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F80D1D1" w14:textId="77777777" w:rsidR="009A12A0" w:rsidRPr="00ED4391" w:rsidRDefault="009A12A0">
          <w:pPr>
            <w:rPr>
              <w:rFonts w:ascii="Helvetica" w:hAnsi="Helvetica"/>
              <w:color w:val="C00000"/>
              <w:sz w:val="40"/>
              <w:szCs w:val="40"/>
            </w:rPr>
          </w:pPr>
          <w:r w:rsidRPr="0088467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C18615A" wp14:editId="3E5B9509">
                    <wp:simplePos x="0" y="0"/>
                    <wp:positionH relativeFrom="column">
                      <wp:posOffset>2294255</wp:posOffset>
                    </wp:positionH>
                    <wp:positionV relativeFrom="paragraph">
                      <wp:posOffset>2480945</wp:posOffset>
                    </wp:positionV>
                    <wp:extent cx="3966845" cy="804122"/>
                    <wp:effectExtent l="0" t="0" r="14605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66845" cy="8041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805E1E" w14:textId="77777777" w:rsidR="004B31E3" w:rsidRPr="005952DD" w:rsidRDefault="004B31E3" w:rsidP="006E50FB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SimSun" w:eastAsia="SimSun" w:hAnsi="SimSun"/>
                                    <w:sz w:val="144"/>
                                    <w:szCs w:val="96"/>
                                  </w:rPr>
                                </w:pPr>
                                <w:r w:rsidRPr="005952DD">
                                  <w:rPr>
                                    <w:rFonts w:ascii="SimSun" w:eastAsia="SimSun" w:hAnsi="SimSun"/>
                                    <w:sz w:val="96"/>
                                    <w:szCs w:val="96"/>
                                  </w:rPr>
                                  <w:t>初级汉语课本</w:t>
                                </w:r>
                              </w:p>
                              <w:p w14:paraId="21A77A2B" w14:textId="77777777" w:rsidR="004B31E3" w:rsidRDefault="004B31E3" w:rsidP="006E50FB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31069239" w14:textId="77777777" w:rsidR="004B31E3" w:rsidRDefault="004B31E3" w:rsidP="006E50FB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64245CF0" w14:textId="77777777" w:rsidR="004B31E3" w:rsidRPr="00884678" w:rsidRDefault="004B31E3" w:rsidP="006E50FB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620E40EC" w14:textId="77777777" w:rsidR="004B31E3" w:rsidRPr="00884678" w:rsidRDefault="004B31E3" w:rsidP="006E50FB">
                                <w:pPr>
                                  <w:shd w:val="clear" w:color="auto" w:fill="FFF2CC" w:themeFill="accent4" w:themeFillTint="33"/>
                                  <w:rPr>
                                    <w:rFonts w:ascii="Helvetica" w:eastAsia="SimSun" w:hAnsi="Helvetica" w:cs="Helvetica"/>
                                    <w:sz w:val="96"/>
                                    <w:szCs w:val="96"/>
                                  </w:rPr>
                                </w:pPr>
                              </w:p>
                              <w:p w14:paraId="57DD807D" w14:textId="77777777" w:rsidR="004B31E3" w:rsidRDefault="004B31E3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18615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1" type="#_x0000_t202" style="position:absolute;margin-left:180.65pt;margin-top:195.35pt;width:312.35pt;height:6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">
                    <v:textbox>
                      <w:txbxContent>
                        <w:p w14:paraId="52805E1E" w14:textId="77777777" w:rsidR="004B31E3" w:rsidRPr="005952DD" w:rsidRDefault="004B31E3" w:rsidP="006E50FB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SimSun" w:eastAsia="SimSun" w:hAnsi="SimSun"/>
                              <w:sz w:val="144"/>
                              <w:szCs w:val="96"/>
                            </w:rPr>
                          </w:pPr>
                          <w:r w:rsidRPr="005952DD">
                            <w:rPr>
                              <w:rFonts w:ascii="SimSun" w:eastAsia="SimSun" w:hAnsi="SimSun"/>
                              <w:sz w:val="96"/>
                              <w:szCs w:val="96"/>
                            </w:rPr>
                            <w:t>初级汉语课本</w:t>
                          </w:r>
                        </w:p>
                        <w:p w14:paraId="21A77A2B" w14:textId="77777777" w:rsidR="004B31E3" w:rsidRDefault="004B31E3" w:rsidP="006E50FB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14:paraId="31069239" w14:textId="77777777" w:rsidR="004B31E3" w:rsidRDefault="004B31E3" w:rsidP="006E50FB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14:paraId="64245CF0" w14:textId="77777777" w:rsidR="004B31E3" w:rsidRPr="00884678" w:rsidRDefault="004B31E3" w:rsidP="006E50FB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14:paraId="620E40EC" w14:textId="77777777" w:rsidR="004B31E3" w:rsidRPr="00884678" w:rsidRDefault="004B31E3" w:rsidP="006E50FB">
                          <w:pPr>
                            <w:shd w:val="clear" w:color="auto" w:fill="FFF2CC" w:themeFill="accent4" w:themeFillTint="33"/>
                            <w:rPr>
                              <w:rFonts w:ascii="Helvetica" w:eastAsia="SimSun" w:hAnsi="Helvetica" w:cs="Helvetica"/>
                              <w:sz w:val="96"/>
                              <w:szCs w:val="96"/>
                            </w:rPr>
                          </w:pPr>
                        </w:p>
                        <w:p w14:paraId="57DD807D" w14:textId="77777777" w:rsidR="004B31E3" w:rsidRDefault="004B31E3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5A713DDB" wp14:editId="455ECE41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2533862</wp:posOffset>
                    </wp:positionV>
                    <wp:extent cx="6970395" cy="640080"/>
                    <wp:effectExtent l="0" t="0" r="19050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65164409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C672F48" w14:textId="57FC35C9" w:rsidR="004B31E3" w:rsidRDefault="004B31E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BEGINNING CHINESE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5A713DDB" id="Rectangle 16" o:spid="_x0000_s1032" style="position:absolute;margin-left:0;margin-top:199.5pt;width:548.85pt;height:50.4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65164409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C672F48" w14:textId="57FC35C9" w:rsidR="004B31E3" w:rsidRDefault="004B31E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BEGINNING CHINESE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0D491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611B6954" wp14:editId="73A4B3EC">
                    <wp:simplePos x="0" y="0"/>
                    <wp:positionH relativeFrom="column">
                      <wp:posOffset>1976120</wp:posOffset>
                    </wp:positionH>
                    <wp:positionV relativeFrom="paragraph">
                      <wp:posOffset>4314190</wp:posOffset>
                    </wp:positionV>
                    <wp:extent cx="3328670" cy="1404620"/>
                    <wp:effectExtent l="57150" t="57150" r="367030" b="348615"/>
                    <wp:wrapSquare wrapText="bothSides"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2867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outerShdw blurRad="190500" dist="228600" dir="2700000" algn="ctr">
                                <a:srgbClr val="000000">
                                  <a:alpha val="30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4800000"/>
                              </a:lightRig>
                            </a:scene3d>
                            <a:sp3d prstMaterial="matte">
                              <a:bevelT w="127000" h="63500"/>
                            </a:sp3d>
                          </wps:spPr>
                          <wps:txbx>
                            <w:txbxContent>
                              <w:p w14:paraId="0FE32FA0" w14:textId="6E319C4A" w:rsidR="004B31E3" w:rsidRPr="002E120B" w:rsidRDefault="004B31E3" w:rsidP="006E50FB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sz w:val="72"/>
                                  </w:rPr>
                                </w:pPr>
                                <w:r>
                                  <w:rPr>
                                    <w:sz w:val="72"/>
                                  </w:rPr>
                                  <w:t>Unit 8 School</w:t>
                                </w:r>
                              </w:p>
                              <w:p w14:paraId="19A6B5F7" w14:textId="4B989143" w:rsidR="004B31E3" w:rsidRPr="00FF7F0E" w:rsidRDefault="004B31E3" w:rsidP="006E50FB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rFonts w:ascii="SimSun" w:eastAsia="SimSun" w:hAnsi="SimSun"/>
                                    <w:color w:val="C00000"/>
                                    <w:sz w:val="52"/>
                                  </w:rPr>
                                </w:pPr>
                                <w:r>
                                  <w:rPr>
                                    <w:rFonts w:ascii="SimSun" w:eastAsia="SimSun" w:hAnsi="SimSun" w:hint="eastAsia"/>
                                    <w:color w:val="C00000"/>
                                    <w:sz w:val="72"/>
                                  </w:rPr>
                                  <w:t>学校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611B6954" id="_x0000_s1033" type="#_x0000_t202" style="position:absolute;margin-left:155.6pt;margin-top:339.7pt;width:262.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" stroked="f">
                    <v:shadow on="t" color="black" opacity="19660f" offset="4.49014mm,4.49014mm"/>
                    <v:textbox style="mso-fit-shape-to-text:t">
                      <w:txbxContent>
                        <w:p w14:paraId="0FE32FA0" w14:textId="6E319C4A" w:rsidR="004B31E3" w:rsidRPr="002E120B" w:rsidRDefault="004B31E3" w:rsidP="006E50FB">
                          <w:pPr>
                            <w:shd w:val="clear" w:color="auto" w:fill="FFFFFF" w:themeFill="background1"/>
                            <w:jc w:val="center"/>
                            <w:rPr>
                              <w:sz w:val="72"/>
                            </w:rPr>
                          </w:pPr>
                          <w:r>
                            <w:rPr>
                              <w:sz w:val="72"/>
                            </w:rPr>
                            <w:t>Unit 8 School</w:t>
                          </w:r>
                        </w:p>
                        <w:p w14:paraId="19A6B5F7" w14:textId="4B989143" w:rsidR="004B31E3" w:rsidRPr="00FF7F0E" w:rsidRDefault="004B31E3" w:rsidP="006E50FB">
                          <w:pPr>
                            <w:shd w:val="clear" w:color="auto" w:fill="FFFFFF" w:themeFill="background1"/>
                            <w:jc w:val="center"/>
                            <w:rPr>
                              <w:rFonts w:ascii="SimSun" w:eastAsia="SimSun" w:hAnsi="SimSun"/>
                              <w:color w:val="C00000"/>
                              <w:sz w:val="52"/>
                            </w:rPr>
                          </w:pPr>
                          <w:r>
                            <w:rPr>
                              <w:rFonts w:ascii="SimSun" w:eastAsia="SimSun" w:hAnsi="SimSun" w:hint="eastAsia"/>
                              <w:color w:val="C00000"/>
                              <w:sz w:val="72"/>
                            </w:rPr>
                            <w:t>学校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Helvetica" w:hAnsi="Helvetica"/>
              <w:color w:val="C00000"/>
              <w:sz w:val="40"/>
              <w:szCs w:val="40"/>
            </w:rPr>
            <w:br w:type="page"/>
          </w: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9010"/>
          </w:tblGrid>
          <w:tr w:rsidR="006E50FB" w14:paraId="1D8C4C80" w14:textId="77777777" w:rsidTr="006E50FB">
            <w:tc>
              <w:tcPr>
                <w:tcW w:w="9010" w:type="dxa"/>
                <w:shd w:val="clear" w:color="auto" w:fill="FFF2CC" w:themeFill="accent4" w:themeFillTint="33"/>
              </w:tcPr>
              <w:p w14:paraId="5E632B98" w14:textId="77777777" w:rsidR="006E50FB" w:rsidRPr="000D4918" w:rsidRDefault="006E50FB" w:rsidP="006E50FB">
                <w:pPr>
                  <w:rPr>
                    <w:rFonts w:cstheme="minorHAnsi"/>
                    <w:color w:val="C00000"/>
                    <w:sz w:val="40"/>
                    <w:szCs w:val="40"/>
                  </w:rPr>
                </w:pPr>
                <w:r w:rsidRPr="000D4918">
                  <w:rPr>
                    <w:rFonts w:cstheme="minorHAnsi"/>
                    <w:color w:val="C00000"/>
                    <w:sz w:val="40"/>
                    <w:szCs w:val="40"/>
                  </w:rPr>
                  <w:lastRenderedPageBreak/>
                  <w:t>COMMUNICATIVE OBJECTIVES</w:t>
                </w:r>
              </w:p>
            </w:tc>
          </w:tr>
          <w:tr w:rsidR="006E50FB" w14:paraId="6B464B32" w14:textId="77777777" w:rsidTr="006E50FB">
            <w:tc>
              <w:tcPr>
                <w:tcW w:w="9010" w:type="dxa"/>
                <w:shd w:val="clear" w:color="auto" w:fill="C5E0B3" w:themeFill="accent6" w:themeFillTint="66"/>
              </w:tcPr>
              <w:p w14:paraId="2A5F7BA8" w14:textId="25C1501B" w:rsidR="006E50FB" w:rsidRPr="000D4918" w:rsidRDefault="006E50FB" w:rsidP="006E50FB">
                <w:p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Once I have master</w:t>
                </w:r>
                <w:r w:rsidR="00196224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ed</w:t>
                </w:r>
                <w:r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this unit,</w:t>
                </w:r>
                <w:r w:rsidR="00196224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I will be able to:</w:t>
                </w:r>
              </w:p>
              <w:p w14:paraId="2C179581" w14:textId="671073E4" w:rsidR="006E50FB" w:rsidRDefault="00196224" w:rsidP="006E50FB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i</w:t>
                </w:r>
                <w:r w:rsidR="006E50FB" w:rsidRPr="000D4918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n my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own and Chinese culture, </w:t>
                </w:r>
                <w:r w:rsidR="006E50FB" w:rsidRPr="006E50FB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identify some elements of a classroom, a school </w:t>
                </w:r>
                <w:r w:rsidR="00A53827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schedule, or levels of school</w:t>
                </w:r>
                <w:r w:rsidR="006E50FB" w:rsidRPr="006E50FB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a</w:t>
                </w:r>
                <w:r w:rsidR="00C2230A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nd how they reflect the culture;</w:t>
                </w:r>
              </w:p>
              <w:p w14:paraId="07AF7B28" w14:textId="1F0531E1" w:rsidR="006E50FB" w:rsidRPr="00C2230A" w:rsidRDefault="006E50FB" w:rsidP="006E50FB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C2230A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exchange school information with o</w:t>
                </w:r>
                <w:r w:rsidR="00C2230A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thers;</w:t>
                </w:r>
              </w:p>
              <w:p w14:paraId="6FD8019D" w14:textId="1AE6013B" w:rsidR="006E50FB" w:rsidRPr="00C2230A" w:rsidRDefault="00C2230A" w:rsidP="006E50FB">
                <w:pPr>
                  <w:pStyle w:val="ListParagraph"/>
                  <w:numPr>
                    <w:ilvl w:val="0"/>
                    <w:numId w:val="5"/>
                  </w:numPr>
                  <w:rPr>
                    <w:rFonts w:cstheme="minorHAnsi"/>
                    <w:color w:val="000000" w:themeColor="text1"/>
                    <w:sz w:val="32"/>
                    <w:szCs w:val="40"/>
                  </w:rPr>
                </w:pPr>
                <w:r w:rsidRPr="00C2230A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d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escribe a student</w:t>
                </w:r>
                <w:r w:rsidR="005B562A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’s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daily routine;</w:t>
                </w:r>
                <w:r w:rsidR="00196224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 xml:space="preserve"> and</w:t>
                </w:r>
              </w:p>
              <w:p w14:paraId="03A362F4" w14:textId="77777777" w:rsidR="00DC3DAE" w:rsidRPr="00B17D8C" w:rsidRDefault="00C2230A" w:rsidP="00B17D8C">
                <w:pPr>
                  <w:pStyle w:val="ListParagraph"/>
                  <w:numPr>
                    <w:ilvl w:val="0"/>
                    <w:numId w:val="5"/>
                  </w:numPr>
                  <w:rPr>
                    <w:rFonts w:ascii="Helvetica" w:hAnsi="Helvetica"/>
                    <w:color w:val="C00000"/>
                    <w:sz w:val="36"/>
                    <w:szCs w:val="40"/>
                  </w:rPr>
                </w:pPr>
                <w:r w:rsidRPr="009F7701"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accept/refuse an invitation politely</w:t>
                </w:r>
                <w:r>
                  <w:rPr>
                    <w:rFonts w:cstheme="minorHAnsi"/>
                    <w:color w:val="000000" w:themeColor="text1"/>
                    <w:sz w:val="32"/>
                    <w:szCs w:val="40"/>
                  </w:rPr>
                  <w:t>.</w:t>
                </w:r>
              </w:p>
              <w:p w14:paraId="1FCF358E" w14:textId="0A2D36FE" w:rsidR="00B17D8C" w:rsidRPr="00B17D8C" w:rsidRDefault="00B17D8C" w:rsidP="00B17D8C">
                <w:pPr>
                  <w:pStyle w:val="ListParagraph"/>
                  <w:rPr>
                    <w:rFonts w:ascii="Helvetica" w:hAnsi="Helvetica"/>
                    <w:color w:val="C00000"/>
                    <w:sz w:val="36"/>
                    <w:szCs w:val="40"/>
                  </w:rPr>
                </w:pPr>
              </w:p>
            </w:tc>
          </w:tr>
        </w:tbl>
        <w:p w14:paraId="3E538159" w14:textId="77777777" w:rsidR="00C2230A" w:rsidRDefault="00642AAE" w:rsidP="00B17854">
          <w:pPr>
            <w:rPr>
              <w:rFonts w:ascii="Helvetica" w:hAnsi="Helvetica"/>
              <w:color w:val="C00000"/>
              <w:sz w:val="40"/>
              <w:szCs w:val="40"/>
            </w:rPr>
          </w:pPr>
        </w:p>
      </w:sdtContent>
    </w:sdt>
    <w:p w14:paraId="2AC0AB74" w14:textId="77777777" w:rsidR="00C2230A" w:rsidRDefault="00C2230A" w:rsidP="00B17854">
      <w:pPr>
        <w:rPr>
          <w:rFonts w:ascii="Helvetica" w:hAnsi="Helvetica"/>
          <w:color w:val="C00000"/>
          <w:sz w:val="40"/>
          <w:szCs w:val="40"/>
        </w:rPr>
      </w:pPr>
    </w:p>
    <w:p w14:paraId="67C9A7AB" w14:textId="782A4764" w:rsidR="00B17854" w:rsidRPr="00660832" w:rsidRDefault="00B17854" w:rsidP="00B17854">
      <w:pPr>
        <w:rPr>
          <w:rFonts w:ascii="Helvetica" w:hAnsi="Helvetica"/>
          <w:color w:val="C00000"/>
          <w:sz w:val="40"/>
          <w:szCs w:val="40"/>
        </w:rPr>
      </w:pPr>
      <w:r w:rsidRPr="00660832">
        <w:rPr>
          <w:rFonts w:ascii="Helvetica" w:hAnsi="Helvetica"/>
          <w:color w:val="C00000"/>
          <w:sz w:val="40"/>
          <w:szCs w:val="40"/>
        </w:rPr>
        <w:t xml:space="preserve">Module I: </w:t>
      </w:r>
      <w:r w:rsidR="00A53827">
        <w:rPr>
          <w:rFonts w:ascii="Helvetica" w:hAnsi="Helvetica"/>
          <w:color w:val="C00000"/>
          <w:sz w:val="40"/>
          <w:szCs w:val="40"/>
        </w:rPr>
        <w:t>Levels of School</w:t>
      </w:r>
    </w:p>
    <w:p w14:paraId="3E324A5A" w14:textId="77777777" w:rsidR="006D71C7" w:rsidRPr="00660832" w:rsidRDefault="0092617A">
      <w:pPr>
        <w:rPr>
          <w:rFonts w:ascii="SimSun" w:eastAsia="SimSun" w:hAnsi="SimSun"/>
          <w:color w:val="C00000"/>
          <w:sz w:val="40"/>
          <w:szCs w:val="40"/>
        </w:rPr>
      </w:pPr>
      <w:r w:rsidRPr="00660832">
        <w:rPr>
          <w:rFonts w:ascii="SimSun" w:eastAsia="SimSun" w:hAnsi="SimSun" w:hint="eastAsia"/>
          <w:color w:val="C00000"/>
          <w:sz w:val="40"/>
          <w:szCs w:val="40"/>
        </w:rPr>
        <w:t>模块一：</w:t>
      </w:r>
      <w:r w:rsidR="003F62CF" w:rsidRPr="00660832">
        <w:rPr>
          <w:rFonts w:ascii="SimSun" w:eastAsia="SimSun" w:hAnsi="SimSun" w:hint="eastAsia"/>
          <w:color w:val="C00000"/>
          <w:sz w:val="40"/>
          <w:szCs w:val="40"/>
        </w:rPr>
        <w:t>年级</w:t>
      </w:r>
    </w:p>
    <w:p w14:paraId="2A5B2282" w14:textId="77777777" w:rsidR="0092617A" w:rsidRDefault="0092617A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4643"/>
        <w:gridCol w:w="825"/>
        <w:gridCol w:w="1257"/>
        <w:gridCol w:w="1538"/>
      </w:tblGrid>
      <w:tr w:rsidR="00673587" w14:paraId="296742AA" w14:textId="77777777" w:rsidTr="00E43187">
        <w:tc>
          <w:tcPr>
            <w:tcW w:w="9020" w:type="dxa"/>
            <w:gridSpan w:val="5"/>
            <w:shd w:val="clear" w:color="auto" w:fill="C5E0B3" w:themeFill="accent6" w:themeFillTint="66"/>
          </w:tcPr>
          <w:p w14:paraId="05479778" w14:textId="4D682BA5" w:rsidR="00673587" w:rsidRPr="00EE53E4" w:rsidRDefault="00673587">
            <w:pPr>
              <w:rPr>
                <w:rFonts w:ascii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1.1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8D295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Ma Xiaoqing and</w:t>
            </w:r>
            <w:r w:rsidR="003F62C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An</w:t>
            </w:r>
            <w:r w:rsidR="008D295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Dawei talk about their siblings’ schooling</w:t>
            </w:r>
            <w:r w:rsidR="00EE53E4">
              <w:rPr>
                <w:rFonts w:asciiTheme="minorEastAsia" w:hAnsi="Helvetica" w:cs="Helvetica" w:hint="eastAsia"/>
                <w:color w:val="000000"/>
                <w:sz w:val="28"/>
                <w:szCs w:val="28"/>
              </w:rPr>
              <w:t>.</w:t>
            </w:r>
          </w:p>
          <w:p w14:paraId="268A7996" w14:textId="77777777" w:rsidR="00673587" w:rsidRDefault="0067358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8D295F" w14:paraId="72E67611" w14:textId="77777777" w:rsidTr="00DC3DAE">
        <w:trPr>
          <w:trHeight w:val="345"/>
        </w:trPr>
        <w:tc>
          <w:tcPr>
            <w:tcW w:w="757" w:type="dxa"/>
            <w:vMerge w:val="restart"/>
            <w:shd w:val="clear" w:color="auto" w:fill="E2EFD9" w:themeFill="accent6" w:themeFillTint="33"/>
          </w:tcPr>
          <w:p w14:paraId="79753F0F" w14:textId="77777777" w:rsidR="00B0117A" w:rsidRPr="00E80C5A" w:rsidRDefault="00B0117A" w:rsidP="00B0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22011158" w14:textId="77777777" w:rsidR="00B0117A" w:rsidRPr="00E80C5A" w:rsidRDefault="008D295F" w:rsidP="00B0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="00B0117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1E033037" w14:textId="77777777" w:rsidR="00B0117A" w:rsidRPr="00E80C5A" w:rsidRDefault="00B0117A" w:rsidP="00B0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7B5D8040" w14:textId="77777777" w:rsidR="00B0117A" w:rsidRPr="00E80C5A" w:rsidRDefault="00B0117A" w:rsidP="00B0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4D0E0206" w14:textId="77777777" w:rsidR="00B0117A" w:rsidRDefault="00B0117A" w:rsidP="00B0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</w:tc>
        <w:tc>
          <w:tcPr>
            <w:tcW w:w="4643" w:type="dxa"/>
            <w:vMerge w:val="restart"/>
            <w:shd w:val="clear" w:color="auto" w:fill="E2EFD9" w:themeFill="accent6" w:themeFillTint="33"/>
          </w:tcPr>
          <w:p w14:paraId="2D7073E0" w14:textId="77777777" w:rsidR="00B0117A" w:rsidRPr="00B17854" w:rsidRDefault="003F62CF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大为，你妹妹上几年级了？</w:t>
            </w:r>
          </w:p>
          <w:p w14:paraId="4E1A2E18" w14:textId="4F710F8F" w:rsidR="00B0117A" w:rsidRPr="00B17854" w:rsidRDefault="0012738D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她上十年级了，相当于中国的高一。你弟弟呢？他</w:t>
            </w:r>
            <w:r w:rsidR="008D295F">
              <w:rPr>
                <w:rFonts w:ascii="SimSun" w:eastAsia="SimSun" w:hAnsi="SimSun" w:hint="eastAsia"/>
                <w:color w:val="000000" w:themeColor="text1"/>
                <w:sz w:val="36"/>
              </w:rPr>
              <w:t>上初中了吗？</w:t>
            </w:r>
          </w:p>
          <w:p w14:paraId="5D6720C4" w14:textId="66A1A776" w:rsidR="00B0117A" w:rsidRPr="008D295F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没有，他才</w:t>
            </w:r>
            <w:r w:rsidR="003302AB">
              <w:rPr>
                <w:rFonts w:ascii="SimSun" w:eastAsia="SimSun" w:hAnsi="SimSun" w:hint="eastAsia"/>
                <w:color w:val="000000" w:themeColor="text1"/>
                <w:sz w:val="36"/>
              </w:rPr>
              <w:t>上</w:t>
            </w: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小学五年级。</w:t>
            </w:r>
          </w:p>
        </w:tc>
        <w:tc>
          <w:tcPr>
            <w:tcW w:w="825" w:type="dxa"/>
            <w:shd w:val="clear" w:color="auto" w:fill="FFF2CC"/>
          </w:tcPr>
          <w:p w14:paraId="5860D512" w14:textId="77777777" w:rsidR="00B0117A" w:rsidRPr="00B0117A" w:rsidRDefault="008D295F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上</w:t>
            </w:r>
          </w:p>
        </w:tc>
        <w:tc>
          <w:tcPr>
            <w:tcW w:w="1257" w:type="dxa"/>
            <w:shd w:val="clear" w:color="auto" w:fill="FFF2CC"/>
          </w:tcPr>
          <w:p w14:paraId="15DAF386" w14:textId="77777777" w:rsidR="00B0117A" w:rsidRPr="005B562A" w:rsidRDefault="004D06CD" w:rsidP="00361CBA">
            <w:pPr>
              <w:rPr>
                <w:rFonts w:ascii="Arial" w:hAnsi="Arial" w:cs="Arial"/>
              </w:rPr>
            </w:pPr>
            <w:r w:rsidRPr="005B562A">
              <w:rPr>
                <w:rFonts w:ascii="Arial" w:hAnsi="Arial" w:cs="Arial"/>
              </w:rPr>
              <w:t>shàng</w:t>
            </w:r>
          </w:p>
        </w:tc>
        <w:tc>
          <w:tcPr>
            <w:tcW w:w="1538" w:type="dxa"/>
            <w:shd w:val="clear" w:color="auto" w:fill="FFF2CC"/>
          </w:tcPr>
          <w:p w14:paraId="0BBD294F" w14:textId="28536F52" w:rsidR="00B0117A" w:rsidRPr="00F03EAC" w:rsidRDefault="00196224" w:rsidP="00673587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</w:rPr>
              <w:t xml:space="preserve">to </w:t>
            </w:r>
            <w:r w:rsidR="004D06CD">
              <w:rPr>
                <w:rFonts w:ascii="Helvetica" w:hAnsi="Helvetica"/>
              </w:rPr>
              <w:t>attend</w:t>
            </w:r>
          </w:p>
        </w:tc>
      </w:tr>
      <w:tr w:rsidR="008D295F" w14:paraId="05C03098" w14:textId="77777777" w:rsidTr="00DC3DAE">
        <w:trPr>
          <w:trHeight w:val="30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0E4C5720" w14:textId="77777777" w:rsidR="008D295F" w:rsidRPr="00414407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21B71E4D" w14:textId="77777777" w:rsidR="008D295F" w:rsidRPr="00414407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825" w:type="dxa"/>
            <w:shd w:val="clear" w:color="auto" w:fill="FFF2CC"/>
          </w:tcPr>
          <w:p w14:paraId="091221E1" w14:textId="77777777" w:rsidR="008D295F" w:rsidRPr="00B0117A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年级</w:t>
            </w:r>
          </w:p>
        </w:tc>
        <w:tc>
          <w:tcPr>
            <w:tcW w:w="1257" w:type="dxa"/>
            <w:shd w:val="clear" w:color="auto" w:fill="FFF2CC"/>
          </w:tcPr>
          <w:p w14:paraId="17AA672B" w14:textId="77777777" w:rsidR="008D295F" w:rsidRPr="005B562A" w:rsidRDefault="004D06CD" w:rsidP="004D06CD">
            <w:pPr>
              <w:rPr>
                <w:rFonts w:ascii="Arial" w:hAnsi="Arial" w:cs="Arial"/>
              </w:rPr>
            </w:pPr>
            <w:r w:rsidRPr="005B562A">
              <w:rPr>
                <w:rFonts w:ascii="Arial" w:hAnsi="Arial" w:cs="Arial"/>
              </w:rPr>
              <w:t>niánjí</w:t>
            </w:r>
          </w:p>
        </w:tc>
        <w:tc>
          <w:tcPr>
            <w:tcW w:w="1538" w:type="dxa"/>
            <w:shd w:val="clear" w:color="auto" w:fill="FFF2CC"/>
          </w:tcPr>
          <w:p w14:paraId="7F449976" w14:textId="11D1DF80" w:rsidR="008D295F" w:rsidRPr="00F03EAC" w:rsidRDefault="00196224" w:rsidP="00196224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grade</w:t>
            </w:r>
          </w:p>
        </w:tc>
      </w:tr>
      <w:tr w:rsidR="008D295F" w14:paraId="5DDBD2A4" w14:textId="77777777" w:rsidTr="00DC3DAE">
        <w:trPr>
          <w:trHeight w:val="39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3914D9E9" w14:textId="77777777" w:rsidR="008D295F" w:rsidRPr="00B17854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6FF89D4D" w14:textId="77777777" w:rsidR="008D295F" w:rsidRPr="00414407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825" w:type="dxa"/>
            <w:shd w:val="clear" w:color="auto" w:fill="FFF2CC"/>
          </w:tcPr>
          <w:p w14:paraId="2FB79520" w14:textId="77777777" w:rsidR="008D295F" w:rsidRPr="00B0117A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722725">
              <w:rPr>
                <w:rFonts w:ascii="SimSun" w:eastAsia="SimSun" w:hAnsi="SimSun" w:cs="SimSun" w:hint="eastAsia"/>
                <w:color w:val="000000"/>
              </w:rPr>
              <w:t>相当于</w:t>
            </w:r>
          </w:p>
        </w:tc>
        <w:tc>
          <w:tcPr>
            <w:tcW w:w="1257" w:type="dxa"/>
            <w:shd w:val="clear" w:color="auto" w:fill="FFF2CC"/>
          </w:tcPr>
          <w:p w14:paraId="30E0B3BC" w14:textId="77777777" w:rsidR="008D295F" w:rsidRPr="005B562A" w:rsidRDefault="004D06CD" w:rsidP="008D295F">
            <w:pPr>
              <w:rPr>
                <w:rFonts w:ascii="Arial" w:hAnsi="Arial" w:cs="Arial"/>
              </w:rPr>
            </w:pPr>
            <w:r w:rsidRPr="005B562A">
              <w:rPr>
                <w:rFonts w:ascii="Arial" w:hAnsi="Arial" w:cs="Arial"/>
                <w:sz w:val="22"/>
              </w:rPr>
              <w:t>xiāngdāng yú</w:t>
            </w:r>
          </w:p>
        </w:tc>
        <w:tc>
          <w:tcPr>
            <w:tcW w:w="1538" w:type="dxa"/>
            <w:shd w:val="clear" w:color="auto" w:fill="FFF2CC"/>
          </w:tcPr>
          <w:p w14:paraId="375BF53C" w14:textId="77777777" w:rsidR="008D295F" w:rsidRPr="00F03EAC" w:rsidRDefault="00CF5ECF" w:rsidP="008D295F">
            <w:pPr>
              <w:rPr>
                <w:rFonts w:ascii="Helvetica" w:hAnsi="Helvetica"/>
              </w:rPr>
            </w:pPr>
            <w:r w:rsidRPr="005B562A">
              <w:rPr>
                <w:rFonts w:ascii="Helvetica" w:hAnsi="Helvetica" w:hint="eastAsia"/>
                <w:sz w:val="22"/>
              </w:rPr>
              <w:t>is</w:t>
            </w:r>
            <w:r w:rsidRPr="005B562A">
              <w:rPr>
                <w:rFonts w:ascii="Helvetica" w:hAnsi="Helvetica"/>
                <w:sz w:val="22"/>
              </w:rPr>
              <w:t xml:space="preserve"> the same as</w:t>
            </w:r>
          </w:p>
        </w:tc>
      </w:tr>
      <w:tr w:rsidR="005E77DA" w14:paraId="060C83BC" w14:textId="77777777" w:rsidTr="00DC3DAE">
        <w:trPr>
          <w:trHeight w:val="39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3AA87EB5" w14:textId="77777777" w:rsidR="005E77DA" w:rsidRPr="00B17854" w:rsidRDefault="005E77DA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6D11AAE9" w14:textId="77777777" w:rsidR="005E77DA" w:rsidRPr="00414407" w:rsidRDefault="005E77DA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825" w:type="dxa"/>
            <w:shd w:val="clear" w:color="auto" w:fill="FFF2CC"/>
          </w:tcPr>
          <w:p w14:paraId="59D69F95" w14:textId="2C5278B8" w:rsidR="005E77DA" w:rsidRDefault="005E77DA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高一</w:t>
            </w:r>
          </w:p>
        </w:tc>
        <w:tc>
          <w:tcPr>
            <w:tcW w:w="1257" w:type="dxa"/>
            <w:shd w:val="clear" w:color="auto" w:fill="FFF2CC"/>
          </w:tcPr>
          <w:p w14:paraId="19B5098C" w14:textId="1F43A818" w:rsidR="005E77DA" w:rsidRPr="005B562A" w:rsidRDefault="005E77DA" w:rsidP="008D295F">
            <w:pPr>
              <w:rPr>
                <w:rFonts w:ascii="Arial" w:hAnsi="Arial" w:cs="Arial"/>
              </w:rPr>
            </w:pPr>
            <w:r w:rsidRPr="005B562A">
              <w:rPr>
                <w:rFonts w:ascii="Arial" w:hAnsi="Arial" w:cs="Arial"/>
              </w:rPr>
              <w:t>gāo yī</w:t>
            </w:r>
          </w:p>
        </w:tc>
        <w:tc>
          <w:tcPr>
            <w:tcW w:w="1538" w:type="dxa"/>
            <w:shd w:val="clear" w:color="auto" w:fill="FFF2CC"/>
          </w:tcPr>
          <w:p w14:paraId="513C0159" w14:textId="5CD1DC29" w:rsidR="005E77DA" w:rsidRPr="00196224" w:rsidRDefault="005E77DA" w:rsidP="008D295F">
            <w:pPr>
              <w:rPr>
                <w:rFonts w:ascii="Helvetica" w:hAnsi="Helvetica"/>
                <w:sz w:val="22"/>
                <w:szCs w:val="22"/>
              </w:rPr>
            </w:pPr>
            <w:r w:rsidRPr="00196224">
              <w:rPr>
                <w:rFonts w:ascii="Helvetica" w:hAnsi="Helvetica"/>
                <w:sz w:val="22"/>
                <w:szCs w:val="22"/>
              </w:rPr>
              <w:t>first year of high school</w:t>
            </w:r>
          </w:p>
        </w:tc>
      </w:tr>
      <w:tr w:rsidR="008D295F" w14:paraId="708293CE" w14:textId="77777777" w:rsidTr="00DC3DAE">
        <w:trPr>
          <w:trHeight w:val="293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552CC13B" w14:textId="77777777" w:rsidR="008D295F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30FDE49A" w14:textId="77777777" w:rsidR="008D295F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25" w:type="dxa"/>
            <w:shd w:val="clear" w:color="auto" w:fill="FFF2CC"/>
          </w:tcPr>
          <w:p w14:paraId="1737BE91" w14:textId="77777777" w:rsidR="008D295F" w:rsidRPr="00B0117A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初中</w:t>
            </w:r>
          </w:p>
        </w:tc>
        <w:tc>
          <w:tcPr>
            <w:tcW w:w="1257" w:type="dxa"/>
            <w:shd w:val="clear" w:color="auto" w:fill="FFF2CC"/>
          </w:tcPr>
          <w:p w14:paraId="50967340" w14:textId="77777777" w:rsidR="008D295F" w:rsidRPr="005B562A" w:rsidRDefault="004D06CD" w:rsidP="008D295F">
            <w:pPr>
              <w:rPr>
                <w:rFonts w:ascii="Arial" w:hAnsi="Arial" w:cs="Arial"/>
              </w:rPr>
            </w:pPr>
            <w:r w:rsidRPr="005B562A">
              <w:rPr>
                <w:rFonts w:ascii="Arial" w:hAnsi="Arial" w:cs="Arial"/>
              </w:rPr>
              <w:t>chūzhōng</w:t>
            </w:r>
          </w:p>
        </w:tc>
        <w:tc>
          <w:tcPr>
            <w:tcW w:w="1538" w:type="dxa"/>
            <w:shd w:val="clear" w:color="auto" w:fill="FFF2CC"/>
          </w:tcPr>
          <w:p w14:paraId="36D04F65" w14:textId="77777777" w:rsidR="008D295F" w:rsidRPr="0012738D" w:rsidRDefault="003869B2" w:rsidP="008D295F">
            <w:pPr>
              <w:rPr>
                <w:rFonts w:ascii="Helvetica" w:hAnsi="Helvetica"/>
                <w:sz w:val="22"/>
              </w:rPr>
            </w:pPr>
            <w:r w:rsidRPr="0012738D">
              <w:rPr>
                <w:rFonts w:ascii="Helvetica" w:hAnsi="Helvetica"/>
                <w:sz w:val="22"/>
              </w:rPr>
              <w:t xml:space="preserve">middle school </w:t>
            </w:r>
          </w:p>
        </w:tc>
      </w:tr>
      <w:tr w:rsidR="008D295F" w14:paraId="04DEF362" w14:textId="77777777" w:rsidTr="00DC3DAE">
        <w:trPr>
          <w:trHeight w:val="325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5C6D35ED" w14:textId="77777777" w:rsidR="008D295F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64BABB1C" w14:textId="77777777" w:rsidR="008D295F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25" w:type="dxa"/>
            <w:shd w:val="clear" w:color="auto" w:fill="FFF2CC"/>
          </w:tcPr>
          <w:p w14:paraId="6AA8FE3B" w14:textId="77777777" w:rsidR="008D295F" w:rsidRPr="00B0117A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才</w:t>
            </w:r>
          </w:p>
        </w:tc>
        <w:tc>
          <w:tcPr>
            <w:tcW w:w="1257" w:type="dxa"/>
            <w:shd w:val="clear" w:color="auto" w:fill="FFF2CC"/>
          </w:tcPr>
          <w:p w14:paraId="702E0E33" w14:textId="77777777" w:rsidR="008D295F" w:rsidRPr="005B562A" w:rsidRDefault="004D06CD" w:rsidP="008D295F">
            <w:pPr>
              <w:rPr>
                <w:rFonts w:ascii="Arial" w:hAnsi="Arial" w:cs="Arial"/>
              </w:rPr>
            </w:pPr>
            <w:r w:rsidRPr="005B562A">
              <w:rPr>
                <w:rFonts w:ascii="Arial" w:hAnsi="Arial" w:cs="Arial"/>
              </w:rPr>
              <w:t>cái</w:t>
            </w:r>
          </w:p>
        </w:tc>
        <w:tc>
          <w:tcPr>
            <w:tcW w:w="1538" w:type="dxa"/>
            <w:shd w:val="clear" w:color="auto" w:fill="FFF2CC"/>
          </w:tcPr>
          <w:p w14:paraId="31E3A287" w14:textId="77777777" w:rsidR="008D295F" w:rsidRPr="00F03EAC" w:rsidRDefault="003869B2" w:rsidP="008D295F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only</w:t>
            </w:r>
          </w:p>
        </w:tc>
      </w:tr>
      <w:tr w:rsidR="008D295F" w14:paraId="574355C9" w14:textId="77777777" w:rsidTr="00DC3DAE">
        <w:trPr>
          <w:trHeight w:val="36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782B9E03" w14:textId="77777777" w:rsidR="008D295F" w:rsidRPr="00B17854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3" w:type="dxa"/>
            <w:vMerge/>
            <w:shd w:val="clear" w:color="auto" w:fill="E2EFD9" w:themeFill="accent6" w:themeFillTint="33"/>
          </w:tcPr>
          <w:p w14:paraId="3C59C7C2" w14:textId="77777777" w:rsidR="008D295F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25" w:type="dxa"/>
            <w:shd w:val="clear" w:color="auto" w:fill="FFF2CC"/>
          </w:tcPr>
          <w:p w14:paraId="5B514241" w14:textId="77777777" w:rsidR="008D295F" w:rsidRPr="00B0117A" w:rsidRDefault="008D295F" w:rsidP="008D2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小学</w:t>
            </w:r>
          </w:p>
        </w:tc>
        <w:tc>
          <w:tcPr>
            <w:tcW w:w="1257" w:type="dxa"/>
            <w:shd w:val="clear" w:color="auto" w:fill="FFF2CC"/>
          </w:tcPr>
          <w:p w14:paraId="57679D37" w14:textId="77777777" w:rsidR="008D295F" w:rsidRPr="005B562A" w:rsidRDefault="004D06CD" w:rsidP="008D295F">
            <w:pPr>
              <w:rPr>
                <w:rFonts w:ascii="Arial" w:hAnsi="Arial" w:cs="Arial"/>
              </w:rPr>
            </w:pPr>
            <w:r w:rsidRPr="005B562A">
              <w:rPr>
                <w:rFonts w:ascii="Arial" w:hAnsi="Arial" w:cs="Arial"/>
              </w:rPr>
              <w:t>xiǎoxué</w:t>
            </w:r>
          </w:p>
        </w:tc>
        <w:tc>
          <w:tcPr>
            <w:tcW w:w="1538" w:type="dxa"/>
            <w:shd w:val="clear" w:color="auto" w:fill="FFF2CC"/>
          </w:tcPr>
          <w:p w14:paraId="3D072C82" w14:textId="77777777" w:rsidR="008D295F" w:rsidRPr="00F03EAC" w:rsidRDefault="003869B2" w:rsidP="008D295F">
            <w:pPr>
              <w:rPr>
                <w:rFonts w:ascii="Helvetica" w:hAnsi="Helvetica"/>
              </w:rPr>
            </w:pPr>
            <w:r w:rsidRPr="00196224">
              <w:rPr>
                <w:rFonts w:ascii="Helvetica" w:hAnsi="Helvetica"/>
                <w:sz w:val="22"/>
              </w:rPr>
              <w:t>elementary school</w:t>
            </w:r>
          </w:p>
        </w:tc>
      </w:tr>
      <w:tr w:rsidR="008D295F" w14:paraId="50E3371A" w14:textId="77777777" w:rsidTr="00E43187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4D3EE2B3" w14:textId="1F995F51" w:rsidR="008D295F" w:rsidRDefault="008D295F" w:rsidP="008D295F">
            <w:pPr>
              <w:rPr>
                <w:rFonts w:ascii="Helvetica" w:hAnsi="Helvetica"/>
                <w:color w:val="C00000"/>
                <w:sz w:val="28"/>
              </w:rPr>
            </w:pPr>
            <w:r w:rsidRPr="00660832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59EA7BB1" w14:textId="77777777" w:rsidR="00660832" w:rsidRPr="00660832" w:rsidRDefault="00660832" w:rsidP="008D295F">
            <w:pPr>
              <w:rPr>
                <w:rFonts w:ascii="Helvetica" w:hAnsi="Helvetica"/>
                <w:color w:val="C00000"/>
                <w:sz w:val="28"/>
              </w:rPr>
            </w:pPr>
          </w:p>
          <w:p w14:paraId="008BCF56" w14:textId="6C64CE5D" w:rsidR="008D295F" w:rsidRPr="00660832" w:rsidRDefault="003869B2" w:rsidP="008D295F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660832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上</w:t>
            </w:r>
            <w:r w:rsidRPr="00660832">
              <w:rPr>
                <w:rFonts w:ascii="Helvetica" w:eastAsia="SimSun" w:hAnsi="Helvetica" w:cs="Helvetica"/>
                <w:color w:val="C00000"/>
                <w:sz w:val="28"/>
                <w:szCs w:val="32"/>
              </w:rPr>
              <w:t xml:space="preserve"> </w:t>
            </w:r>
            <w:r w:rsidR="0012738D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</w:t>
            </w:r>
            <w:r w:rsidRPr="00660832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mean</w:t>
            </w:r>
            <w:r w:rsidR="0012738D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s “to </w:t>
            </w:r>
            <w:r w:rsidRPr="00660832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attend” school, grade, </w:t>
            </w:r>
            <w:r w:rsidR="00AB12A8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and </w:t>
            </w:r>
            <w:r w:rsidRPr="00660832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class. </w:t>
            </w:r>
          </w:p>
          <w:p w14:paraId="0E9DD5B6" w14:textId="77777777" w:rsidR="003869B2" w:rsidRPr="00660832" w:rsidRDefault="003869B2" w:rsidP="008D295F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14:paraId="6A27BE33" w14:textId="3AB256BC" w:rsidR="004B31E3" w:rsidRDefault="00B17D8C" w:rsidP="008D295F">
            <w:pPr>
              <w:rPr>
                <w:rFonts w:ascii="Helvetica" w:eastAsia="SimSun" w:hAnsi="Helvetica" w:cs="Helvetica"/>
                <w:color w:val="C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C00000"/>
                <w:sz w:val="28"/>
                <w:szCs w:val="32"/>
              </w:rPr>
              <w:t>SCHOOL SYSTE</w:t>
            </w:r>
            <w:r w:rsidR="00660832" w:rsidRPr="00660832">
              <w:rPr>
                <w:rFonts w:ascii="Helvetica" w:eastAsia="SimSun" w:hAnsi="Helvetica" w:cs="Helvetica"/>
                <w:color w:val="C00000"/>
                <w:sz w:val="28"/>
                <w:szCs w:val="32"/>
              </w:rPr>
              <w:t>M IN CHINA</w:t>
            </w:r>
          </w:p>
          <w:p w14:paraId="67630AFA" w14:textId="77777777" w:rsidR="003C106F" w:rsidRDefault="003C106F" w:rsidP="008D295F">
            <w:pPr>
              <w:rPr>
                <w:rFonts w:ascii="Helvetica" w:eastAsia="SimSun" w:hAnsi="Helvetica" w:cs="Helvetica"/>
                <w:color w:val="C00000"/>
                <w:sz w:val="28"/>
                <w:szCs w:val="32"/>
              </w:rPr>
            </w:pPr>
          </w:p>
          <w:tbl>
            <w:tblPr>
              <w:tblStyle w:val="TableGrid"/>
              <w:tblW w:w="0" w:type="auto"/>
              <w:tblInd w:w="422" w:type="dxa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21"/>
              <w:gridCol w:w="1843"/>
              <w:gridCol w:w="1843"/>
              <w:gridCol w:w="2547"/>
            </w:tblGrid>
            <w:tr w:rsidR="00976481" w14:paraId="093B19B4" w14:textId="77777777" w:rsidTr="00E43187">
              <w:trPr>
                <w:trHeight w:val="398"/>
              </w:trPr>
              <w:tc>
                <w:tcPr>
                  <w:tcW w:w="1421" w:type="dxa"/>
                  <w:vMerge w:val="restart"/>
                  <w:shd w:val="clear" w:color="auto" w:fill="E2EFD9" w:themeFill="accent6" w:themeFillTint="33"/>
                </w:tcPr>
                <w:p w14:paraId="463E274A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小学</w:t>
                  </w:r>
                </w:p>
                <w:p w14:paraId="59760970" w14:textId="5DA905B1" w:rsidR="003C106F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t>xiǎoxué</w:t>
                  </w:r>
                </w:p>
                <w:p w14:paraId="5B109467" w14:textId="77777777" w:rsidR="003C106F" w:rsidRPr="003C106F" w:rsidRDefault="003C106F" w:rsidP="003C106F">
                  <w:pPr>
                    <w:rPr>
                      <w:rFonts w:ascii="Helvetica" w:eastAsia="SimSun" w:hAnsi="Helvetica" w:cs="Helvetica"/>
                      <w:sz w:val="32"/>
                      <w:szCs w:val="32"/>
                    </w:rPr>
                  </w:pPr>
                </w:p>
                <w:p w14:paraId="384C2E38" w14:textId="5D95E8CB" w:rsidR="00976481" w:rsidRPr="003C106F" w:rsidRDefault="00976481" w:rsidP="003C106F">
                  <w:pPr>
                    <w:rPr>
                      <w:rFonts w:ascii="Helvetica" w:eastAsia="SimSun" w:hAnsi="Helvetica" w:cs="Helvetica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FBE4D5" w:themeFill="accent2" w:themeFillTint="33"/>
                </w:tcPr>
                <w:p w14:paraId="2054F970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lastRenderedPageBreak/>
                    <w:t>一年级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EDEDED" w:themeFill="accent3" w:themeFillTint="33"/>
                </w:tcPr>
                <w:p w14:paraId="76F1F8CE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yī niánjí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3BE2DCBD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1</w:t>
                  </w:r>
                  <w:r w:rsidRPr="006D71C7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st grade</w:t>
                  </w:r>
                </w:p>
              </w:tc>
            </w:tr>
            <w:tr w:rsidR="00976481" w14:paraId="7C73D201" w14:textId="77777777" w:rsidTr="00E43187">
              <w:trPr>
                <w:trHeight w:val="412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3B55B61A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6237E79F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二年级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15BDB959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èr niánjí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2A7C451A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2</w:t>
                  </w:r>
                  <w:r w:rsidRPr="006D71C7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nd grade</w:t>
                  </w:r>
                </w:p>
              </w:tc>
            </w:tr>
            <w:tr w:rsidR="00976481" w14:paraId="44162FEF" w14:textId="77777777" w:rsidTr="00E43187">
              <w:trPr>
                <w:trHeight w:val="398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024C6F39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49537EC0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三年级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23326991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sān niánjí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600893AD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 w:rsidRPr="006D71C7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3rd grade</w:t>
                  </w:r>
                </w:p>
              </w:tc>
            </w:tr>
            <w:tr w:rsidR="00976481" w14:paraId="690D5822" w14:textId="77777777" w:rsidTr="00E43187">
              <w:trPr>
                <w:trHeight w:val="398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2239C6BB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1D89C4C9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四年级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494F061F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sì niánjí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77AAA874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 w:rsidRPr="006D71C7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4th grade</w:t>
                  </w:r>
                </w:p>
              </w:tc>
            </w:tr>
            <w:tr w:rsidR="00976481" w14:paraId="5F9E8635" w14:textId="77777777" w:rsidTr="00E43187">
              <w:trPr>
                <w:trHeight w:val="412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3FFB0311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1BB1808A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五年级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039CEE0D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wǔ niánjí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366519E0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 w:rsidRPr="006D71C7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5th grade</w:t>
                  </w:r>
                </w:p>
              </w:tc>
            </w:tr>
            <w:tr w:rsidR="00976481" w14:paraId="0597F471" w14:textId="77777777" w:rsidTr="00E43187">
              <w:trPr>
                <w:trHeight w:val="398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5F8F854E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FBE4D5" w:themeFill="accent2" w:themeFillTint="33"/>
                </w:tcPr>
                <w:p w14:paraId="1FF9EA50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六年级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EDEDED" w:themeFill="accent3" w:themeFillTint="33"/>
                </w:tcPr>
                <w:p w14:paraId="519EC4E5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liù niánjí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52F46A1E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 w:rsidRPr="006D71C7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6th grade</w:t>
                  </w:r>
                </w:p>
              </w:tc>
            </w:tr>
            <w:tr w:rsidR="00976481" w14:paraId="3A10C6C2" w14:textId="77777777" w:rsidTr="00E43187">
              <w:trPr>
                <w:trHeight w:val="398"/>
              </w:trPr>
              <w:tc>
                <w:tcPr>
                  <w:tcW w:w="1421" w:type="dxa"/>
                  <w:vMerge w:val="restart"/>
                  <w:shd w:val="clear" w:color="auto" w:fill="E2EFD9" w:themeFill="accent6" w:themeFillTint="33"/>
                </w:tcPr>
                <w:p w14:paraId="318949F9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初中</w:t>
                  </w:r>
                  <w:r>
                    <w:br/>
                    <w:t>chūzhōng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FBE4D5" w:themeFill="accent2" w:themeFillTint="33"/>
                </w:tcPr>
                <w:p w14:paraId="7AE7B4C3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初一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EDEDED" w:themeFill="accent3" w:themeFillTint="33"/>
                </w:tcPr>
                <w:p w14:paraId="260E9ED8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chū yī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19F07DA4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 w:rsidRPr="006D71C7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7th grade</w:t>
                  </w:r>
                </w:p>
              </w:tc>
            </w:tr>
            <w:tr w:rsidR="00976481" w14:paraId="48A66A9E" w14:textId="77777777" w:rsidTr="00E43187">
              <w:trPr>
                <w:trHeight w:val="412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30A5D393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64B272BC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初二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2CE88950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chū èr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6FE894EE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8</w:t>
                  </w:r>
                  <w:r w:rsidRPr="00234D96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th</w:t>
                  </w: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 xml:space="preserve"> grade</w:t>
                  </w:r>
                </w:p>
              </w:tc>
            </w:tr>
            <w:tr w:rsidR="00976481" w14:paraId="7B4FFACE" w14:textId="77777777" w:rsidTr="00E43187">
              <w:trPr>
                <w:trHeight w:val="398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3355087D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FBE4D5" w:themeFill="accent2" w:themeFillTint="33"/>
                </w:tcPr>
                <w:p w14:paraId="60337C20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初三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EDEDED" w:themeFill="accent3" w:themeFillTint="33"/>
                </w:tcPr>
                <w:p w14:paraId="322DB3DD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chū sān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1E59EFC4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9</w:t>
                  </w:r>
                  <w:r w:rsidRPr="00234D96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th</w:t>
                  </w: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 xml:space="preserve"> grade</w:t>
                  </w:r>
                </w:p>
              </w:tc>
            </w:tr>
            <w:tr w:rsidR="00976481" w14:paraId="317F81CC" w14:textId="77777777" w:rsidTr="00E43187">
              <w:trPr>
                <w:trHeight w:val="398"/>
              </w:trPr>
              <w:tc>
                <w:tcPr>
                  <w:tcW w:w="1421" w:type="dxa"/>
                  <w:vMerge w:val="restart"/>
                  <w:shd w:val="clear" w:color="auto" w:fill="E2EFD9" w:themeFill="accent6" w:themeFillTint="33"/>
                </w:tcPr>
                <w:p w14:paraId="4655B16A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高中</w:t>
                  </w:r>
                </w:p>
                <w:p w14:paraId="6083FDA8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t>gāozhōng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FBE4D5" w:themeFill="accent2" w:themeFillTint="33"/>
                </w:tcPr>
                <w:p w14:paraId="42A7012E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高一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EDEDED" w:themeFill="accent3" w:themeFillTint="33"/>
                </w:tcPr>
                <w:p w14:paraId="1BE511D0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gāo yī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3DE912B5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10th grade</w:t>
                  </w:r>
                </w:p>
              </w:tc>
            </w:tr>
            <w:tr w:rsidR="00976481" w14:paraId="14C622F9" w14:textId="77777777" w:rsidTr="00E43187">
              <w:trPr>
                <w:trHeight w:val="412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03A33300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26E829D8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高二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339A08B4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gāo'èr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374CB4F0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11th grade</w:t>
                  </w:r>
                </w:p>
              </w:tc>
            </w:tr>
            <w:tr w:rsidR="00976481" w14:paraId="51493408" w14:textId="77777777" w:rsidTr="00E43187">
              <w:trPr>
                <w:trHeight w:val="398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10385E63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FBE4D5" w:themeFill="accent2" w:themeFillTint="33"/>
                </w:tcPr>
                <w:p w14:paraId="5D89AAB8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高三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EDEDED" w:themeFill="accent3" w:themeFillTint="33"/>
                </w:tcPr>
                <w:p w14:paraId="05673BE0" w14:textId="6F03E81D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gāo</w:t>
                  </w:r>
                  <w:r w:rsidR="005B562A">
                    <w:rPr>
                      <w:rFonts w:ascii="Arial" w:hAnsi="Arial" w:cs="Arial"/>
                    </w:rPr>
                    <w:t xml:space="preserve"> </w:t>
                  </w:r>
                  <w:r w:rsidRPr="005B562A">
                    <w:rPr>
                      <w:rFonts w:ascii="Arial" w:hAnsi="Arial" w:cs="Arial"/>
                    </w:rPr>
                    <w:t>sān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6470AA7C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12th grade</w:t>
                  </w:r>
                </w:p>
              </w:tc>
            </w:tr>
            <w:tr w:rsidR="00976481" w14:paraId="43D72FE8" w14:textId="77777777" w:rsidTr="00E43187">
              <w:trPr>
                <w:trHeight w:val="398"/>
              </w:trPr>
              <w:tc>
                <w:tcPr>
                  <w:tcW w:w="1421" w:type="dxa"/>
                  <w:vMerge w:val="restart"/>
                  <w:shd w:val="clear" w:color="auto" w:fill="E2EFD9" w:themeFill="accent6" w:themeFillTint="33"/>
                </w:tcPr>
                <w:p w14:paraId="005E00B6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大学</w:t>
                  </w:r>
                </w:p>
                <w:p w14:paraId="314DE583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t>dàxué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FBE4D5" w:themeFill="accent2" w:themeFillTint="33"/>
                </w:tcPr>
                <w:p w14:paraId="146AB08E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大一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EDEDED" w:themeFill="accent3" w:themeFillTint="33"/>
                </w:tcPr>
                <w:p w14:paraId="5C03F0E8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dà yī</w:t>
                  </w:r>
                </w:p>
              </w:tc>
              <w:tc>
                <w:tcPr>
                  <w:tcW w:w="2547" w:type="dxa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1E3DCC66" w14:textId="65AC8FEE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freshman</w:t>
                  </w:r>
                  <w:r w:rsidR="009C6587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 xml:space="preserve"> (university)</w:t>
                  </w:r>
                </w:p>
              </w:tc>
            </w:tr>
            <w:tr w:rsidR="00976481" w14:paraId="129315B9" w14:textId="77777777" w:rsidTr="00E43187">
              <w:trPr>
                <w:trHeight w:val="398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3155C2BB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421C458B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大二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51A4B585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dà èr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36D488DB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sophomore</w:t>
                  </w:r>
                </w:p>
              </w:tc>
            </w:tr>
            <w:tr w:rsidR="00976481" w14:paraId="6B79EC88" w14:textId="77777777" w:rsidTr="00E43187">
              <w:trPr>
                <w:trHeight w:val="412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2FB51DB8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5241E892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大三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458402E1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dà sān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746F4368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junior</w:t>
                  </w:r>
                </w:p>
              </w:tc>
            </w:tr>
            <w:tr w:rsidR="00976481" w14:paraId="4E15006F" w14:textId="77777777" w:rsidTr="00E43187">
              <w:trPr>
                <w:trHeight w:val="398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3F741212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FBE4D5" w:themeFill="accent2" w:themeFillTint="33"/>
                </w:tcPr>
                <w:p w14:paraId="62E60F55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大四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EDEDED" w:themeFill="accent3" w:themeFillTint="33"/>
                </w:tcPr>
                <w:p w14:paraId="2EE72511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dà sì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7485DA4F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senior</w:t>
                  </w:r>
                </w:p>
              </w:tc>
            </w:tr>
            <w:tr w:rsidR="00976481" w14:paraId="53C34B2A" w14:textId="77777777" w:rsidTr="00E43187">
              <w:trPr>
                <w:trHeight w:val="398"/>
              </w:trPr>
              <w:tc>
                <w:tcPr>
                  <w:tcW w:w="1421" w:type="dxa"/>
                  <w:vMerge w:val="restart"/>
                  <w:shd w:val="clear" w:color="auto" w:fill="E2EFD9" w:themeFill="accent6" w:themeFillTint="33"/>
                </w:tcPr>
                <w:p w14:paraId="16BE865B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研究生院</w:t>
                  </w:r>
                </w:p>
                <w:p w14:paraId="26351758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t>yánjiūshēng yuàn</w:t>
                  </w:r>
                  <w:r>
                    <w:br/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FBE4D5" w:themeFill="accent2" w:themeFillTint="33"/>
                </w:tcPr>
                <w:p w14:paraId="5DCD4CFB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研一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bottom w:val="nil"/>
                  </w:tcBorders>
                  <w:shd w:val="clear" w:color="auto" w:fill="EDEDED" w:themeFill="accent3" w:themeFillTint="33"/>
                </w:tcPr>
                <w:p w14:paraId="280F1400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yányī</w:t>
                  </w:r>
                </w:p>
              </w:tc>
              <w:tc>
                <w:tcPr>
                  <w:tcW w:w="2547" w:type="dxa"/>
                  <w:vMerge w:val="restart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386A1FBD" w14:textId="77777777" w:rsidR="00976481" w:rsidRPr="003302AB" w:rsidRDefault="00976481" w:rsidP="003302AB">
                  <w:pPr>
                    <w:spacing w:line="360" w:lineRule="auto"/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 w:rsidRPr="003302AB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Master</w:t>
                  </w:r>
                  <w:r w:rsidR="003302AB" w:rsidRPr="003302AB">
                    <w:rPr>
                      <w:rFonts w:ascii="Helvetica" w:eastAsia="SimSun" w:hAnsi="Helvetica" w:cs="Helvetica" w:hint="eastAsia"/>
                      <w:color w:val="000000"/>
                      <w:szCs w:val="32"/>
                    </w:rPr>
                    <w:t xml:space="preserve"> 1st </w:t>
                  </w:r>
                  <w:r w:rsidR="003302AB" w:rsidRPr="003302AB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year</w:t>
                  </w:r>
                </w:p>
                <w:p w14:paraId="172A6412" w14:textId="02E09827" w:rsidR="003302AB" w:rsidRPr="003302AB" w:rsidRDefault="003302AB" w:rsidP="003302AB">
                  <w:pPr>
                    <w:spacing w:line="360" w:lineRule="auto"/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 w:rsidRPr="003302AB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Master</w:t>
                  </w:r>
                  <w:r w:rsidR="005B562A">
                    <w:rPr>
                      <w:rFonts w:ascii="Helvetica" w:eastAsia="SimSun" w:hAnsi="Helvetica" w:cs="Helvetica" w:hint="eastAsia"/>
                      <w:color w:val="000000"/>
                      <w:szCs w:val="32"/>
                    </w:rPr>
                    <w:t xml:space="preserve"> 2</w:t>
                  </w:r>
                  <w:r w:rsidR="005B562A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nd</w:t>
                  </w:r>
                  <w:r w:rsidRPr="003302AB">
                    <w:rPr>
                      <w:rFonts w:ascii="Helvetica" w:eastAsia="SimSun" w:hAnsi="Helvetica" w:cs="Helvetica" w:hint="eastAsia"/>
                      <w:color w:val="000000"/>
                      <w:szCs w:val="32"/>
                    </w:rPr>
                    <w:t xml:space="preserve"> </w:t>
                  </w:r>
                  <w:r w:rsidRPr="003302AB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year</w:t>
                  </w:r>
                </w:p>
                <w:p w14:paraId="657EFD2B" w14:textId="4A95C719" w:rsidR="003302AB" w:rsidRPr="006D71C7" w:rsidRDefault="003302AB" w:rsidP="003302AB">
                  <w:pPr>
                    <w:spacing w:line="360" w:lineRule="auto"/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 w:rsidRPr="003302AB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Master</w:t>
                  </w:r>
                  <w:r w:rsidR="005B562A">
                    <w:rPr>
                      <w:rFonts w:ascii="Helvetica" w:eastAsia="SimSun" w:hAnsi="Helvetica" w:cs="Helvetica" w:hint="eastAsia"/>
                      <w:color w:val="000000"/>
                      <w:szCs w:val="32"/>
                    </w:rPr>
                    <w:t xml:space="preserve"> 3rd</w:t>
                  </w:r>
                  <w:r w:rsidRPr="003302AB">
                    <w:rPr>
                      <w:rFonts w:ascii="Helvetica" w:eastAsia="SimSun" w:hAnsi="Helvetica" w:cs="Helvetica" w:hint="eastAsia"/>
                      <w:color w:val="000000"/>
                      <w:szCs w:val="32"/>
                    </w:rPr>
                    <w:t xml:space="preserve"> </w:t>
                  </w:r>
                  <w:r w:rsidRPr="003302AB"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year</w:t>
                  </w:r>
                </w:p>
              </w:tc>
            </w:tr>
            <w:tr w:rsidR="00976481" w14:paraId="12D75EE7" w14:textId="77777777" w:rsidTr="00E43187">
              <w:trPr>
                <w:trHeight w:val="412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06275D5B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2F353065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研二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268E5F58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yán'èr</w:t>
                  </w:r>
                </w:p>
              </w:tc>
              <w:tc>
                <w:tcPr>
                  <w:tcW w:w="2547" w:type="dxa"/>
                  <w:vMerge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3EEC85D7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</w:p>
              </w:tc>
            </w:tr>
            <w:tr w:rsidR="00976481" w14:paraId="569F73DB" w14:textId="77777777" w:rsidTr="00E43187">
              <w:trPr>
                <w:trHeight w:val="398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6B607691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FBE4D5" w:themeFill="accent2" w:themeFillTint="33"/>
                </w:tcPr>
                <w:p w14:paraId="6EB190C9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研三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nil"/>
                  </w:tcBorders>
                  <w:shd w:val="clear" w:color="auto" w:fill="EDEDED" w:themeFill="accent3" w:themeFillTint="33"/>
                </w:tcPr>
                <w:p w14:paraId="2D0C4F74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yán sān</w:t>
                  </w:r>
                </w:p>
              </w:tc>
              <w:tc>
                <w:tcPr>
                  <w:tcW w:w="2547" w:type="dxa"/>
                  <w:vMerge/>
                  <w:tcBorders>
                    <w:top w:val="nil"/>
                    <w:bottom w:val="nil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4C50E64A" w14:textId="77777777" w:rsidR="00976481" w:rsidRPr="006D71C7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</w:p>
              </w:tc>
            </w:tr>
            <w:tr w:rsidR="00976481" w14:paraId="48E63CD7" w14:textId="77777777" w:rsidTr="00E43187">
              <w:trPr>
                <w:trHeight w:val="398"/>
              </w:trPr>
              <w:tc>
                <w:tcPr>
                  <w:tcW w:w="1421" w:type="dxa"/>
                  <w:vMerge/>
                  <w:shd w:val="clear" w:color="auto" w:fill="E2EFD9" w:themeFill="accent6" w:themeFillTint="33"/>
                </w:tcPr>
                <w:p w14:paraId="3E2C83A2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FBE4D5" w:themeFill="accent2" w:themeFillTint="33"/>
                </w:tcPr>
                <w:p w14:paraId="4CC2A6FB" w14:textId="77777777" w:rsidR="00976481" w:rsidRDefault="00976481" w:rsidP="00976481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博士</w:t>
                  </w:r>
                </w:p>
              </w:tc>
              <w:tc>
                <w:tcPr>
                  <w:tcW w:w="1843" w:type="dxa"/>
                  <w:tcBorders>
                    <w:top w:val="nil"/>
                    <w:bottom w:val="single" w:sz="4" w:space="0" w:color="auto"/>
                  </w:tcBorders>
                  <w:shd w:val="clear" w:color="auto" w:fill="EDEDED" w:themeFill="accent3" w:themeFillTint="33"/>
                </w:tcPr>
                <w:p w14:paraId="628CCFCF" w14:textId="77777777" w:rsidR="00976481" w:rsidRPr="005B562A" w:rsidRDefault="00976481" w:rsidP="00976481">
                  <w:pPr>
                    <w:rPr>
                      <w:rFonts w:ascii="Arial" w:hAnsi="Arial" w:cs="Arial"/>
                    </w:rPr>
                  </w:pPr>
                  <w:r w:rsidRPr="005B562A">
                    <w:rPr>
                      <w:rFonts w:ascii="Arial" w:hAnsi="Arial" w:cs="Arial"/>
                    </w:rPr>
                    <w:t>bóshì</w:t>
                  </w:r>
                </w:p>
              </w:tc>
              <w:tc>
                <w:tcPr>
                  <w:tcW w:w="2547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shd w:val="clear" w:color="auto" w:fill="FFF2CC" w:themeFill="accent4" w:themeFillTint="33"/>
                </w:tcPr>
                <w:p w14:paraId="4F0D363A" w14:textId="286DB6BF" w:rsidR="00976481" w:rsidRPr="006D71C7" w:rsidRDefault="003302AB" w:rsidP="00976481">
                  <w:pP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Cs w:val="32"/>
                    </w:rPr>
                    <w:t>PhD</w:t>
                  </w:r>
                </w:p>
              </w:tc>
            </w:tr>
          </w:tbl>
          <w:p w14:paraId="65D253BC" w14:textId="121A75D4" w:rsidR="008D295F" w:rsidRDefault="008D295F" w:rsidP="008D295F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3C106F" w14:paraId="244A9431" w14:textId="77777777" w:rsidTr="00E43187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6C3765D5" w14:textId="77777777" w:rsidR="003C106F" w:rsidRPr="00660832" w:rsidRDefault="003C106F" w:rsidP="008D295F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37C5B830" w14:textId="2EF69FFF" w:rsidR="0092617A" w:rsidRDefault="0092617A">
      <w:pPr>
        <w:rPr>
          <w:rFonts w:ascii="Helvetica" w:hAnsi="Helvetica"/>
          <w:color w:val="C00000"/>
          <w:sz w:val="28"/>
        </w:rPr>
      </w:pPr>
    </w:p>
    <w:p w14:paraId="30F270FE" w14:textId="4C1E73C3" w:rsidR="00DC6114" w:rsidRDefault="00DC611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"/>
        <w:gridCol w:w="4913"/>
        <w:gridCol w:w="990"/>
        <w:gridCol w:w="1170"/>
        <w:gridCol w:w="1190"/>
      </w:tblGrid>
      <w:tr w:rsidR="005078BD" w14:paraId="0065215A" w14:textId="77777777" w:rsidTr="00E43187">
        <w:tc>
          <w:tcPr>
            <w:tcW w:w="9020" w:type="dxa"/>
            <w:gridSpan w:val="5"/>
            <w:shd w:val="clear" w:color="auto" w:fill="C5E0B3" w:themeFill="accent6" w:themeFillTint="66"/>
          </w:tcPr>
          <w:p w14:paraId="3737D7D0" w14:textId="1FCBC1AF" w:rsidR="005078BD" w:rsidRDefault="005078BD" w:rsidP="006D71C7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1.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8D295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An Dawei a</w:t>
            </w:r>
            <w:r w:rsidR="0054714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sks Ma Xiaoqing what she plan</w:t>
            </w:r>
            <w:r w:rsidR="005B562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s</w:t>
            </w:r>
            <w:r w:rsidR="0054714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to do</w:t>
            </w:r>
            <w:r w:rsidR="008D295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after </w:t>
            </w:r>
            <w:r w:rsidR="00203888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she </w:t>
            </w:r>
            <w:r w:rsidR="008D295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graduate</w:t>
            </w:r>
            <w:r w:rsidR="005B562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s from</w:t>
            </w:r>
            <w:r w:rsidR="00203888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college. </w:t>
            </w:r>
          </w:p>
          <w:p w14:paraId="745F2040" w14:textId="77777777" w:rsidR="005078BD" w:rsidRDefault="005078BD" w:rsidP="006D71C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E43187" w14:paraId="6AC07A09" w14:textId="77777777" w:rsidTr="00DC3DAE">
        <w:trPr>
          <w:trHeight w:val="345"/>
        </w:trPr>
        <w:tc>
          <w:tcPr>
            <w:tcW w:w="757" w:type="dxa"/>
            <w:vMerge w:val="restart"/>
            <w:shd w:val="clear" w:color="auto" w:fill="E2EFD9" w:themeFill="accent6" w:themeFillTint="33"/>
          </w:tcPr>
          <w:p w14:paraId="42BD34F7" w14:textId="77777777" w:rsidR="00E43187" w:rsidRPr="00E80C5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6FA5B535" w14:textId="77777777" w:rsidR="00E43187" w:rsidRPr="00E80C5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MX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43259370" w14:textId="77777777" w:rsidR="00E43187" w:rsidRPr="00E80C5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1395F9CB" w14:textId="77777777" w:rsidR="00E43187" w:rsidRPr="00E80C5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7B9CACDF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44A0D5D5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693818BB" w14:textId="77777777" w:rsidR="00E43187" w:rsidRPr="00E80C5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lastRenderedPageBreak/>
              <w:t>MX:</w:t>
            </w:r>
          </w:p>
        </w:tc>
        <w:tc>
          <w:tcPr>
            <w:tcW w:w="4913" w:type="dxa"/>
            <w:vMerge w:val="restart"/>
            <w:shd w:val="clear" w:color="auto" w:fill="E2EFD9" w:themeFill="accent6" w:themeFillTint="33"/>
          </w:tcPr>
          <w:p w14:paraId="28199B4C" w14:textId="77777777" w:rsidR="00E43187" w:rsidRPr="00B17854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小青，你以后有什么打算？</w:t>
            </w:r>
          </w:p>
          <w:p w14:paraId="79677285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我今年就要上大四了，我想考研。如果我考上研究生院，我就去读研。如果没考上，我就找工作。</w:t>
            </w:r>
          </w:p>
          <w:p w14:paraId="10A15633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你想不想去留学？</w:t>
            </w:r>
          </w:p>
          <w:p w14:paraId="18749C00" w14:textId="77777777" w:rsidR="00E43187" w:rsidRPr="00203888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留学太贵了，我还没想过。</w:t>
            </w:r>
          </w:p>
        </w:tc>
        <w:tc>
          <w:tcPr>
            <w:tcW w:w="990" w:type="dxa"/>
            <w:shd w:val="clear" w:color="auto" w:fill="FFF2CC"/>
          </w:tcPr>
          <w:p w14:paraId="4C916BB0" w14:textId="313A5603" w:rsidR="00E43187" w:rsidRPr="00B0117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lastRenderedPageBreak/>
              <w:t>打算</w:t>
            </w:r>
          </w:p>
        </w:tc>
        <w:tc>
          <w:tcPr>
            <w:tcW w:w="1170" w:type="dxa"/>
            <w:shd w:val="clear" w:color="auto" w:fill="FFF2CC"/>
          </w:tcPr>
          <w:p w14:paraId="01DD27EB" w14:textId="26028922" w:rsidR="00E43187" w:rsidRPr="00660832" w:rsidRDefault="00E43187" w:rsidP="00E43187">
            <w:pPr>
              <w:rPr>
                <w:rFonts w:ascii="Arial" w:hAnsi="Arial" w:cs="Arial"/>
                <w:color w:val="C00000"/>
              </w:rPr>
            </w:pPr>
            <w:r w:rsidRPr="003C106F">
              <w:rPr>
                <w:rFonts w:ascii="Arial" w:hAnsi="Arial" w:cs="Arial"/>
              </w:rPr>
              <w:t>d</w:t>
            </w:r>
            <w:r w:rsidRPr="00660832">
              <w:rPr>
                <w:rFonts w:ascii="Arial" w:hAnsi="Arial" w:cs="Arial"/>
              </w:rPr>
              <w:t>ǎ</w:t>
            </w:r>
            <w:r>
              <w:rPr>
                <w:rFonts w:ascii="Arial" w:hAnsi="Arial" w:cs="Arial"/>
              </w:rPr>
              <w:t>su</w:t>
            </w:r>
            <w:r w:rsidRPr="003C106F">
              <w:rPr>
                <w:rFonts w:ascii="Arial" w:hAnsi="Arial" w:cs="Arial"/>
              </w:rPr>
              <w:t>à</w:t>
            </w:r>
            <w:r>
              <w:rPr>
                <w:rFonts w:ascii="Arial" w:hAnsi="Arial" w:cs="Arial"/>
              </w:rPr>
              <w:t>n</w:t>
            </w:r>
          </w:p>
        </w:tc>
        <w:tc>
          <w:tcPr>
            <w:tcW w:w="1190" w:type="dxa"/>
            <w:shd w:val="clear" w:color="auto" w:fill="FFF2CC"/>
          </w:tcPr>
          <w:p w14:paraId="1C5101D8" w14:textId="4A53A13C" w:rsidR="00E43187" w:rsidRPr="003C106F" w:rsidRDefault="00E43187" w:rsidP="00E43187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</w:rPr>
              <w:t xml:space="preserve">to </w:t>
            </w:r>
            <w:r w:rsidRPr="006472B1">
              <w:rPr>
                <w:rFonts w:ascii="Helvetica" w:hAnsi="Helvetica"/>
              </w:rPr>
              <w:t>plan</w:t>
            </w:r>
          </w:p>
        </w:tc>
      </w:tr>
      <w:tr w:rsidR="00E43187" w14:paraId="40ABB482" w14:textId="77777777" w:rsidTr="00DC3DAE">
        <w:trPr>
          <w:trHeight w:val="345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18340C05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13" w:type="dxa"/>
            <w:vMerge/>
            <w:shd w:val="clear" w:color="auto" w:fill="E2EFD9" w:themeFill="accent6" w:themeFillTint="33"/>
          </w:tcPr>
          <w:p w14:paraId="1FBDDA29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90" w:type="dxa"/>
            <w:shd w:val="clear" w:color="auto" w:fill="FFF2CC"/>
          </w:tcPr>
          <w:p w14:paraId="51670F2A" w14:textId="055D6A5E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考</w:t>
            </w:r>
          </w:p>
        </w:tc>
        <w:tc>
          <w:tcPr>
            <w:tcW w:w="1170" w:type="dxa"/>
            <w:shd w:val="clear" w:color="auto" w:fill="FFF2CC"/>
          </w:tcPr>
          <w:p w14:paraId="79BDA7E7" w14:textId="0354BEE8" w:rsidR="00E43187" w:rsidRPr="003C106F" w:rsidRDefault="00E43187" w:rsidP="00E43187">
            <w:pPr>
              <w:rPr>
                <w:rFonts w:ascii="Arial" w:hAnsi="Arial" w:cs="Arial"/>
              </w:rPr>
            </w:pPr>
            <w:r w:rsidRPr="00660832">
              <w:rPr>
                <w:rFonts w:ascii="Arial" w:hAnsi="Arial" w:cs="Arial"/>
              </w:rPr>
              <w:t>kǎo</w:t>
            </w:r>
          </w:p>
        </w:tc>
        <w:tc>
          <w:tcPr>
            <w:tcW w:w="1190" w:type="dxa"/>
            <w:shd w:val="clear" w:color="auto" w:fill="FFF2CC"/>
          </w:tcPr>
          <w:p w14:paraId="7BDF4D76" w14:textId="33F94C26" w:rsidR="00E43187" w:rsidRDefault="00E43187" w:rsidP="00E43187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>to take a test</w:t>
            </w:r>
          </w:p>
        </w:tc>
      </w:tr>
      <w:tr w:rsidR="00E43187" w14:paraId="0FD378C0" w14:textId="77777777" w:rsidTr="00DC3DAE">
        <w:trPr>
          <w:trHeight w:val="345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483FE865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13" w:type="dxa"/>
            <w:vMerge/>
            <w:shd w:val="clear" w:color="auto" w:fill="E2EFD9" w:themeFill="accent6" w:themeFillTint="33"/>
          </w:tcPr>
          <w:p w14:paraId="56C355C3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90" w:type="dxa"/>
            <w:shd w:val="clear" w:color="auto" w:fill="FFF2CC"/>
          </w:tcPr>
          <w:p w14:paraId="1EBE0956" w14:textId="7DEB15A8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如果</w:t>
            </w:r>
          </w:p>
        </w:tc>
        <w:tc>
          <w:tcPr>
            <w:tcW w:w="1170" w:type="dxa"/>
            <w:shd w:val="clear" w:color="auto" w:fill="FFF2CC"/>
          </w:tcPr>
          <w:p w14:paraId="7B78E681" w14:textId="3EAAD5A7" w:rsidR="00E43187" w:rsidRPr="00660832" w:rsidRDefault="00E43187" w:rsidP="00E43187">
            <w:pPr>
              <w:rPr>
                <w:rFonts w:ascii="Arial" w:hAnsi="Arial" w:cs="Arial"/>
              </w:rPr>
            </w:pPr>
            <w:r w:rsidRPr="00660832">
              <w:rPr>
                <w:rFonts w:ascii="Arial" w:hAnsi="Arial" w:cs="Arial"/>
              </w:rPr>
              <w:t>rúguǒ</w:t>
            </w:r>
          </w:p>
        </w:tc>
        <w:tc>
          <w:tcPr>
            <w:tcW w:w="1190" w:type="dxa"/>
            <w:shd w:val="clear" w:color="auto" w:fill="FFF2CC"/>
          </w:tcPr>
          <w:p w14:paraId="682FE0E4" w14:textId="3AD338D1" w:rsidR="00E43187" w:rsidRPr="00CA6BEC" w:rsidRDefault="00E43187" w:rsidP="00E43187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</w:rPr>
              <w:t xml:space="preserve"> if </w:t>
            </w:r>
          </w:p>
        </w:tc>
      </w:tr>
      <w:tr w:rsidR="00E43187" w14:paraId="57643AE8" w14:textId="77777777" w:rsidTr="00DC3DAE">
        <w:trPr>
          <w:trHeight w:val="30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75168F72" w14:textId="77777777" w:rsidR="00E43187" w:rsidRPr="0041440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13" w:type="dxa"/>
            <w:vMerge/>
            <w:shd w:val="clear" w:color="auto" w:fill="E2EFD9" w:themeFill="accent6" w:themeFillTint="33"/>
          </w:tcPr>
          <w:p w14:paraId="7D8A02FE" w14:textId="77777777" w:rsidR="00E43187" w:rsidRPr="0041440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14:paraId="32A1D0C5" w14:textId="543778E6" w:rsidR="00E43187" w:rsidRPr="00B0117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6472B1">
              <w:rPr>
                <w:rFonts w:ascii="SimSun" w:eastAsia="SimSun" w:hAnsi="SimSun" w:cs="SimSun" w:hint="eastAsia"/>
                <w:color w:val="000000"/>
              </w:rPr>
              <w:t>研究生院</w:t>
            </w:r>
          </w:p>
        </w:tc>
        <w:tc>
          <w:tcPr>
            <w:tcW w:w="1170" w:type="dxa"/>
            <w:shd w:val="clear" w:color="auto" w:fill="FFF2CC"/>
          </w:tcPr>
          <w:p w14:paraId="6F25FAA0" w14:textId="77777777" w:rsidR="00E43187" w:rsidRPr="003C106F" w:rsidRDefault="00E43187" w:rsidP="00E43187">
            <w:pPr>
              <w:rPr>
                <w:rFonts w:ascii="Arial" w:hAnsi="Arial" w:cs="Arial"/>
                <w:sz w:val="22"/>
              </w:rPr>
            </w:pPr>
            <w:r w:rsidRPr="003C106F">
              <w:rPr>
                <w:rFonts w:ascii="Arial" w:hAnsi="Arial" w:cs="Arial"/>
                <w:sz w:val="22"/>
              </w:rPr>
              <w:t>yánjiū</w:t>
            </w:r>
          </w:p>
          <w:p w14:paraId="04D2F135" w14:textId="1F0CBB9F" w:rsidR="00E43187" w:rsidRPr="00660832" w:rsidRDefault="00E43187" w:rsidP="00E43187">
            <w:pPr>
              <w:rPr>
                <w:rFonts w:ascii="Arial" w:hAnsi="Arial" w:cs="Arial"/>
                <w:color w:val="C00000"/>
              </w:rPr>
            </w:pPr>
            <w:r w:rsidRPr="003C106F">
              <w:rPr>
                <w:rFonts w:ascii="Arial" w:hAnsi="Arial" w:cs="Arial"/>
                <w:sz w:val="22"/>
              </w:rPr>
              <w:t>shēng yuàn</w:t>
            </w:r>
          </w:p>
        </w:tc>
        <w:tc>
          <w:tcPr>
            <w:tcW w:w="1190" w:type="dxa"/>
            <w:shd w:val="clear" w:color="auto" w:fill="FFF2CC"/>
          </w:tcPr>
          <w:p w14:paraId="2B7C375A" w14:textId="46868107" w:rsidR="00E43187" w:rsidRPr="00F03EAC" w:rsidRDefault="00E43187" w:rsidP="00E43187">
            <w:pPr>
              <w:rPr>
                <w:rFonts w:ascii="Helvetica" w:hAnsi="Helvetica"/>
              </w:rPr>
            </w:pPr>
            <w:r w:rsidRPr="003302AB">
              <w:rPr>
                <w:rFonts w:ascii="Helvetica" w:hAnsi="Helvetica"/>
                <w:sz w:val="22"/>
                <w:szCs w:val="22"/>
              </w:rPr>
              <w:t>graduate school</w:t>
            </w:r>
          </w:p>
        </w:tc>
      </w:tr>
      <w:tr w:rsidR="00E43187" w14:paraId="691D73C2" w14:textId="77777777" w:rsidTr="00DC3DAE">
        <w:trPr>
          <w:trHeight w:val="39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3B34AD80" w14:textId="77777777" w:rsidR="00E43187" w:rsidRPr="00B17854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13" w:type="dxa"/>
            <w:vMerge/>
            <w:shd w:val="clear" w:color="auto" w:fill="E2EFD9" w:themeFill="accent6" w:themeFillTint="33"/>
          </w:tcPr>
          <w:p w14:paraId="6EF0CB75" w14:textId="77777777" w:rsidR="00E43187" w:rsidRPr="0041440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14:paraId="26BA3E0B" w14:textId="3110C136" w:rsidR="00E43187" w:rsidRPr="00B0117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读</w:t>
            </w:r>
          </w:p>
        </w:tc>
        <w:tc>
          <w:tcPr>
            <w:tcW w:w="1170" w:type="dxa"/>
            <w:shd w:val="clear" w:color="auto" w:fill="FFF2CC"/>
          </w:tcPr>
          <w:p w14:paraId="51EAED42" w14:textId="6AD0FC06" w:rsidR="00E43187" w:rsidRPr="00660832" w:rsidRDefault="00E43187" w:rsidP="00E43187">
            <w:pPr>
              <w:rPr>
                <w:rFonts w:ascii="Arial" w:hAnsi="Arial" w:cs="Arial"/>
                <w:color w:val="C00000"/>
              </w:rPr>
            </w:pPr>
            <w:r w:rsidRPr="00660832">
              <w:rPr>
                <w:rFonts w:ascii="Arial" w:hAnsi="Arial" w:cs="Arial"/>
              </w:rPr>
              <w:t>dú</w:t>
            </w:r>
          </w:p>
        </w:tc>
        <w:tc>
          <w:tcPr>
            <w:tcW w:w="1190" w:type="dxa"/>
            <w:shd w:val="clear" w:color="auto" w:fill="FFF2CC"/>
          </w:tcPr>
          <w:p w14:paraId="3C9CDED5" w14:textId="6E614FFD" w:rsidR="00E43187" w:rsidRPr="003302AB" w:rsidRDefault="00E43187" w:rsidP="00E43187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</w:rPr>
              <w:t>to study</w:t>
            </w:r>
          </w:p>
        </w:tc>
      </w:tr>
      <w:tr w:rsidR="00E43187" w14:paraId="7A259252" w14:textId="77777777" w:rsidTr="00DC3DAE">
        <w:trPr>
          <w:trHeight w:val="293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29EEC646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13" w:type="dxa"/>
            <w:vMerge/>
            <w:shd w:val="clear" w:color="auto" w:fill="E2EFD9" w:themeFill="accent6" w:themeFillTint="33"/>
          </w:tcPr>
          <w:p w14:paraId="48393B61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56A7CACF" w14:textId="264686A3" w:rsidR="00E43187" w:rsidRPr="00B0117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找</w:t>
            </w:r>
          </w:p>
        </w:tc>
        <w:tc>
          <w:tcPr>
            <w:tcW w:w="1170" w:type="dxa"/>
            <w:shd w:val="clear" w:color="auto" w:fill="FFF2CC"/>
          </w:tcPr>
          <w:p w14:paraId="7E1C477B" w14:textId="7AA7DA14" w:rsidR="00E43187" w:rsidRPr="00660832" w:rsidRDefault="00E43187" w:rsidP="00E43187">
            <w:pPr>
              <w:rPr>
                <w:rFonts w:ascii="Arial" w:hAnsi="Arial" w:cs="Arial"/>
                <w:color w:val="C00000"/>
              </w:rPr>
            </w:pPr>
            <w:r w:rsidRPr="00660832">
              <w:rPr>
                <w:rFonts w:ascii="Arial" w:hAnsi="Arial" w:cs="Arial"/>
              </w:rPr>
              <w:t>zhǎo</w:t>
            </w:r>
          </w:p>
        </w:tc>
        <w:tc>
          <w:tcPr>
            <w:tcW w:w="1190" w:type="dxa"/>
            <w:shd w:val="clear" w:color="auto" w:fill="FFF2CC"/>
          </w:tcPr>
          <w:p w14:paraId="1DEF232F" w14:textId="14661A51" w:rsidR="00E43187" w:rsidRPr="00F03EAC" w:rsidRDefault="00E43187" w:rsidP="00E43187">
            <w:pPr>
              <w:rPr>
                <w:rFonts w:ascii="Helvetica" w:hAnsi="Helvetica"/>
              </w:rPr>
            </w:pPr>
            <w:r w:rsidRPr="006472B1">
              <w:rPr>
                <w:rFonts w:ascii="Helvetica" w:hAnsi="Helvetica"/>
                <w:sz w:val="22"/>
              </w:rPr>
              <w:t>to look for</w:t>
            </w:r>
          </w:p>
        </w:tc>
      </w:tr>
      <w:tr w:rsidR="00E43187" w14:paraId="23A3DCF0" w14:textId="77777777" w:rsidTr="00DC3DAE">
        <w:trPr>
          <w:trHeight w:val="325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0E6B423D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13" w:type="dxa"/>
            <w:vMerge/>
            <w:shd w:val="clear" w:color="auto" w:fill="E2EFD9" w:themeFill="accent6" w:themeFillTint="33"/>
          </w:tcPr>
          <w:p w14:paraId="43D8C7BF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6E73BCF5" w14:textId="2C0C6261" w:rsidR="00E43187" w:rsidRPr="00B0117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工作</w:t>
            </w:r>
          </w:p>
        </w:tc>
        <w:tc>
          <w:tcPr>
            <w:tcW w:w="1170" w:type="dxa"/>
            <w:shd w:val="clear" w:color="auto" w:fill="FFF2CC"/>
          </w:tcPr>
          <w:p w14:paraId="6924E349" w14:textId="7226EB9E" w:rsidR="00E43187" w:rsidRPr="00660832" w:rsidRDefault="00E43187" w:rsidP="00E43187">
            <w:pPr>
              <w:rPr>
                <w:rFonts w:ascii="Arial" w:hAnsi="Arial" w:cs="Arial"/>
                <w:color w:val="C00000"/>
              </w:rPr>
            </w:pPr>
            <w:r w:rsidRPr="00660832">
              <w:rPr>
                <w:rFonts w:ascii="Arial" w:hAnsi="Arial" w:cs="Arial"/>
              </w:rPr>
              <w:t>gōngzuò</w:t>
            </w:r>
          </w:p>
        </w:tc>
        <w:tc>
          <w:tcPr>
            <w:tcW w:w="1190" w:type="dxa"/>
            <w:shd w:val="clear" w:color="auto" w:fill="FFF2CC"/>
          </w:tcPr>
          <w:p w14:paraId="47305118" w14:textId="5A29F812" w:rsidR="00E43187" w:rsidRPr="00F03EAC" w:rsidRDefault="00E43187" w:rsidP="00E431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job</w:t>
            </w:r>
          </w:p>
        </w:tc>
      </w:tr>
      <w:tr w:rsidR="00E43187" w14:paraId="11ECC7CF" w14:textId="77777777" w:rsidTr="00DC3DAE">
        <w:trPr>
          <w:trHeight w:val="36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605FA725" w14:textId="77777777" w:rsidR="00E43187" w:rsidRPr="00B17854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13" w:type="dxa"/>
            <w:vMerge/>
            <w:shd w:val="clear" w:color="auto" w:fill="E2EFD9" w:themeFill="accent6" w:themeFillTint="33"/>
          </w:tcPr>
          <w:p w14:paraId="509C2CFA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12765A4D" w14:textId="171EA521" w:rsidR="00E43187" w:rsidRPr="00B0117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留学</w:t>
            </w:r>
          </w:p>
        </w:tc>
        <w:tc>
          <w:tcPr>
            <w:tcW w:w="1170" w:type="dxa"/>
            <w:shd w:val="clear" w:color="auto" w:fill="FFF2CC"/>
          </w:tcPr>
          <w:p w14:paraId="6172E987" w14:textId="0DB1AD9F" w:rsidR="00E43187" w:rsidRPr="00660832" w:rsidRDefault="00E43187" w:rsidP="00E43187">
            <w:pPr>
              <w:rPr>
                <w:rFonts w:ascii="Arial" w:hAnsi="Arial" w:cs="Arial"/>
                <w:color w:val="C00000"/>
              </w:rPr>
            </w:pPr>
            <w:r w:rsidRPr="00660832">
              <w:rPr>
                <w:rFonts w:ascii="Arial" w:hAnsi="Arial" w:cs="Arial"/>
              </w:rPr>
              <w:t>liúxué</w:t>
            </w:r>
          </w:p>
        </w:tc>
        <w:tc>
          <w:tcPr>
            <w:tcW w:w="1190" w:type="dxa"/>
            <w:shd w:val="clear" w:color="auto" w:fill="FFF2CC"/>
          </w:tcPr>
          <w:p w14:paraId="1075CAAB" w14:textId="745E5CF0" w:rsidR="00E43187" w:rsidRPr="00F03EAC" w:rsidRDefault="00E43187" w:rsidP="00E43187">
            <w:pPr>
              <w:rPr>
                <w:rFonts w:ascii="Helvetica" w:hAnsi="Helvetica"/>
              </w:rPr>
            </w:pPr>
            <w:r w:rsidRPr="00CA6BEC">
              <w:rPr>
                <w:rFonts w:ascii="Helvetica" w:hAnsi="Helvetica"/>
                <w:sz w:val="22"/>
              </w:rPr>
              <w:t>study abroad</w:t>
            </w:r>
          </w:p>
        </w:tc>
      </w:tr>
      <w:tr w:rsidR="00E43187" w14:paraId="58AC79B8" w14:textId="77777777" w:rsidTr="00DC3DAE">
        <w:trPr>
          <w:trHeight w:val="33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43BA00D4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13" w:type="dxa"/>
            <w:vMerge/>
            <w:shd w:val="clear" w:color="auto" w:fill="E2EFD9" w:themeFill="accent6" w:themeFillTint="33"/>
          </w:tcPr>
          <w:p w14:paraId="51BE9A6F" w14:textId="77777777" w:rsidR="00E43187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183770DD" w14:textId="15F90EB3" w:rsidR="00E43187" w:rsidRPr="00B0117A" w:rsidRDefault="00E43187" w:rsidP="00E431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70" w:type="dxa"/>
            <w:shd w:val="clear" w:color="auto" w:fill="FFF2CC"/>
          </w:tcPr>
          <w:p w14:paraId="21F18E47" w14:textId="5723DD99" w:rsidR="00E43187" w:rsidRPr="00660832" w:rsidRDefault="00E43187" w:rsidP="00E43187">
            <w:pPr>
              <w:rPr>
                <w:rFonts w:ascii="Arial" w:hAnsi="Arial" w:cs="Arial"/>
                <w:color w:val="C00000"/>
              </w:rPr>
            </w:pPr>
          </w:p>
        </w:tc>
        <w:tc>
          <w:tcPr>
            <w:tcW w:w="1190" w:type="dxa"/>
            <w:shd w:val="clear" w:color="auto" w:fill="FFF2CC"/>
          </w:tcPr>
          <w:p w14:paraId="4AEBF1EA" w14:textId="63DE02F2" w:rsidR="00E43187" w:rsidRPr="00F03EAC" w:rsidRDefault="00E43187" w:rsidP="00E43187">
            <w:pPr>
              <w:rPr>
                <w:rFonts w:ascii="Helvetica" w:hAnsi="Helvetica"/>
              </w:rPr>
            </w:pPr>
          </w:p>
        </w:tc>
      </w:tr>
      <w:tr w:rsidR="00E43187" w14:paraId="0CA147D4" w14:textId="77777777" w:rsidTr="00E43187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6BC66E45" w14:textId="3495D9E8" w:rsidR="00E43187" w:rsidRDefault="00E43187" w:rsidP="00E43187">
            <w:pPr>
              <w:rPr>
                <w:rFonts w:ascii="Helvetica" w:hAnsi="Helvetica"/>
                <w:color w:val="C00000"/>
                <w:sz w:val="28"/>
                <w:szCs w:val="28"/>
              </w:rPr>
            </w:pPr>
            <w:r w:rsidRPr="00CA6BEC">
              <w:rPr>
                <w:rFonts w:ascii="Helvetica" w:hAnsi="Helvetica"/>
                <w:color w:val="C00000"/>
                <w:sz w:val="28"/>
                <w:szCs w:val="28"/>
              </w:rPr>
              <w:t xml:space="preserve">Note: </w:t>
            </w:r>
          </w:p>
          <w:p w14:paraId="73D5584B" w14:textId="77777777" w:rsidR="00E43187" w:rsidRPr="00CA6BEC" w:rsidRDefault="00E43187" w:rsidP="00E43187">
            <w:pPr>
              <w:rPr>
                <w:rFonts w:ascii="Helvetica" w:hAnsi="Helvetica"/>
                <w:color w:val="C00000"/>
                <w:sz w:val="28"/>
                <w:szCs w:val="28"/>
              </w:rPr>
            </w:pPr>
          </w:p>
          <w:p w14:paraId="36813285" w14:textId="48409618" w:rsidR="00E43187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  <w:r w:rsidRPr="00CA6BEC">
              <w:rPr>
                <w:rFonts w:ascii="SimSun" w:eastAsia="SimSun" w:hAnsi="SimSun" w:hint="eastAsia"/>
                <w:color w:val="C00000"/>
                <w:sz w:val="28"/>
                <w:szCs w:val="28"/>
              </w:rPr>
              <w:t>要…了</w:t>
            </w:r>
            <w:r w:rsidRPr="00CA6BEC">
              <w:rPr>
                <w:rFonts w:ascii="Helvetica" w:hAnsi="Helvetica" w:hint="eastAsia"/>
                <w:color w:val="C00000"/>
                <w:sz w:val="28"/>
                <w:szCs w:val="28"/>
              </w:rPr>
              <w:t xml:space="preserve"> </w:t>
            </w:r>
            <w:r w:rsidRPr="00CA6BEC">
              <w:rPr>
                <w:rFonts w:ascii="Helvetica" w:hAnsi="Helvetica"/>
                <w:sz w:val="28"/>
                <w:szCs w:val="28"/>
              </w:rPr>
              <w:t xml:space="preserve">is used to indicate an event is upcoming. The adverb </w:t>
            </w:r>
            <w:r w:rsidRPr="00CA6BEC">
              <w:rPr>
                <w:rFonts w:ascii="SimSun" w:eastAsia="SimSun" w:hAnsi="SimSun" w:hint="eastAsia"/>
                <w:sz w:val="28"/>
                <w:szCs w:val="28"/>
              </w:rPr>
              <w:t>就</w:t>
            </w:r>
            <w:r>
              <w:rPr>
                <w:rFonts w:ascii="Helvetica" w:hAnsi="Helvetica" w:hint="eastAsia"/>
                <w:sz w:val="28"/>
                <w:szCs w:val="28"/>
              </w:rPr>
              <w:t xml:space="preserve"> is used to emphasize</w:t>
            </w:r>
            <w:r>
              <w:rPr>
                <w:rFonts w:ascii="Helvetica" w:hAnsi="Helvetica"/>
                <w:sz w:val="28"/>
                <w:szCs w:val="28"/>
              </w:rPr>
              <w:t xml:space="preserve"> that the </w:t>
            </w:r>
            <w:r>
              <w:rPr>
                <w:rFonts w:ascii="Helvetica" w:hAnsi="Helvetica" w:hint="eastAsia"/>
                <w:sz w:val="28"/>
                <w:szCs w:val="28"/>
              </w:rPr>
              <w:t>preceding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 xml:space="preserve"> time phrase</w:t>
            </w:r>
            <w:r w:rsidRPr="00CA6BEC">
              <w:rPr>
                <w:rFonts w:ascii="Helvetica" w:hAnsi="Helvetica"/>
                <w:sz w:val="28"/>
                <w:szCs w:val="28"/>
              </w:rPr>
              <w:t xml:space="preserve"> is sooner than expected. The pattern is:</w:t>
            </w:r>
          </w:p>
          <w:p w14:paraId="5DF32C15" w14:textId="77777777" w:rsidR="00E43187" w:rsidRPr="00CA6BEC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</w:p>
          <w:p w14:paraId="157BF00F" w14:textId="1100C0CC" w:rsidR="00E43187" w:rsidRPr="00CA6BEC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/>
                <w:sz w:val="28"/>
                <w:szCs w:val="28"/>
              </w:rPr>
              <w:t xml:space="preserve">    </w:t>
            </w:r>
            <w:r>
              <w:rPr>
                <w:rFonts w:ascii="Helvetica" w:hAnsi="Helvetica"/>
                <w:sz w:val="28"/>
                <w:szCs w:val="28"/>
                <w:shd w:val="pct15" w:color="auto" w:fill="FFFFFF"/>
              </w:rPr>
              <w:t>S</w:t>
            </w:r>
            <w:r w:rsidRPr="00CA6BEC">
              <w:rPr>
                <w:rFonts w:ascii="Helvetica" w:hAnsi="Helvetica"/>
                <w:sz w:val="28"/>
                <w:szCs w:val="28"/>
                <w:shd w:val="pct15" w:color="auto" w:fill="FFFFFF"/>
              </w:rPr>
              <w:t xml:space="preserve">ubject </w:t>
            </w:r>
            <w:r>
              <w:rPr>
                <w:rFonts w:ascii="Helvetica" w:hAnsi="Helvetica"/>
                <w:sz w:val="28"/>
                <w:szCs w:val="28"/>
                <w:shd w:val="pct15" w:color="auto" w:fill="FFFFFF"/>
              </w:rPr>
              <w:t>+ Time P</w:t>
            </w:r>
            <w:r w:rsidRPr="00CA6BEC">
              <w:rPr>
                <w:rFonts w:ascii="Helvetica" w:hAnsi="Helvetica"/>
                <w:sz w:val="28"/>
                <w:szCs w:val="28"/>
                <w:shd w:val="pct15" w:color="auto" w:fill="FFFFFF"/>
              </w:rPr>
              <w:t xml:space="preserve">hrase + </w:t>
            </w:r>
            <w:r w:rsidRPr="00E43187">
              <w:rPr>
                <w:rFonts w:ascii="SimSun" w:eastAsia="SimSun" w:hAnsi="SimSun" w:hint="eastAsia"/>
                <w:sz w:val="28"/>
                <w:szCs w:val="28"/>
                <w:shd w:val="pct15" w:color="auto" w:fill="FFFFFF"/>
              </w:rPr>
              <w:t>就</w:t>
            </w:r>
            <w:r w:rsidRPr="00CA6BEC">
              <w:rPr>
                <w:rFonts w:ascii="Helvetica" w:hAnsi="Helvetica" w:hint="eastAsia"/>
                <w:sz w:val="28"/>
                <w:szCs w:val="28"/>
                <w:shd w:val="pct15" w:color="auto" w:fill="FFFFFF"/>
              </w:rPr>
              <w:t xml:space="preserve"> +</w:t>
            </w:r>
            <w:r w:rsidRPr="00CA6BEC">
              <w:rPr>
                <w:rFonts w:ascii="Helvetica" w:hAnsi="Helvetica"/>
                <w:sz w:val="28"/>
                <w:szCs w:val="28"/>
                <w:shd w:val="pct15" w:color="auto" w:fill="FFFFFF"/>
              </w:rPr>
              <w:t xml:space="preserve">  </w:t>
            </w:r>
            <w:r w:rsidRPr="00E43187">
              <w:rPr>
                <w:rFonts w:ascii="SimSun" w:eastAsia="SimSun" w:hAnsi="SimSun" w:hint="eastAsia"/>
                <w:sz w:val="28"/>
                <w:szCs w:val="28"/>
                <w:shd w:val="pct15" w:color="auto" w:fill="FFFFFF"/>
              </w:rPr>
              <w:t xml:space="preserve">要 </w:t>
            </w:r>
            <w:r w:rsidRPr="00CA6BEC">
              <w:rPr>
                <w:rFonts w:ascii="Helvetica" w:hAnsi="Helvetica" w:hint="eastAsia"/>
                <w:sz w:val="28"/>
                <w:szCs w:val="28"/>
                <w:shd w:val="pct15" w:color="auto" w:fill="FFFFFF"/>
              </w:rPr>
              <w:t>+</w:t>
            </w:r>
            <w:r>
              <w:rPr>
                <w:rFonts w:ascii="Helvetica" w:hAnsi="Helvetica"/>
                <w:sz w:val="28"/>
                <w:szCs w:val="28"/>
                <w:shd w:val="pct15" w:color="auto" w:fill="FFFFFF"/>
              </w:rPr>
              <w:t xml:space="preserve">  V</w:t>
            </w:r>
            <w:r w:rsidRPr="00CA6BEC">
              <w:rPr>
                <w:rFonts w:ascii="Helvetica" w:hAnsi="Helvetica"/>
                <w:sz w:val="28"/>
                <w:szCs w:val="28"/>
                <w:shd w:val="pct15" w:color="auto" w:fill="FFFFFF"/>
              </w:rPr>
              <w:t xml:space="preserve">erb + </w:t>
            </w:r>
            <w:r w:rsidRPr="00CA6BEC">
              <w:rPr>
                <w:rFonts w:ascii="Helvetica" w:hAnsi="Helvetica" w:hint="eastAsia"/>
                <w:sz w:val="28"/>
                <w:szCs w:val="28"/>
                <w:shd w:val="pct15" w:color="auto" w:fill="FFFFFF"/>
              </w:rPr>
              <w:t>了</w:t>
            </w:r>
          </w:p>
          <w:p w14:paraId="4EB53DD3" w14:textId="12FE2ECE" w:rsidR="00E43187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/>
                <w:sz w:val="28"/>
                <w:szCs w:val="28"/>
              </w:rPr>
              <w:t xml:space="preserve">          </w:t>
            </w:r>
            <w:r w:rsidRPr="00E43187">
              <w:rPr>
                <w:rFonts w:ascii="SimSun" w:eastAsia="SimSun" w:hAnsi="SimSun" w:hint="eastAsia"/>
                <w:sz w:val="28"/>
                <w:szCs w:val="28"/>
                <w:shd w:val="pct15" w:color="auto" w:fill="FFFFFF"/>
              </w:rPr>
              <w:t xml:space="preserve">我  </w:t>
            </w:r>
            <w:r w:rsidRPr="00E43187">
              <w:rPr>
                <w:rFonts w:ascii="SimSun" w:eastAsia="SimSun" w:hAnsi="SimSun"/>
                <w:sz w:val="28"/>
                <w:szCs w:val="28"/>
                <w:shd w:val="pct15" w:color="auto" w:fill="FFFFFF"/>
              </w:rPr>
              <w:t xml:space="preserve"> </w:t>
            </w:r>
            <w:r w:rsidRPr="00E43187">
              <w:rPr>
                <w:rFonts w:ascii="SimSun" w:eastAsia="SimSun" w:hAnsi="SimSun" w:hint="eastAsia"/>
                <w:sz w:val="28"/>
                <w:szCs w:val="28"/>
                <w:shd w:val="pct15" w:color="auto" w:fill="FFFFFF"/>
              </w:rPr>
              <w:t>今年         就   要  上大四 了。</w:t>
            </w:r>
          </w:p>
          <w:p w14:paraId="1A11A158" w14:textId="1E3EBF81" w:rsidR="00E43187" w:rsidRDefault="00E43187" w:rsidP="00E43187">
            <w:pPr>
              <w:ind w:firstLine="308"/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 w:hint="eastAsia"/>
                <w:sz w:val="28"/>
                <w:szCs w:val="28"/>
              </w:rPr>
              <w:t xml:space="preserve">(lit. </w:t>
            </w:r>
            <w:r>
              <w:rPr>
                <w:rFonts w:ascii="Helvetica" w:hAnsi="Helvetica"/>
                <w:sz w:val="28"/>
                <w:szCs w:val="28"/>
              </w:rPr>
              <w:t>“</w:t>
            </w:r>
            <w:r w:rsidRPr="00CA6BEC">
              <w:rPr>
                <w:rFonts w:ascii="Helvetica" w:hAnsi="Helvetica"/>
                <w:sz w:val="28"/>
                <w:szCs w:val="28"/>
              </w:rPr>
              <w:t xml:space="preserve">I this year so soon will attend senior </w:t>
            </w:r>
            <w:r>
              <w:rPr>
                <w:rFonts w:ascii="Helvetica" w:hAnsi="Helvetica"/>
                <w:sz w:val="28"/>
                <w:szCs w:val="28"/>
              </w:rPr>
              <w:t>year in college.”)</w:t>
            </w:r>
          </w:p>
          <w:p w14:paraId="70293124" w14:textId="77777777" w:rsidR="00E43187" w:rsidRPr="00CA6BEC" w:rsidRDefault="00E43187" w:rsidP="00E43187">
            <w:pPr>
              <w:ind w:firstLine="308"/>
              <w:rPr>
                <w:rFonts w:ascii="Helvetica" w:hAnsi="Helvetica"/>
                <w:sz w:val="28"/>
                <w:szCs w:val="28"/>
              </w:rPr>
            </w:pPr>
          </w:p>
          <w:p w14:paraId="316770B5" w14:textId="55E269D0" w:rsidR="00E43187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  <w:r w:rsidRPr="00CA6BEC">
              <w:rPr>
                <w:rFonts w:ascii="SimSun" w:eastAsia="SimSun" w:hAnsi="SimSun" w:hint="eastAsia"/>
                <w:color w:val="C00000"/>
                <w:sz w:val="28"/>
                <w:szCs w:val="28"/>
              </w:rPr>
              <w:t>考研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 xml:space="preserve">is an abbreviation of </w:t>
            </w:r>
            <w:r w:rsidRPr="00CA6BEC">
              <w:rPr>
                <w:rFonts w:ascii="SimSun" w:eastAsia="SimSun" w:hAnsi="SimSun" w:hint="eastAsia"/>
                <w:sz w:val="28"/>
                <w:szCs w:val="28"/>
              </w:rPr>
              <w:t>考研究生</w:t>
            </w:r>
            <w:r>
              <w:rPr>
                <w:rFonts w:ascii="SimSun" w:eastAsia="SimSun" w:hAnsi="SimSun" w:hint="eastAsia"/>
                <w:sz w:val="28"/>
                <w:szCs w:val="28"/>
              </w:rPr>
              <w:t xml:space="preserve">, </w:t>
            </w:r>
            <w:r>
              <w:rPr>
                <w:rFonts w:ascii="Helvetica" w:hAnsi="Helvetica" w:hint="eastAsia"/>
                <w:sz w:val="28"/>
                <w:szCs w:val="28"/>
              </w:rPr>
              <w:t xml:space="preserve">which means </w:t>
            </w:r>
            <w:r>
              <w:rPr>
                <w:rFonts w:ascii="Helvetica" w:hAnsi="Helvetica"/>
                <w:sz w:val="28"/>
                <w:szCs w:val="28"/>
              </w:rPr>
              <w:t>“</w:t>
            </w:r>
            <w:r>
              <w:rPr>
                <w:rFonts w:ascii="Helvetica" w:hAnsi="Helvetica" w:hint="eastAsia"/>
                <w:sz w:val="28"/>
                <w:szCs w:val="28"/>
              </w:rPr>
              <w:t>taking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 xml:space="preserve"> a</w:t>
            </w:r>
            <w:r>
              <w:rPr>
                <w:rFonts w:ascii="Helvetica" w:hAnsi="Helvetica"/>
                <w:sz w:val="28"/>
                <w:szCs w:val="28"/>
              </w:rPr>
              <w:t>n</w:t>
            </w:r>
            <w:r>
              <w:rPr>
                <w:rFonts w:ascii="Helvetica" w:hAnsi="Helvetica" w:hint="eastAsia"/>
                <w:sz w:val="28"/>
                <w:szCs w:val="28"/>
              </w:rPr>
              <w:t xml:space="preserve"> entrance exam for 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>graduate school.</w:t>
            </w:r>
            <w:r>
              <w:rPr>
                <w:rFonts w:ascii="Helvetica" w:hAnsi="Helvetica"/>
                <w:sz w:val="28"/>
                <w:szCs w:val="28"/>
              </w:rPr>
              <w:t>”</w:t>
            </w:r>
          </w:p>
          <w:p w14:paraId="19431BDE" w14:textId="77777777" w:rsidR="00E43187" w:rsidRPr="00CA6BEC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</w:p>
          <w:p w14:paraId="685B8B05" w14:textId="290FFF3A" w:rsidR="00E43187" w:rsidRPr="00CA6BEC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  <w:r w:rsidRPr="00CA6BEC">
              <w:rPr>
                <w:rFonts w:ascii="SimSun" w:eastAsia="SimSun" w:hAnsi="SimSun" w:hint="eastAsia"/>
                <w:color w:val="C00000"/>
                <w:sz w:val="28"/>
                <w:szCs w:val="28"/>
              </w:rPr>
              <w:t>如果…,…就…</w:t>
            </w:r>
            <w:r w:rsidRPr="00CA6BEC">
              <w:rPr>
                <w:rFonts w:ascii="Helvetica" w:hAnsi="Helvetica" w:hint="eastAsia"/>
                <w:color w:val="C00000"/>
                <w:sz w:val="28"/>
                <w:szCs w:val="28"/>
              </w:rPr>
              <w:t xml:space="preserve"> 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 xml:space="preserve">is </w:t>
            </w:r>
            <w:r>
              <w:rPr>
                <w:rFonts w:ascii="Helvetica" w:hAnsi="Helvetica"/>
                <w:sz w:val="28"/>
                <w:szCs w:val="28"/>
              </w:rPr>
              <w:t xml:space="preserve">a 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 xml:space="preserve">common way to express a condition. </w:t>
            </w:r>
            <w:r w:rsidRPr="00CA6BEC">
              <w:rPr>
                <w:rFonts w:ascii="Helvetica" w:hAnsi="Helvetica"/>
                <w:sz w:val="28"/>
                <w:szCs w:val="28"/>
              </w:rPr>
              <w:t>Note</w:t>
            </w:r>
            <w:r>
              <w:rPr>
                <w:rFonts w:ascii="Helvetica" w:hAnsi="Helvetica"/>
                <w:sz w:val="28"/>
                <w:szCs w:val="28"/>
              </w:rPr>
              <w:t xml:space="preserve"> that</w:t>
            </w:r>
            <w:r w:rsidRPr="00CA6BEC">
              <w:rPr>
                <w:rFonts w:ascii="Helvetica" w:hAnsi="Helvetica"/>
                <w:sz w:val="28"/>
                <w:szCs w:val="28"/>
              </w:rPr>
              <w:t xml:space="preserve"> </w:t>
            </w:r>
            <w:r w:rsidRPr="00CA6BEC">
              <w:rPr>
                <w:rFonts w:ascii="SimSun" w:eastAsia="SimSun" w:hAnsi="SimSun" w:hint="eastAsia"/>
                <w:sz w:val="28"/>
                <w:szCs w:val="28"/>
              </w:rPr>
              <w:t>就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>, an unmov</w:t>
            </w:r>
            <w:r w:rsidRPr="00CA6BEC">
              <w:rPr>
                <w:rFonts w:ascii="Helvetica" w:hAnsi="Helvetica"/>
                <w:sz w:val="28"/>
                <w:szCs w:val="28"/>
              </w:rPr>
              <w:t>able adverb, occurs only after the subject. The pattern is:</w:t>
            </w:r>
          </w:p>
          <w:p w14:paraId="6BFF6AD8" w14:textId="77777777" w:rsidR="00E43187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/>
                <w:sz w:val="28"/>
                <w:szCs w:val="28"/>
              </w:rPr>
              <w:t xml:space="preserve">    </w:t>
            </w:r>
          </w:p>
          <w:p w14:paraId="1AF132A8" w14:textId="5CB32641" w:rsidR="00E43187" w:rsidRPr="00CA6BEC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/>
                <w:sz w:val="28"/>
                <w:szCs w:val="28"/>
              </w:rPr>
              <w:t xml:space="preserve">    </w:t>
            </w:r>
            <w:r w:rsidRPr="00E43187">
              <w:rPr>
                <w:rFonts w:ascii="SimSun" w:eastAsia="SimSun" w:hAnsi="SimSun" w:hint="eastAsia"/>
                <w:sz w:val="28"/>
                <w:szCs w:val="28"/>
                <w:shd w:val="pct15" w:color="auto" w:fill="FFFFFF"/>
              </w:rPr>
              <w:t>如果</w:t>
            </w:r>
            <w:r w:rsidRPr="00CA6BEC">
              <w:rPr>
                <w:rFonts w:ascii="Helvetica" w:hAnsi="Helvetica" w:hint="eastAsia"/>
                <w:sz w:val="28"/>
                <w:szCs w:val="28"/>
                <w:shd w:val="pct15" w:color="auto" w:fill="FFFFFF"/>
              </w:rPr>
              <w:t xml:space="preserve"> </w:t>
            </w:r>
            <w:r w:rsidRPr="00CA6BEC">
              <w:rPr>
                <w:rFonts w:ascii="Helvetica" w:hAnsi="Helvetica"/>
                <w:sz w:val="28"/>
                <w:szCs w:val="28"/>
                <w:shd w:val="pct15" w:color="auto" w:fill="FFFFFF"/>
              </w:rPr>
              <w:t xml:space="preserve">+ </w:t>
            </w:r>
            <w:r>
              <w:rPr>
                <w:rFonts w:ascii="Helvetica" w:hAnsi="Helvetica"/>
                <w:sz w:val="28"/>
                <w:szCs w:val="28"/>
                <w:shd w:val="pct15" w:color="auto" w:fill="FFFFFF"/>
              </w:rPr>
              <w:t>C</w:t>
            </w:r>
            <w:r w:rsidRPr="00CA6BEC">
              <w:rPr>
                <w:rFonts w:ascii="Helvetica" w:hAnsi="Helvetica"/>
                <w:sz w:val="28"/>
                <w:szCs w:val="28"/>
                <w:shd w:val="pct15" w:color="auto" w:fill="FFFFFF"/>
              </w:rPr>
              <w:t>ondition</w:t>
            </w:r>
            <w:r>
              <w:rPr>
                <w:rFonts w:ascii="Helvetica" w:hAnsi="Helvetica"/>
                <w:sz w:val="28"/>
                <w:szCs w:val="28"/>
                <w:shd w:val="pct15" w:color="auto" w:fill="FFFFFF"/>
              </w:rPr>
              <w:t xml:space="preserve"> C</w:t>
            </w:r>
            <w:r w:rsidRPr="00CA6BEC">
              <w:rPr>
                <w:rFonts w:ascii="Helvetica" w:hAnsi="Helvetica"/>
                <w:sz w:val="28"/>
                <w:szCs w:val="28"/>
                <w:shd w:val="pct15" w:color="auto" w:fill="FFFFFF"/>
              </w:rPr>
              <w:t>lause</w:t>
            </w:r>
            <w:r>
              <w:rPr>
                <w:rFonts w:ascii="Helvetica" w:hAnsi="Helvetica"/>
                <w:sz w:val="28"/>
                <w:szCs w:val="28"/>
                <w:shd w:val="pct15" w:color="auto" w:fill="FFFFFF"/>
              </w:rPr>
              <w:t>, S</w:t>
            </w:r>
            <w:r w:rsidRPr="00CA6BEC">
              <w:rPr>
                <w:rFonts w:ascii="Helvetica" w:hAnsi="Helvetica"/>
                <w:sz w:val="28"/>
                <w:szCs w:val="28"/>
                <w:shd w:val="pct15" w:color="auto" w:fill="FFFFFF"/>
              </w:rPr>
              <w:t xml:space="preserve">ubject + </w:t>
            </w:r>
            <w:r w:rsidRPr="00CA6BEC">
              <w:rPr>
                <w:rFonts w:ascii="SimSun" w:eastAsia="SimSun" w:hAnsi="SimSun" w:hint="eastAsia"/>
                <w:sz w:val="28"/>
                <w:szCs w:val="28"/>
                <w:shd w:val="pct15" w:color="auto" w:fill="FFFFFF"/>
              </w:rPr>
              <w:t>就</w:t>
            </w:r>
            <w:r w:rsidRPr="00CA6BEC">
              <w:rPr>
                <w:rFonts w:ascii="Helvetica" w:hAnsi="Helvetica" w:hint="eastAsia"/>
                <w:sz w:val="28"/>
                <w:szCs w:val="28"/>
                <w:shd w:val="pct15" w:color="auto" w:fill="FFFFFF"/>
              </w:rPr>
              <w:t xml:space="preserve"> + </w:t>
            </w:r>
            <w:r>
              <w:rPr>
                <w:rFonts w:ascii="Helvetica" w:hAnsi="Helvetica"/>
                <w:sz w:val="28"/>
                <w:szCs w:val="28"/>
                <w:shd w:val="pct15" w:color="auto" w:fill="FFFFFF"/>
              </w:rPr>
              <w:t>R</w:t>
            </w:r>
            <w:r w:rsidRPr="00CA6BEC">
              <w:rPr>
                <w:rFonts w:ascii="Helvetica" w:hAnsi="Helvetica" w:hint="eastAsia"/>
                <w:sz w:val="28"/>
                <w:szCs w:val="28"/>
                <w:shd w:val="pct15" w:color="auto" w:fill="FFFFFF"/>
              </w:rPr>
              <w:t>esult</w:t>
            </w:r>
            <w:r>
              <w:rPr>
                <w:rFonts w:ascii="Helvetica" w:hAnsi="Helvetica"/>
                <w:sz w:val="28"/>
                <w:szCs w:val="28"/>
                <w:shd w:val="pct15" w:color="auto" w:fill="FFFFFF"/>
              </w:rPr>
              <w:t xml:space="preserve"> C</w:t>
            </w:r>
            <w:r w:rsidRPr="00CA6BEC">
              <w:rPr>
                <w:rFonts w:ascii="Helvetica" w:hAnsi="Helvetica"/>
                <w:sz w:val="28"/>
                <w:szCs w:val="28"/>
                <w:shd w:val="pct15" w:color="auto" w:fill="FFFFFF"/>
              </w:rPr>
              <w:t>lause</w:t>
            </w:r>
          </w:p>
          <w:p w14:paraId="00A2FA62" w14:textId="1EF3B4A0" w:rsidR="00E43187" w:rsidRDefault="00E43187" w:rsidP="00E43187">
            <w:pPr>
              <w:ind w:firstLine="308"/>
              <w:rPr>
                <w:rFonts w:ascii="Helvetica" w:hAnsi="Helvetica"/>
                <w:sz w:val="28"/>
                <w:szCs w:val="28"/>
              </w:rPr>
            </w:pPr>
            <w:r w:rsidRPr="00D47231">
              <w:rPr>
                <w:rFonts w:ascii="SimSun" w:eastAsia="SimSun" w:hAnsi="SimSun" w:hint="eastAsia"/>
                <w:sz w:val="28"/>
                <w:szCs w:val="28"/>
              </w:rPr>
              <w:t xml:space="preserve">如果    考上研究生院， </w:t>
            </w:r>
            <w:r w:rsidRPr="00D47231">
              <w:rPr>
                <w:rFonts w:ascii="SimSun" w:eastAsia="SimSun" w:hAnsi="SimSun"/>
                <w:sz w:val="28"/>
                <w:szCs w:val="28"/>
              </w:rPr>
              <w:t xml:space="preserve"> </w:t>
            </w:r>
            <w:r w:rsidRPr="00D47231">
              <w:rPr>
                <w:rFonts w:ascii="SimSun" w:eastAsia="SimSun" w:hAnsi="SimSun" w:hint="eastAsia"/>
                <w:sz w:val="28"/>
                <w:szCs w:val="28"/>
              </w:rPr>
              <w:t xml:space="preserve">我     就 </w:t>
            </w:r>
            <w:r w:rsidRPr="00D47231">
              <w:rPr>
                <w:rFonts w:ascii="SimSun" w:eastAsia="SimSun" w:hAnsi="SimSun"/>
                <w:sz w:val="28"/>
                <w:szCs w:val="28"/>
              </w:rPr>
              <w:t xml:space="preserve">   </w:t>
            </w:r>
            <w:r w:rsidRPr="00D47231">
              <w:rPr>
                <w:rFonts w:ascii="SimSun" w:eastAsia="SimSun" w:hAnsi="SimSun" w:hint="eastAsia"/>
                <w:sz w:val="28"/>
                <w:szCs w:val="28"/>
              </w:rPr>
              <w:t>去读研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>。</w:t>
            </w:r>
          </w:p>
          <w:p w14:paraId="4A4401CF" w14:textId="25EE9F87" w:rsidR="00E43187" w:rsidRDefault="00E43187" w:rsidP="00E43187">
            <w:pPr>
              <w:ind w:firstLine="308"/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/>
                <w:sz w:val="28"/>
                <w:szCs w:val="28"/>
              </w:rPr>
              <w:t xml:space="preserve"> (lit. “If I pass (the exam for)</w:t>
            </w:r>
            <w:r w:rsidRPr="00CA6BEC">
              <w:rPr>
                <w:rFonts w:ascii="Helvetica" w:hAnsi="Helvetica"/>
                <w:sz w:val="28"/>
                <w:szCs w:val="28"/>
              </w:rPr>
              <w:t xml:space="preserve"> graduate school, I then go to study for a</w:t>
            </w:r>
          </w:p>
          <w:p w14:paraId="231E78D8" w14:textId="54CDD94C" w:rsidR="00E43187" w:rsidRPr="00CA6BEC" w:rsidRDefault="00E43187" w:rsidP="00E43187">
            <w:pPr>
              <w:ind w:firstLine="308"/>
              <w:rPr>
                <w:rFonts w:ascii="Helvetica" w:hAnsi="Helvetica"/>
                <w:sz w:val="28"/>
                <w:szCs w:val="28"/>
              </w:rPr>
            </w:pPr>
            <w:r>
              <w:rPr>
                <w:rFonts w:ascii="Helvetica" w:hAnsi="Helvetica"/>
                <w:sz w:val="28"/>
                <w:szCs w:val="28"/>
              </w:rPr>
              <w:t xml:space="preserve">        m</w:t>
            </w:r>
            <w:r w:rsidRPr="00CA6BEC">
              <w:rPr>
                <w:rFonts w:ascii="Helvetica" w:hAnsi="Helvetica"/>
                <w:sz w:val="28"/>
                <w:szCs w:val="28"/>
              </w:rPr>
              <w:t>aster</w:t>
            </w:r>
            <w:r>
              <w:rPr>
                <w:rFonts w:ascii="Helvetica" w:hAnsi="Helvetica"/>
                <w:sz w:val="28"/>
                <w:szCs w:val="28"/>
              </w:rPr>
              <w:t>’s</w:t>
            </w:r>
            <w:r w:rsidRPr="00CA6BEC">
              <w:rPr>
                <w:rFonts w:ascii="Helvetica" w:hAnsi="Helvetica"/>
                <w:sz w:val="28"/>
                <w:szCs w:val="28"/>
              </w:rPr>
              <w:t xml:space="preserve"> degree</w:t>
            </w:r>
            <w:r>
              <w:rPr>
                <w:rFonts w:ascii="Helvetica" w:hAnsi="Helvetica"/>
                <w:sz w:val="28"/>
                <w:szCs w:val="28"/>
              </w:rPr>
              <w:t>.)</w:t>
            </w:r>
            <w:r w:rsidRPr="00CA6BEC">
              <w:rPr>
                <w:rFonts w:ascii="Helvetica" w:hAnsi="Helvetica"/>
                <w:sz w:val="28"/>
                <w:szCs w:val="28"/>
              </w:rPr>
              <w:t xml:space="preserve">        </w:t>
            </w:r>
          </w:p>
          <w:p w14:paraId="630EAD3D" w14:textId="77777777" w:rsidR="00E43187" w:rsidRPr="00CA6BEC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</w:p>
          <w:p w14:paraId="4518F4E5" w14:textId="698F5D81" w:rsidR="00E43187" w:rsidRPr="00CA6BEC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  <w:r w:rsidRPr="00D47231">
              <w:rPr>
                <w:rFonts w:ascii="SimSun" w:eastAsia="SimSun" w:hAnsi="SimSun" w:hint="eastAsia"/>
                <w:color w:val="C00000"/>
                <w:sz w:val="28"/>
                <w:szCs w:val="28"/>
              </w:rPr>
              <w:t>读研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 xml:space="preserve">is an abbreviation of </w:t>
            </w:r>
            <w:r w:rsidRPr="00D47231">
              <w:rPr>
                <w:rFonts w:ascii="SimSun" w:eastAsia="SimSun" w:hAnsi="SimSun" w:hint="eastAsia"/>
                <w:sz w:val="28"/>
                <w:szCs w:val="28"/>
              </w:rPr>
              <w:t>读研究生</w:t>
            </w:r>
            <w:r>
              <w:rPr>
                <w:rFonts w:ascii="SimSun" w:eastAsia="SimSun" w:hAnsi="SimSun" w:hint="eastAsia"/>
                <w:sz w:val="28"/>
                <w:szCs w:val="28"/>
              </w:rPr>
              <w:t>,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 xml:space="preserve">which means </w:t>
            </w:r>
            <w:r>
              <w:rPr>
                <w:rFonts w:ascii="Helvetica" w:hAnsi="Helvetica"/>
                <w:sz w:val="28"/>
                <w:szCs w:val="28"/>
              </w:rPr>
              <w:t>“</w:t>
            </w:r>
            <w:r w:rsidRPr="00CA6BEC">
              <w:rPr>
                <w:rFonts w:ascii="Helvetica" w:hAnsi="Helvetica"/>
                <w:sz w:val="28"/>
                <w:szCs w:val="28"/>
              </w:rPr>
              <w:t>study</w:t>
            </w:r>
            <w:r>
              <w:rPr>
                <w:rFonts w:ascii="Helvetica" w:hAnsi="Helvetica"/>
                <w:sz w:val="28"/>
                <w:szCs w:val="28"/>
              </w:rPr>
              <w:t>ing</w:t>
            </w:r>
            <w:r w:rsidRPr="00CA6BEC">
              <w:rPr>
                <w:rFonts w:ascii="Helvetica" w:hAnsi="Helvetica"/>
                <w:sz w:val="28"/>
                <w:szCs w:val="28"/>
              </w:rPr>
              <w:t xml:space="preserve"> for</w:t>
            </w:r>
            <w:r>
              <w:rPr>
                <w:rFonts w:ascii="Helvetica" w:hAnsi="Helvetica" w:hint="eastAsia"/>
                <w:sz w:val="28"/>
                <w:szCs w:val="28"/>
              </w:rPr>
              <w:t xml:space="preserve"> a m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>aster</w:t>
            </w:r>
            <w:r>
              <w:rPr>
                <w:rFonts w:ascii="Helvetica" w:hAnsi="Helvetica"/>
                <w:sz w:val="28"/>
                <w:szCs w:val="28"/>
              </w:rPr>
              <w:t>’s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 xml:space="preserve"> </w:t>
            </w:r>
            <w:r w:rsidRPr="00CA6BEC">
              <w:rPr>
                <w:rFonts w:ascii="Helvetica" w:hAnsi="Helvetica"/>
                <w:sz w:val="28"/>
                <w:szCs w:val="28"/>
              </w:rPr>
              <w:t xml:space="preserve">degree in a 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>graduate school.</w:t>
            </w:r>
            <w:r>
              <w:rPr>
                <w:rFonts w:ascii="Helvetica" w:hAnsi="Helvetica"/>
                <w:sz w:val="28"/>
                <w:szCs w:val="28"/>
              </w:rPr>
              <w:t>”</w:t>
            </w:r>
          </w:p>
          <w:p w14:paraId="6977D912" w14:textId="77777777" w:rsidR="00E43187" w:rsidRPr="00CA6BEC" w:rsidRDefault="00E43187" w:rsidP="00E43187">
            <w:pPr>
              <w:rPr>
                <w:rFonts w:ascii="Helvetica" w:hAnsi="Helvetica"/>
                <w:sz w:val="28"/>
                <w:szCs w:val="28"/>
              </w:rPr>
            </w:pPr>
          </w:p>
          <w:p w14:paraId="35CF6640" w14:textId="29751ADF" w:rsidR="00E43187" w:rsidRPr="00CA6BEC" w:rsidRDefault="00E43187" w:rsidP="00E43187">
            <w:pPr>
              <w:rPr>
                <w:rFonts w:ascii="SimSun" w:eastAsia="SimSun" w:hAnsi="SimSun" w:cs="Microsoft YaHei"/>
                <w:color w:val="000000"/>
                <w:sz w:val="28"/>
                <w:szCs w:val="28"/>
              </w:rPr>
            </w:pPr>
            <w:r w:rsidRPr="00D47231">
              <w:rPr>
                <w:rFonts w:ascii="SimSun" w:eastAsia="SimSun" w:hAnsi="SimSun" w:hint="eastAsia"/>
                <w:color w:val="C00000"/>
                <w:sz w:val="28"/>
                <w:szCs w:val="28"/>
              </w:rPr>
              <w:t>还没</w:t>
            </w:r>
            <w:r w:rsidRPr="00CA6BEC">
              <w:rPr>
                <w:rFonts w:ascii="Helvetica" w:hAnsi="Helvetica" w:hint="eastAsia"/>
                <w:sz w:val="28"/>
                <w:szCs w:val="28"/>
              </w:rPr>
              <w:t xml:space="preserve">means </w:t>
            </w:r>
            <w:r>
              <w:rPr>
                <w:rFonts w:ascii="Helvetica" w:hAnsi="Helvetica"/>
                <w:sz w:val="28"/>
                <w:szCs w:val="28"/>
              </w:rPr>
              <w:t>“</w:t>
            </w:r>
            <w:r w:rsidRPr="00CA6BEC">
              <w:rPr>
                <w:rFonts w:ascii="Helvetica" w:hAnsi="Helvetica"/>
                <w:sz w:val="28"/>
                <w:szCs w:val="28"/>
              </w:rPr>
              <w:t>not …yet</w:t>
            </w:r>
            <w:r>
              <w:rPr>
                <w:rFonts w:ascii="Helvetica" w:hAnsi="Helvetica"/>
                <w:sz w:val="28"/>
                <w:szCs w:val="28"/>
              </w:rPr>
              <w:t>.</w:t>
            </w:r>
            <w:r w:rsidRPr="00CA6BEC">
              <w:rPr>
                <w:rFonts w:ascii="Helvetica" w:hAnsi="Helvetica"/>
                <w:sz w:val="28"/>
                <w:szCs w:val="28"/>
              </w:rPr>
              <w:t>”</w:t>
            </w:r>
          </w:p>
          <w:p w14:paraId="3CCC81ED" w14:textId="03407170" w:rsidR="00E43187" w:rsidRDefault="00E43187" w:rsidP="00E4318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3F452573" w14:textId="77777777" w:rsidR="006B6F4F" w:rsidRDefault="006B6F4F" w:rsidP="005078BD">
      <w:pPr>
        <w:rPr>
          <w:rFonts w:ascii="Helvetica" w:hAnsi="Helvetica"/>
          <w:color w:val="C00000"/>
          <w:sz w:val="40"/>
          <w:szCs w:val="40"/>
        </w:rPr>
      </w:pPr>
    </w:p>
    <w:p w14:paraId="0E5B2C13" w14:textId="77777777" w:rsidR="007D6D44" w:rsidRDefault="007D6D44" w:rsidP="005078BD">
      <w:pPr>
        <w:rPr>
          <w:rFonts w:ascii="Helvetica" w:hAnsi="Helvetica"/>
          <w:color w:val="C00000"/>
          <w:sz w:val="40"/>
          <w:szCs w:val="40"/>
        </w:rPr>
      </w:pPr>
    </w:p>
    <w:p w14:paraId="094E2882" w14:textId="3A454454" w:rsidR="005078BD" w:rsidRPr="00660832" w:rsidRDefault="005078BD" w:rsidP="005078BD">
      <w:pPr>
        <w:rPr>
          <w:rFonts w:ascii="Helvetica" w:hAnsi="Helvetica"/>
          <w:color w:val="C00000"/>
          <w:sz w:val="40"/>
          <w:szCs w:val="40"/>
        </w:rPr>
      </w:pPr>
      <w:r w:rsidRPr="00660832">
        <w:rPr>
          <w:rFonts w:ascii="Helvetica" w:hAnsi="Helvetica"/>
          <w:color w:val="C00000"/>
          <w:sz w:val="40"/>
          <w:szCs w:val="40"/>
        </w:rPr>
        <w:t xml:space="preserve">Module II: </w:t>
      </w:r>
      <w:r w:rsidR="00203888" w:rsidRPr="00660832">
        <w:rPr>
          <w:rFonts w:ascii="Helvetica" w:hAnsi="Helvetica"/>
          <w:color w:val="C00000"/>
          <w:sz w:val="40"/>
          <w:szCs w:val="40"/>
        </w:rPr>
        <w:t>School Subjects</w:t>
      </w:r>
    </w:p>
    <w:p w14:paraId="1674C52B" w14:textId="77777777" w:rsidR="005078BD" w:rsidRPr="00660832" w:rsidRDefault="005078BD" w:rsidP="005078BD">
      <w:pPr>
        <w:rPr>
          <w:rFonts w:ascii="SimSun" w:eastAsia="SimSun" w:hAnsi="SimSun"/>
          <w:color w:val="C00000"/>
          <w:sz w:val="40"/>
          <w:szCs w:val="40"/>
        </w:rPr>
      </w:pPr>
      <w:r w:rsidRPr="00660832">
        <w:rPr>
          <w:rFonts w:ascii="SimSun" w:eastAsia="SimSun" w:hAnsi="SimSun" w:hint="eastAsia"/>
          <w:color w:val="C00000"/>
          <w:sz w:val="40"/>
          <w:szCs w:val="40"/>
        </w:rPr>
        <w:t>模块二：</w:t>
      </w:r>
      <w:r w:rsidR="00203888" w:rsidRPr="00660832">
        <w:rPr>
          <w:rFonts w:ascii="SimSun" w:eastAsia="SimSun" w:hAnsi="SimSun" w:hint="eastAsia"/>
          <w:color w:val="C00000"/>
          <w:sz w:val="40"/>
          <w:szCs w:val="40"/>
        </w:rPr>
        <w:t>学校课程</w:t>
      </w:r>
    </w:p>
    <w:p w14:paraId="18BCB01B" w14:textId="77777777" w:rsidR="005078BD" w:rsidRDefault="005078BD" w:rsidP="005078BD">
      <w:pPr>
        <w:rPr>
          <w:rFonts w:ascii="SimSun" w:eastAsia="SimSun" w:hAnsi="SimSun"/>
          <w:color w:val="C00000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569"/>
        <w:gridCol w:w="994"/>
        <w:gridCol w:w="1124"/>
        <w:gridCol w:w="1577"/>
      </w:tblGrid>
      <w:tr w:rsidR="005078BD" w14:paraId="7AE241DD" w14:textId="77777777" w:rsidTr="00E43187">
        <w:tc>
          <w:tcPr>
            <w:tcW w:w="9020" w:type="dxa"/>
            <w:gridSpan w:val="5"/>
            <w:shd w:val="clear" w:color="auto" w:fill="C5E0B3" w:themeFill="accent6" w:themeFillTint="66"/>
          </w:tcPr>
          <w:p w14:paraId="19BCB91A" w14:textId="595394A2" w:rsidR="005078BD" w:rsidRDefault="005078BD" w:rsidP="006D71C7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>
              <w:rPr>
                <w:rFonts w:ascii="Helvetica" w:hAnsi="Helvetica"/>
                <w:color w:val="C00000"/>
                <w:sz w:val="28"/>
              </w:rPr>
              <w:t>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E17721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An Dawei and Ma Xiaoqing talk about which subjects they like and dislike</w:t>
            </w:r>
            <w:r w:rsidR="006B6F4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.</w:t>
            </w:r>
          </w:p>
          <w:p w14:paraId="7815E43F" w14:textId="77777777" w:rsidR="005078BD" w:rsidRDefault="005078BD" w:rsidP="006D71C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C93397" w14:paraId="1D4B998B" w14:textId="77777777" w:rsidTr="001B3367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5505BA96" w14:textId="77777777" w:rsidR="005078BD" w:rsidRPr="00E80C5A" w:rsidRDefault="005078B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57D3FDB5" w14:textId="397A1D5B" w:rsidR="005078BD" w:rsidRPr="00E80C5A" w:rsidRDefault="0058529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lastRenderedPageBreak/>
              <w:t>AD</w:t>
            </w:r>
            <w:r w:rsidR="005078BD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7AB8F433" w14:textId="77777777" w:rsidR="005078BD" w:rsidRPr="00E80C5A" w:rsidRDefault="005078B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247D3480" w14:textId="77777777" w:rsidR="005078BD" w:rsidRPr="00E80C5A" w:rsidRDefault="005078B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7253E298" w14:textId="77777777" w:rsidR="005078BD" w:rsidRPr="00E80C5A" w:rsidRDefault="005078B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</w:tc>
        <w:tc>
          <w:tcPr>
            <w:tcW w:w="4827" w:type="dxa"/>
            <w:vMerge w:val="restart"/>
            <w:shd w:val="clear" w:color="auto" w:fill="E2EFD9" w:themeFill="accent6" w:themeFillTint="33"/>
          </w:tcPr>
          <w:p w14:paraId="1728E818" w14:textId="77777777" w:rsidR="005078BD" w:rsidRPr="00B17854" w:rsidRDefault="00E17721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李明说你是个数学天才。</w:t>
            </w:r>
          </w:p>
          <w:p w14:paraId="2C8F2592" w14:textId="77777777" w:rsidR="00D47231" w:rsidRDefault="00E17721" w:rsidP="00E17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哪里，你别听他的。我是挺喜欢数学的，不过我也很喜欢语言和文化。你呢？</w:t>
            </w:r>
          </w:p>
          <w:p w14:paraId="556916F0" w14:textId="14C033C7" w:rsidR="005078BD" w:rsidRPr="00E17721" w:rsidRDefault="00E17721" w:rsidP="00E177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我最怕数学了。所以我选了文科，这样我就不用学数理化了。</w:t>
            </w:r>
          </w:p>
        </w:tc>
        <w:tc>
          <w:tcPr>
            <w:tcW w:w="1029" w:type="dxa"/>
            <w:shd w:val="clear" w:color="auto" w:fill="FFF2CC"/>
          </w:tcPr>
          <w:p w14:paraId="3BA1E4C2" w14:textId="26B29B4A" w:rsidR="005078BD" w:rsidRPr="001B3367" w:rsidRDefault="001B3367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 w:rsidRPr="001B3367">
              <w:rPr>
                <w:rFonts w:ascii="SimSun" w:eastAsia="SimSun" w:hAnsi="SimSun" w:cs="SimSun" w:hint="eastAsia"/>
                <w:color w:val="000000"/>
                <w:sz w:val="28"/>
              </w:rPr>
              <w:lastRenderedPageBreak/>
              <w:t>说</w:t>
            </w:r>
          </w:p>
        </w:tc>
        <w:tc>
          <w:tcPr>
            <w:tcW w:w="1124" w:type="dxa"/>
            <w:shd w:val="clear" w:color="auto" w:fill="FFF2CC"/>
          </w:tcPr>
          <w:p w14:paraId="4CD1ABB6" w14:textId="3F11DBE2" w:rsidR="005078BD" w:rsidRPr="001B3367" w:rsidRDefault="001B3367" w:rsidP="006D71C7">
            <w:pPr>
              <w:rPr>
                <w:rFonts w:ascii="Arial" w:hAnsi="Arial" w:cs="Arial"/>
              </w:rPr>
            </w:pPr>
            <w:r w:rsidRPr="001B3367">
              <w:rPr>
                <w:rFonts w:ascii="Arial" w:hAnsi="Arial" w:cs="Arial"/>
              </w:rPr>
              <w:t>shu</w:t>
            </w:r>
            <w:r w:rsidRPr="00634E99">
              <w:rPr>
                <w:rFonts w:ascii="Arial" w:hAnsi="Arial" w:cs="Arial"/>
              </w:rPr>
              <w:t>ō</w:t>
            </w:r>
          </w:p>
        </w:tc>
        <w:tc>
          <w:tcPr>
            <w:tcW w:w="1284" w:type="dxa"/>
            <w:shd w:val="clear" w:color="auto" w:fill="FFF2CC"/>
          </w:tcPr>
          <w:p w14:paraId="22B538AA" w14:textId="0290DB9B" w:rsidR="005078BD" w:rsidRPr="00D47231" w:rsidRDefault="001B3367" w:rsidP="006D71C7">
            <w:pPr>
              <w:rPr>
                <w:rFonts w:ascii="Helvetica" w:hAnsi="Helvetica" w:cs="Helvetica"/>
                <w:sz w:val="28"/>
              </w:rPr>
            </w:pPr>
            <w:r w:rsidRPr="009C6587">
              <w:rPr>
                <w:rStyle w:val="shorttext"/>
                <w:rFonts w:ascii="Helvetica" w:hAnsi="Helvetica" w:cs="Helvetica"/>
                <w:lang w:val="en"/>
              </w:rPr>
              <w:t>to say</w:t>
            </w:r>
          </w:p>
        </w:tc>
      </w:tr>
      <w:tr w:rsidR="001B3367" w14:paraId="172FBC84" w14:textId="77777777" w:rsidTr="001B3367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428DF17" w14:textId="77777777" w:rsidR="001B3367" w:rsidRPr="00E80C5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827" w:type="dxa"/>
            <w:vMerge/>
            <w:shd w:val="clear" w:color="auto" w:fill="E2EFD9" w:themeFill="accent6" w:themeFillTint="33"/>
          </w:tcPr>
          <w:p w14:paraId="0F0369CC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29" w:type="dxa"/>
            <w:shd w:val="clear" w:color="auto" w:fill="FFF2CC"/>
          </w:tcPr>
          <w:p w14:paraId="10FE74EE" w14:textId="593618AD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数学</w:t>
            </w:r>
          </w:p>
        </w:tc>
        <w:tc>
          <w:tcPr>
            <w:tcW w:w="1124" w:type="dxa"/>
            <w:shd w:val="clear" w:color="auto" w:fill="FFF2CC"/>
          </w:tcPr>
          <w:p w14:paraId="0CD87C52" w14:textId="0B5D9BB0" w:rsidR="001B3367" w:rsidRPr="00D47231" w:rsidRDefault="001B3367" w:rsidP="001B3367">
            <w:pPr>
              <w:rPr>
                <w:rFonts w:ascii="Arial" w:hAnsi="Arial" w:cs="Arial"/>
              </w:rPr>
            </w:pPr>
            <w:r w:rsidRPr="00D47231">
              <w:rPr>
                <w:rFonts w:ascii="Arial" w:hAnsi="Arial" w:cs="Arial"/>
              </w:rPr>
              <w:t>shùxué</w:t>
            </w:r>
          </w:p>
        </w:tc>
        <w:tc>
          <w:tcPr>
            <w:tcW w:w="1284" w:type="dxa"/>
            <w:shd w:val="clear" w:color="auto" w:fill="FFF2CC"/>
          </w:tcPr>
          <w:p w14:paraId="68260F8F" w14:textId="212A6590" w:rsidR="001B3367" w:rsidRPr="00D47231" w:rsidRDefault="001B3367" w:rsidP="001B3367">
            <w:pPr>
              <w:rPr>
                <w:rStyle w:val="shorttext"/>
                <w:rFonts w:ascii="Helvetica" w:hAnsi="Helvetica" w:cs="Helvetica"/>
                <w:lang w:val="en"/>
              </w:rPr>
            </w:pPr>
            <w:r w:rsidRPr="00D47231">
              <w:rPr>
                <w:rStyle w:val="shorttext"/>
                <w:rFonts w:ascii="Helvetica" w:hAnsi="Helvetica" w:cs="Helvetica"/>
                <w:lang w:val="en"/>
              </w:rPr>
              <w:t>mathematics</w:t>
            </w:r>
          </w:p>
        </w:tc>
      </w:tr>
      <w:tr w:rsidR="001B3367" w14:paraId="379734F7" w14:textId="77777777" w:rsidTr="001B3367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84E1D6B" w14:textId="77777777" w:rsidR="001B3367" w:rsidRPr="0041440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27" w:type="dxa"/>
            <w:vMerge/>
            <w:shd w:val="clear" w:color="auto" w:fill="E2EFD9" w:themeFill="accent6" w:themeFillTint="33"/>
          </w:tcPr>
          <w:p w14:paraId="67CB8D5A" w14:textId="77777777" w:rsidR="001B3367" w:rsidRPr="0041440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29" w:type="dxa"/>
            <w:shd w:val="clear" w:color="auto" w:fill="FFF2CC"/>
          </w:tcPr>
          <w:p w14:paraId="06FA9CBA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天才</w:t>
            </w:r>
          </w:p>
        </w:tc>
        <w:tc>
          <w:tcPr>
            <w:tcW w:w="1124" w:type="dxa"/>
            <w:shd w:val="clear" w:color="auto" w:fill="FFF2CC"/>
          </w:tcPr>
          <w:p w14:paraId="575B35AE" w14:textId="77777777" w:rsidR="001B3367" w:rsidRPr="00D47231" w:rsidRDefault="001B3367" w:rsidP="001B336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tiāncái</w:t>
            </w:r>
          </w:p>
        </w:tc>
        <w:tc>
          <w:tcPr>
            <w:tcW w:w="1284" w:type="dxa"/>
            <w:shd w:val="clear" w:color="auto" w:fill="FFF2CC"/>
          </w:tcPr>
          <w:p w14:paraId="61273132" w14:textId="3C08BAB9" w:rsidR="001B3367" w:rsidRPr="00D47231" w:rsidRDefault="001B3367" w:rsidP="001B3367">
            <w:pPr>
              <w:rPr>
                <w:rFonts w:ascii="Helvetica" w:hAnsi="Helvetica" w:cs="Helvetica"/>
              </w:rPr>
            </w:pPr>
            <w:r w:rsidRPr="00D47231">
              <w:rPr>
                <w:rStyle w:val="shorttext"/>
                <w:rFonts w:ascii="Helvetica" w:hAnsi="Helvetica" w:cs="Helvetica"/>
                <w:lang w:val="en"/>
              </w:rPr>
              <w:t>genius</w:t>
            </w:r>
          </w:p>
        </w:tc>
      </w:tr>
      <w:tr w:rsidR="001B3367" w14:paraId="43B5C022" w14:textId="77777777" w:rsidTr="001B3367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ED7AD7D" w14:textId="77777777" w:rsidR="001B3367" w:rsidRPr="00B17854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27" w:type="dxa"/>
            <w:vMerge/>
            <w:shd w:val="clear" w:color="auto" w:fill="E2EFD9" w:themeFill="accent6" w:themeFillTint="33"/>
          </w:tcPr>
          <w:p w14:paraId="7327725E" w14:textId="77777777" w:rsidR="001B3367" w:rsidRPr="0041440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29" w:type="dxa"/>
            <w:shd w:val="clear" w:color="auto" w:fill="FFF2CC"/>
          </w:tcPr>
          <w:p w14:paraId="4B5B77CF" w14:textId="0CACF1BB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听</w:t>
            </w:r>
          </w:p>
        </w:tc>
        <w:tc>
          <w:tcPr>
            <w:tcW w:w="1124" w:type="dxa"/>
            <w:shd w:val="clear" w:color="auto" w:fill="FFF2CC"/>
          </w:tcPr>
          <w:p w14:paraId="0F101D30" w14:textId="647E9DB9" w:rsidR="001B3367" w:rsidRPr="00D47231" w:rsidRDefault="001B3367" w:rsidP="001B3367">
            <w:pPr>
              <w:rPr>
                <w:rFonts w:ascii="Arial" w:hAnsi="Arial" w:cs="Arial"/>
                <w:color w:val="C00000"/>
              </w:rPr>
            </w:pPr>
            <w:r w:rsidRPr="002813DD">
              <w:rPr>
                <w:rFonts w:ascii="Arial" w:hAnsi="Arial" w:cs="Arial"/>
              </w:rPr>
              <w:t>tīng</w:t>
            </w:r>
          </w:p>
        </w:tc>
        <w:tc>
          <w:tcPr>
            <w:tcW w:w="1284" w:type="dxa"/>
            <w:shd w:val="clear" w:color="auto" w:fill="FFF2CC"/>
          </w:tcPr>
          <w:p w14:paraId="783C7DDF" w14:textId="7B6806AF" w:rsidR="001B3367" w:rsidRPr="00D47231" w:rsidRDefault="006472B1" w:rsidP="001B3367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to </w:t>
            </w:r>
            <w:r w:rsidR="001B3367">
              <w:rPr>
                <w:rFonts w:ascii="Helvetica" w:hAnsi="Helvetica" w:cs="Helvetica"/>
              </w:rPr>
              <w:t>listen to</w:t>
            </w:r>
          </w:p>
        </w:tc>
      </w:tr>
      <w:tr w:rsidR="001B3367" w14:paraId="08418B35" w14:textId="77777777" w:rsidTr="001B3367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E98B663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7" w:type="dxa"/>
            <w:vMerge/>
            <w:shd w:val="clear" w:color="auto" w:fill="E2EFD9" w:themeFill="accent6" w:themeFillTint="33"/>
          </w:tcPr>
          <w:p w14:paraId="3399CC3B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14:paraId="2E3CCC3A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挺</w:t>
            </w:r>
          </w:p>
        </w:tc>
        <w:tc>
          <w:tcPr>
            <w:tcW w:w="1124" w:type="dxa"/>
            <w:shd w:val="clear" w:color="auto" w:fill="FFF2CC"/>
          </w:tcPr>
          <w:p w14:paraId="6D7389E9" w14:textId="77777777" w:rsidR="001B3367" w:rsidRPr="00D47231" w:rsidRDefault="001B3367" w:rsidP="001B336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tǐng</w:t>
            </w:r>
          </w:p>
        </w:tc>
        <w:tc>
          <w:tcPr>
            <w:tcW w:w="1284" w:type="dxa"/>
            <w:shd w:val="clear" w:color="auto" w:fill="FFF2CC"/>
          </w:tcPr>
          <w:p w14:paraId="047E9C5F" w14:textId="77777777" w:rsidR="001B3367" w:rsidRPr="00D47231" w:rsidRDefault="001B3367" w:rsidP="001B3367">
            <w:pPr>
              <w:rPr>
                <w:rFonts w:ascii="Helvetica" w:hAnsi="Helvetica" w:cs="Helvetica"/>
              </w:rPr>
            </w:pPr>
            <w:r w:rsidRPr="00D47231">
              <w:rPr>
                <w:rStyle w:val="shorttext"/>
                <w:rFonts w:ascii="Helvetica" w:hAnsi="Helvetica" w:cs="Helvetica"/>
                <w:lang w:val="en"/>
              </w:rPr>
              <w:t>very</w:t>
            </w:r>
          </w:p>
        </w:tc>
      </w:tr>
      <w:tr w:rsidR="001B3367" w14:paraId="3D41B15B" w14:textId="77777777" w:rsidTr="001B3367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586278D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7" w:type="dxa"/>
            <w:vMerge/>
            <w:shd w:val="clear" w:color="auto" w:fill="E2EFD9" w:themeFill="accent6" w:themeFillTint="33"/>
          </w:tcPr>
          <w:p w14:paraId="16A82803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14:paraId="4C13C21F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语言</w:t>
            </w:r>
          </w:p>
        </w:tc>
        <w:tc>
          <w:tcPr>
            <w:tcW w:w="1124" w:type="dxa"/>
            <w:shd w:val="clear" w:color="auto" w:fill="FFF2CC"/>
          </w:tcPr>
          <w:p w14:paraId="2D0B0098" w14:textId="77777777" w:rsidR="001B3367" w:rsidRPr="00D47231" w:rsidRDefault="001B3367" w:rsidP="001B336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yǔyán</w:t>
            </w:r>
          </w:p>
        </w:tc>
        <w:tc>
          <w:tcPr>
            <w:tcW w:w="1284" w:type="dxa"/>
            <w:shd w:val="clear" w:color="auto" w:fill="FFF2CC"/>
          </w:tcPr>
          <w:p w14:paraId="1A229F30" w14:textId="179EBDF5" w:rsidR="001B3367" w:rsidRPr="00D47231" w:rsidRDefault="001B3367" w:rsidP="001B3367">
            <w:pPr>
              <w:rPr>
                <w:rFonts w:ascii="Helvetica" w:hAnsi="Helvetica" w:cs="Helvetica"/>
              </w:rPr>
            </w:pPr>
            <w:r>
              <w:rPr>
                <w:rStyle w:val="shorttext"/>
                <w:rFonts w:ascii="Helvetica" w:hAnsi="Helvetica" w:cs="Helvetica"/>
                <w:lang w:val="en"/>
              </w:rPr>
              <w:t>l</w:t>
            </w:r>
            <w:r w:rsidRPr="00D47231">
              <w:rPr>
                <w:rStyle w:val="shorttext"/>
                <w:rFonts w:ascii="Helvetica" w:hAnsi="Helvetica" w:cs="Helvetica"/>
                <w:lang w:val="en"/>
              </w:rPr>
              <w:t>anguage</w:t>
            </w:r>
          </w:p>
        </w:tc>
      </w:tr>
      <w:tr w:rsidR="001B3367" w14:paraId="4873218F" w14:textId="77777777" w:rsidTr="001B3367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C3DBD63" w14:textId="77777777" w:rsidR="001B3367" w:rsidRPr="00B17854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27" w:type="dxa"/>
            <w:vMerge/>
            <w:shd w:val="clear" w:color="auto" w:fill="E2EFD9" w:themeFill="accent6" w:themeFillTint="33"/>
          </w:tcPr>
          <w:p w14:paraId="079743D4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14:paraId="5111CCB8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文化</w:t>
            </w:r>
          </w:p>
        </w:tc>
        <w:tc>
          <w:tcPr>
            <w:tcW w:w="1124" w:type="dxa"/>
            <w:shd w:val="clear" w:color="auto" w:fill="FFF2CC"/>
          </w:tcPr>
          <w:p w14:paraId="32E78B3B" w14:textId="77777777" w:rsidR="001B3367" w:rsidRPr="00D47231" w:rsidRDefault="001B3367" w:rsidP="001B336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wénhuà</w:t>
            </w:r>
          </w:p>
        </w:tc>
        <w:tc>
          <w:tcPr>
            <w:tcW w:w="1284" w:type="dxa"/>
            <w:shd w:val="clear" w:color="auto" w:fill="FFF2CC"/>
          </w:tcPr>
          <w:p w14:paraId="77D52ED9" w14:textId="77777777" w:rsidR="001B3367" w:rsidRPr="00D47231" w:rsidRDefault="001B3367" w:rsidP="001B3367">
            <w:pPr>
              <w:rPr>
                <w:rFonts w:ascii="Helvetica" w:hAnsi="Helvetica" w:cs="Helvetica"/>
              </w:rPr>
            </w:pPr>
            <w:r w:rsidRPr="00D47231">
              <w:rPr>
                <w:rStyle w:val="shorttext"/>
                <w:rFonts w:ascii="Helvetica" w:hAnsi="Helvetica" w:cs="Helvetica"/>
                <w:lang w:val="en"/>
              </w:rPr>
              <w:t>culture</w:t>
            </w:r>
          </w:p>
        </w:tc>
      </w:tr>
      <w:tr w:rsidR="001B3367" w14:paraId="3E47379F" w14:textId="77777777" w:rsidTr="001B3367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A5EE272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7" w:type="dxa"/>
            <w:vMerge/>
            <w:shd w:val="clear" w:color="auto" w:fill="E2EFD9" w:themeFill="accent6" w:themeFillTint="33"/>
          </w:tcPr>
          <w:p w14:paraId="4521F6BF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14:paraId="4303D43B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选</w:t>
            </w:r>
          </w:p>
        </w:tc>
        <w:tc>
          <w:tcPr>
            <w:tcW w:w="1124" w:type="dxa"/>
            <w:shd w:val="clear" w:color="auto" w:fill="FFF2CC"/>
          </w:tcPr>
          <w:p w14:paraId="04F1A2EB" w14:textId="77777777" w:rsidR="001B3367" w:rsidRPr="00D47231" w:rsidRDefault="001B3367" w:rsidP="001B336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xuǎn</w:t>
            </w:r>
          </w:p>
        </w:tc>
        <w:tc>
          <w:tcPr>
            <w:tcW w:w="1284" w:type="dxa"/>
            <w:shd w:val="clear" w:color="auto" w:fill="FFF2CC"/>
          </w:tcPr>
          <w:p w14:paraId="4503CFC9" w14:textId="0563090A" w:rsidR="001B3367" w:rsidRPr="00D47231" w:rsidRDefault="001B3367" w:rsidP="001B3367">
            <w:pPr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to </w:t>
            </w:r>
            <w:r>
              <w:rPr>
                <w:rStyle w:val="shorttext"/>
                <w:rFonts w:ascii="Helvetica" w:hAnsi="Helvetica" w:cs="Helvetica"/>
                <w:lang w:val="en"/>
              </w:rPr>
              <w:t>select</w:t>
            </w:r>
          </w:p>
        </w:tc>
      </w:tr>
      <w:tr w:rsidR="001B3367" w14:paraId="17B552E0" w14:textId="77777777" w:rsidTr="00E43187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D2DB44A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569" w:type="dxa"/>
            <w:vMerge/>
            <w:shd w:val="clear" w:color="auto" w:fill="E2EFD9" w:themeFill="accent6" w:themeFillTint="33"/>
          </w:tcPr>
          <w:p w14:paraId="6D6A5971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4" w:type="dxa"/>
            <w:shd w:val="clear" w:color="auto" w:fill="FFF2CC"/>
          </w:tcPr>
          <w:p w14:paraId="23F626BC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文科</w:t>
            </w:r>
          </w:p>
        </w:tc>
        <w:tc>
          <w:tcPr>
            <w:tcW w:w="1124" w:type="dxa"/>
            <w:shd w:val="clear" w:color="auto" w:fill="FFF2CC"/>
          </w:tcPr>
          <w:p w14:paraId="3538B651" w14:textId="77777777" w:rsidR="001B3367" w:rsidRPr="00D47231" w:rsidRDefault="001B3367" w:rsidP="001B336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wénkē</w:t>
            </w:r>
          </w:p>
        </w:tc>
        <w:tc>
          <w:tcPr>
            <w:tcW w:w="1577" w:type="dxa"/>
            <w:shd w:val="clear" w:color="auto" w:fill="FFF2CC"/>
          </w:tcPr>
          <w:p w14:paraId="5BB707DB" w14:textId="14191095" w:rsidR="001B3367" w:rsidRPr="00D47231" w:rsidRDefault="001B3367" w:rsidP="001B3367">
            <w:pPr>
              <w:rPr>
                <w:rFonts w:ascii="Helvetica" w:hAnsi="Helvetica" w:cs="Helvetica"/>
              </w:rPr>
            </w:pPr>
            <w:r w:rsidRPr="00D47231">
              <w:rPr>
                <w:rStyle w:val="shorttext"/>
                <w:rFonts w:ascii="Helvetica" w:hAnsi="Helvetica" w:cs="Helvetica"/>
                <w:lang w:val="en"/>
              </w:rPr>
              <w:t>arts</w:t>
            </w:r>
          </w:p>
        </w:tc>
      </w:tr>
      <w:tr w:rsidR="001B3367" w14:paraId="783B3F1C" w14:textId="77777777" w:rsidTr="00E43187">
        <w:trPr>
          <w:trHeight w:val="361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2390796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569" w:type="dxa"/>
            <w:vMerge/>
            <w:shd w:val="clear" w:color="auto" w:fill="E2EFD9" w:themeFill="accent6" w:themeFillTint="33"/>
          </w:tcPr>
          <w:p w14:paraId="00E4BF6A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4" w:type="dxa"/>
            <w:shd w:val="clear" w:color="auto" w:fill="FFF2CC"/>
          </w:tcPr>
          <w:p w14:paraId="629008A4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这样</w:t>
            </w:r>
          </w:p>
        </w:tc>
        <w:tc>
          <w:tcPr>
            <w:tcW w:w="1124" w:type="dxa"/>
            <w:shd w:val="clear" w:color="auto" w:fill="FFF2CC"/>
          </w:tcPr>
          <w:p w14:paraId="4AA87231" w14:textId="77777777" w:rsidR="001B3367" w:rsidRPr="00D47231" w:rsidRDefault="001B3367" w:rsidP="001B336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zhèyàng</w:t>
            </w:r>
          </w:p>
        </w:tc>
        <w:tc>
          <w:tcPr>
            <w:tcW w:w="1577" w:type="dxa"/>
            <w:shd w:val="clear" w:color="auto" w:fill="FFF2CC"/>
          </w:tcPr>
          <w:p w14:paraId="3B319559" w14:textId="77777777" w:rsidR="001B3367" w:rsidRPr="00D47231" w:rsidRDefault="001B3367" w:rsidP="001B3367">
            <w:pPr>
              <w:rPr>
                <w:rFonts w:ascii="Helvetica" w:hAnsi="Helvetica" w:cs="Helvetica"/>
              </w:rPr>
            </w:pPr>
            <w:r w:rsidRPr="00D47231">
              <w:rPr>
                <w:rFonts w:ascii="Helvetica" w:hAnsi="Helvetica" w:cs="Helvetica"/>
              </w:rPr>
              <w:t>in this way</w:t>
            </w:r>
          </w:p>
        </w:tc>
      </w:tr>
      <w:tr w:rsidR="001B3367" w14:paraId="7F85A7AF" w14:textId="77777777" w:rsidTr="00E43187">
        <w:trPr>
          <w:trHeight w:val="362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3F115D4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569" w:type="dxa"/>
            <w:vMerge/>
            <w:shd w:val="clear" w:color="auto" w:fill="E2EFD9" w:themeFill="accent6" w:themeFillTint="33"/>
          </w:tcPr>
          <w:p w14:paraId="22DF14D9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4" w:type="dxa"/>
            <w:shd w:val="clear" w:color="auto" w:fill="FFF2CC"/>
          </w:tcPr>
          <w:p w14:paraId="632F9076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不用</w:t>
            </w:r>
          </w:p>
        </w:tc>
        <w:tc>
          <w:tcPr>
            <w:tcW w:w="1124" w:type="dxa"/>
            <w:shd w:val="clear" w:color="auto" w:fill="FFF2CC"/>
          </w:tcPr>
          <w:p w14:paraId="32C5F195" w14:textId="3AD5DC88" w:rsidR="001B3367" w:rsidRPr="00D47231" w:rsidRDefault="00DC6114" w:rsidP="001B3367">
            <w:pPr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</w:rPr>
              <w:t>b</w:t>
            </w:r>
            <w:r w:rsidRPr="00660832">
              <w:rPr>
                <w:rFonts w:ascii="Arial" w:hAnsi="Arial" w:cs="Arial"/>
              </w:rPr>
              <w:t>ú</w:t>
            </w:r>
            <w:r w:rsidR="001B3367" w:rsidRPr="00D47231">
              <w:rPr>
                <w:rFonts w:ascii="Arial" w:hAnsi="Arial" w:cs="Arial"/>
              </w:rPr>
              <w:t>yòng</w:t>
            </w:r>
          </w:p>
        </w:tc>
        <w:tc>
          <w:tcPr>
            <w:tcW w:w="1577" w:type="dxa"/>
            <w:shd w:val="clear" w:color="auto" w:fill="FFF2CC"/>
          </w:tcPr>
          <w:p w14:paraId="6ED1BE7D" w14:textId="3E4D37CE" w:rsidR="001B3367" w:rsidRPr="00D47231" w:rsidRDefault="001B3367" w:rsidP="001B3367">
            <w:pPr>
              <w:rPr>
                <w:rFonts w:ascii="Helvetica" w:hAnsi="Helvetica" w:cs="Helvetica"/>
              </w:rPr>
            </w:pPr>
            <w:r>
              <w:rPr>
                <w:rStyle w:val="shorttext"/>
                <w:rFonts w:ascii="Helvetica" w:hAnsi="Helvetica" w:cs="Helvetica"/>
                <w:lang w:val="en"/>
              </w:rPr>
              <w:t>n</w:t>
            </w:r>
            <w:r w:rsidRPr="00D47231">
              <w:rPr>
                <w:rStyle w:val="shorttext"/>
                <w:rFonts w:ascii="Helvetica" w:hAnsi="Helvetica" w:cs="Helvetica"/>
                <w:lang w:val="en"/>
              </w:rPr>
              <w:t>o need to</w:t>
            </w:r>
          </w:p>
        </w:tc>
      </w:tr>
      <w:tr w:rsidR="001B3367" w14:paraId="74BEE568" w14:textId="77777777" w:rsidTr="00E43187">
        <w:trPr>
          <w:trHeight w:val="31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57EE287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569" w:type="dxa"/>
            <w:vMerge/>
            <w:shd w:val="clear" w:color="auto" w:fill="E2EFD9" w:themeFill="accent6" w:themeFillTint="33"/>
          </w:tcPr>
          <w:p w14:paraId="2FC53BEC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4" w:type="dxa"/>
            <w:shd w:val="clear" w:color="auto" w:fill="FFF2CC"/>
          </w:tcPr>
          <w:p w14:paraId="3C988F45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47231">
              <w:rPr>
                <w:rFonts w:ascii="SimSun" w:eastAsia="SimSun" w:hAnsi="SimSun" w:cs="SimSun" w:hint="eastAsia"/>
                <w:color w:val="000000"/>
              </w:rPr>
              <w:t>数理化</w:t>
            </w:r>
          </w:p>
        </w:tc>
        <w:tc>
          <w:tcPr>
            <w:tcW w:w="1124" w:type="dxa"/>
            <w:shd w:val="clear" w:color="auto" w:fill="FFF2CC"/>
          </w:tcPr>
          <w:p w14:paraId="43BD2F4B" w14:textId="5E1EE094" w:rsidR="001B3367" w:rsidRPr="00D47231" w:rsidRDefault="001B3367" w:rsidP="001B3367">
            <w:pPr>
              <w:rPr>
                <w:rFonts w:ascii="Arial" w:hAnsi="Arial" w:cs="Arial"/>
                <w:color w:val="C00000"/>
              </w:rPr>
            </w:pPr>
            <w:r w:rsidRPr="001B3367">
              <w:rPr>
                <w:rFonts w:ascii="Arial" w:hAnsi="Arial" w:cs="Arial"/>
                <w:sz w:val="22"/>
              </w:rPr>
              <w:t>shù</w:t>
            </w:r>
            <w:r w:rsidR="009650A9">
              <w:rPr>
                <w:rFonts w:ascii="Arial" w:hAnsi="Arial" w:cs="Arial"/>
                <w:sz w:val="22"/>
              </w:rPr>
              <w:t>lǐ</w:t>
            </w:r>
            <w:r w:rsidRPr="001B3367">
              <w:rPr>
                <w:rFonts w:ascii="Arial" w:hAnsi="Arial" w:cs="Arial"/>
                <w:sz w:val="22"/>
              </w:rPr>
              <w:t>huà</w:t>
            </w:r>
          </w:p>
        </w:tc>
        <w:tc>
          <w:tcPr>
            <w:tcW w:w="1577" w:type="dxa"/>
            <w:shd w:val="clear" w:color="auto" w:fill="FFF2CC"/>
          </w:tcPr>
          <w:p w14:paraId="4BCC394C" w14:textId="77777777" w:rsidR="001B3367" w:rsidRPr="00D47231" w:rsidRDefault="001B3367" w:rsidP="001B3367">
            <w:pPr>
              <w:rPr>
                <w:rFonts w:ascii="Helvetica" w:hAnsi="Helvetica" w:cs="Helvetica"/>
              </w:rPr>
            </w:pPr>
            <w:r w:rsidRPr="00D47231">
              <w:rPr>
                <w:rFonts w:ascii="Helvetica" w:hAnsi="Helvetica" w:cs="Helvetica"/>
                <w:sz w:val="22"/>
              </w:rPr>
              <w:t>math, physics, chemistry</w:t>
            </w:r>
          </w:p>
        </w:tc>
      </w:tr>
      <w:tr w:rsidR="001B3367" w14:paraId="291A8A9A" w14:textId="77777777" w:rsidTr="00E43187">
        <w:trPr>
          <w:trHeight w:val="341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A73CDF3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569" w:type="dxa"/>
            <w:vMerge/>
            <w:shd w:val="clear" w:color="auto" w:fill="E2EFD9" w:themeFill="accent6" w:themeFillTint="33"/>
          </w:tcPr>
          <w:p w14:paraId="27B0D731" w14:textId="77777777" w:rsidR="001B3367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4" w:type="dxa"/>
            <w:shd w:val="clear" w:color="auto" w:fill="FFF2CC"/>
          </w:tcPr>
          <w:p w14:paraId="463C4C91" w14:textId="77777777" w:rsidR="001B3367" w:rsidRPr="00B0117A" w:rsidRDefault="001B3367" w:rsidP="001B3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24" w:type="dxa"/>
            <w:shd w:val="clear" w:color="auto" w:fill="FFF2CC"/>
          </w:tcPr>
          <w:p w14:paraId="12522162" w14:textId="77777777" w:rsidR="001B3367" w:rsidRPr="00361CBA" w:rsidRDefault="001B3367" w:rsidP="001B3367">
            <w:pPr>
              <w:rPr>
                <w:rFonts w:cstheme="minorHAnsi"/>
                <w:color w:val="C00000"/>
              </w:rPr>
            </w:pPr>
          </w:p>
        </w:tc>
        <w:tc>
          <w:tcPr>
            <w:tcW w:w="1577" w:type="dxa"/>
            <w:shd w:val="clear" w:color="auto" w:fill="FFF2CC"/>
          </w:tcPr>
          <w:p w14:paraId="73D763BF" w14:textId="77777777" w:rsidR="001B3367" w:rsidRPr="00F03EAC" w:rsidRDefault="001B3367" w:rsidP="001B3367">
            <w:pPr>
              <w:rPr>
                <w:rFonts w:ascii="Helvetica" w:hAnsi="Helvetica"/>
              </w:rPr>
            </w:pPr>
          </w:p>
        </w:tc>
      </w:tr>
      <w:tr w:rsidR="001B3367" w14:paraId="02B714E2" w14:textId="77777777" w:rsidTr="00E43187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7A44054B" w14:textId="638CE03A" w:rsidR="001B3367" w:rsidRDefault="001B3367" w:rsidP="001B3367">
            <w:pPr>
              <w:rPr>
                <w:rFonts w:ascii="Helvetica" w:hAnsi="Helvetica"/>
                <w:color w:val="C00000"/>
                <w:sz w:val="28"/>
              </w:rPr>
            </w:pPr>
            <w:r w:rsidRPr="00D47231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2E82F8B3" w14:textId="77777777" w:rsidR="001B3367" w:rsidRPr="00D47231" w:rsidRDefault="001B3367" w:rsidP="001B3367">
            <w:pPr>
              <w:rPr>
                <w:rFonts w:ascii="Helvetica" w:hAnsi="Helvetica"/>
                <w:color w:val="C00000"/>
                <w:sz w:val="28"/>
              </w:rPr>
            </w:pPr>
          </w:p>
          <w:p w14:paraId="1E8BF5CD" w14:textId="5B1E9490" w:rsidR="001B3367" w:rsidRDefault="001B3367" w:rsidP="001B3367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D47231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别</w:t>
            </w:r>
            <w:r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听他的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means “Don’t listen to him.”</w:t>
            </w:r>
          </w:p>
          <w:p w14:paraId="15801EB3" w14:textId="77777777" w:rsidR="001B3367" w:rsidRPr="00D47231" w:rsidRDefault="001B3367" w:rsidP="001B3367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14:paraId="7A616E25" w14:textId="4912328F" w:rsidR="001B3367" w:rsidRDefault="001B3367" w:rsidP="001B3367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D47231">
              <w:rPr>
                <w:rFonts w:ascii="Helvetica" w:eastAsia="SimSun" w:hAnsi="Helvetica" w:cs="Helvetica" w:hint="eastAsia"/>
                <w:color w:val="C00000"/>
                <w:sz w:val="28"/>
                <w:szCs w:val="32"/>
              </w:rPr>
              <w:t>挺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means “very, quite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.”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It is often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used 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in informal conversation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s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. 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的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often occurs at the end of the sentence. </w:t>
            </w:r>
          </w:p>
          <w:p w14:paraId="32F781B0" w14:textId="77777777" w:rsidR="001B3367" w:rsidRPr="00D47231" w:rsidRDefault="001B3367" w:rsidP="001B3367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14:paraId="06CB75E2" w14:textId="70EC2005" w:rsidR="001B3367" w:rsidRDefault="001B3367" w:rsidP="001B3367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D47231">
              <w:rPr>
                <w:rFonts w:ascii="Helvetica" w:eastAsia="SimSun" w:hAnsi="Helvetica" w:cs="Helvetica" w:hint="eastAsia"/>
                <w:color w:val="C00000"/>
                <w:sz w:val="28"/>
                <w:szCs w:val="32"/>
              </w:rPr>
              <w:t>数理化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</w:t>
            </w:r>
            <w:r w:rsidR="009C6587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is 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an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abbreviation of 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数学、物理、化学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,</w:t>
            </w:r>
            <w:r w:rsidR="009C6587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and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refers to scientific subjects in 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Chinese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.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</w:t>
            </w:r>
          </w:p>
          <w:p w14:paraId="46BCB59F" w14:textId="77777777" w:rsidR="001B3367" w:rsidRPr="00D47231" w:rsidRDefault="001B3367" w:rsidP="001B3367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14:paraId="46761D11" w14:textId="37CBA56B" w:rsidR="001B3367" w:rsidRPr="00D47231" w:rsidRDefault="001B3367" w:rsidP="001B3367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D47231">
              <w:rPr>
                <w:rFonts w:ascii="Helvetica" w:eastAsia="SimSun" w:hAnsi="Helvetica" w:cs="Helvetica" w:hint="eastAsia"/>
                <w:color w:val="C00000"/>
                <w:sz w:val="28"/>
                <w:szCs w:val="32"/>
              </w:rPr>
              <w:t>不用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means 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“don’t need to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.”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It is the negative </w:t>
            </w:r>
            <w:r w:rsidR="009C6587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counterpart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of 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得</w:t>
            </w: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(</w:t>
            </w:r>
            <w:r w:rsidRPr="00D4723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děi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, </w:t>
            </w:r>
            <w:r w:rsidR="0032256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need to/</w:t>
            </w:r>
            <w:r w:rsidR="0032256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must/</w:t>
            </w:r>
            <w:r w:rsidRPr="00D4723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have to)</w:t>
            </w:r>
            <w:r w:rsidR="009C6587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</w:t>
            </w:r>
          </w:p>
          <w:p w14:paraId="3C45F755" w14:textId="77777777" w:rsidR="001B3367" w:rsidRDefault="001B3367" w:rsidP="001B3367">
            <w:pPr>
              <w:rPr>
                <w:rFonts w:ascii="Helvetica" w:hAnsi="Helvetica"/>
                <w:color w:val="C00000"/>
                <w:sz w:val="20"/>
              </w:rPr>
            </w:pPr>
          </w:p>
          <w:p w14:paraId="632E4FC5" w14:textId="77777777" w:rsidR="001B3367" w:rsidRDefault="001B3367" w:rsidP="001B336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44A8CD2F" w14:textId="180B0C16" w:rsidR="005078BD" w:rsidRDefault="005078BD" w:rsidP="005078BD">
      <w:pPr>
        <w:rPr>
          <w:rFonts w:ascii="SimSun" w:eastAsia="SimSun" w:hAnsi="SimSun"/>
          <w:color w:val="C00000"/>
          <w:sz w:val="28"/>
        </w:rPr>
      </w:pPr>
    </w:p>
    <w:p w14:paraId="74547E3D" w14:textId="2A74E210" w:rsidR="00291A49" w:rsidRPr="00C2230A" w:rsidRDefault="00291A49" w:rsidP="005078BD">
      <w:pPr>
        <w:rPr>
          <w:rFonts w:ascii="SimSun" w:eastAsia="SimSun" w:hAnsi="SimSun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10"/>
        <w:gridCol w:w="1041"/>
        <w:gridCol w:w="1069"/>
        <w:gridCol w:w="1244"/>
      </w:tblGrid>
      <w:tr w:rsidR="005078BD" w14:paraId="1F606915" w14:textId="77777777" w:rsidTr="00E43187">
        <w:tc>
          <w:tcPr>
            <w:tcW w:w="9020" w:type="dxa"/>
            <w:gridSpan w:val="5"/>
            <w:shd w:val="clear" w:color="auto" w:fill="C5E0B3" w:themeFill="accent6" w:themeFillTint="66"/>
          </w:tcPr>
          <w:p w14:paraId="1AD46EED" w14:textId="5B7886EA" w:rsidR="00E17721" w:rsidRDefault="005078BD" w:rsidP="00E17721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E17721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Ma Xiaoqing </w:t>
            </w:r>
            <w:r w:rsidR="0058529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asks </w:t>
            </w:r>
            <w:r w:rsidR="005444B5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An Dawei how his Chinese class has</w:t>
            </w:r>
            <w:r w:rsidR="0058529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been going. </w:t>
            </w:r>
          </w:p>
          <w:p w14:paraId="62B04553" w14:textId="77777777" w:rsidR="005078BD" w:rsidRDefault="005078BD" w:rsidP="006D71C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58529A" w14:paraId="75EF16AB" w14:textId="77777777" w:rsidTr="00A47A62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50ABFBA2" w14:textId="3366F026" w:rsidR="005078BD" w:rsidRPr="00E80C5A" w:rsidRDefault="005078B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70E147BF" w14:textId="77777777" w:rsidR="005078BD" w:rsidRPr="00E80C5A" w:rsidRDefault="0058529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="005078BD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0D8A58AF" w14:textId="77777777" w:rsidR="005078BD" w:rsidRPr="00E80C5A" w:rsidRDefault="005078B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0F78F371" w14:textId="77777777" w:rsidR="005078BD" w:rsidRPr="00E80C5A" w:rsidRDefault="005078B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2E1FDC91" w14:textId="77777777" w:rsidR="005078BD" w:rsidRPr="00E80C5A" w:rsidRDefault="005078B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lastRenderedPageBreak/>
              <w:t>MX:</w:t>
            </w:r>
          </w:p>
        </w:tc>
        <w:tc>
          <w:tcPr>
            <w:tcW w:w="4910" w:type="dxa"/>
            <w:vMerge w:val="restart"/>
            <w:shd w:val="clear" w:color="auto" w:fill="E2EFD9" w:themeFill="accent6" w:themeFillTint="33"/>
          </w:tcPr>
          <w:p w14:paraId="175D6817" w14:textId="77777777" w:rsidR="005078BD" w:rsidRPr="00B17854" w:rsidRDefault="0058529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你的中文课怎么样？</w:t>
            </w:r>
          </w:p>
          <w:p w14:paraId="756F03C8" w14:textId="77777777" w:rsidR="005078BD" w:rsidRPr="00B17854" w:rsidRDefault="0058529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还可以。听和说越来越容易，读也还可以，不过写汉字，对我来说，还是挺难的。</w:t>
            </w:r>
          </w:p>
          <w:p w14:paraId="07144186" w14:textId="7DF14A42" w:rsidR="005078BD" w:rsidRPr="00A47A62" w:rsidRDefault="0058529A" w:rsidP="00A47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lastRenderedPageBreak/>
              <w:t>别着急，慢慢来。</w:t>
            </w:r>
          </w:p>
        </w:tc>
        <w:tc>
          <w:tcPr>
            <w:tcW w:w="1041" w:type="dxa"/>
            <w:shd w:val="clear" w:color="auto" w:fill="FFF2CC"/>
          </w:tcPr>
          <w:p w14:paraId="140FF40B" w14:textId="77777777" w:rsidR="005078BD" w:rsidRPr="00B0117A" w:rsidRDefault="000B2B8E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D47231">
              <w:rPr>
                <w:rFonts w:ascii="SimSun" w:eastAsia="SimSun" w:hAnsi="SimSun" w:cs="SimSun" w:hint="eastAsia"/>
                <w:color w:val="000000"/>
              </w:rPr>
              <w:lastRenderedPageBreak/>
              <w:t>越来越</w:t>
            </w:r>
          </w:p>
        </w:tc>
        <w:tc>
          <w:tcPr>
            <w:tcW w:w="1069" w:type="dxa"/>
            <w:shd w:val="clear" w:color="auto" w:fill="FFF2CC"/>
          </w:tcPr>
          <w:p w14:paraId="43121599" w14:textId="77777777" w:rsidR="005078BD" w:rsidRPr="00D47231" w:rsidRDefault="00745DA7" w:rsidP="00745DA7">
            <w:pPr>
              <w:rPr>
                <w:rFonts w:ascii="Arial" w:hAnsi="Arial" w:cs="Arial"/>
                <w:color w:val="C00000"/>
              </w:rPr>
            </w:pPr>
            <w:r w:rsidRPr="001B3367">
              <w:rPr>
                <w:rFonts w:ascii="Arial" w:hAnsi="Arial" w:cs="Arial"/>
                <w:sz w:val="22"/>
              </w:rPr>
              <w:t>yuè lái yuè</w:t>
            </w:r>
          </w:p>
        </w:tc>
        <w:tc>
          <w:tcPr>
            <w:tcW w:w="1244" w:type="dxa"/>
            <w:shd w:val="clear" w:color="auto" w:fill="FFF2CC"/>
          </w:tcPr>
          <w:p w14:paraId="27D372FD" w14:textId="77777777" w:rsidR="005078BD" w:rsidRPr="00F03EAC" w:rsidRDefault="00745DA7" w:rsidP="006D71C7">
            <w:pPr>
              <w:rPr>
                <w:rFonts w:ascii="Helvetica" w:hAnsi="Helvetica"/>
                <w:sz w:val="28"/>
              </w:rPr>
            </w:pPr>
            <w:r w:rsidRPr="00D47231">
              <w:rPr>
                <w:rFonts w:ascii="Helvetica" w:hAnsi="Helvetica"/>
                <w:sz w:val="22"/>
              </w:rPr>
              <w:t>more and more</w:t>
            </w:r>
          </w:p>
        </w:tc>
      </w:tr>
      <w:tr w:rsidR="001B3367" w14:paraId="08FD2193" w14:textId="77777777" w:rsidTr="00A47A62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A566808" w14:textId="77777777" w:rsidR="001B3367" w:rsidRPr="00E80C5A" w:rsidRDefault="001B3367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10" w:type="dxa"/>
            <w:vMerge/>
            <w:shd w:val="clear" w:color="auto" w:fill="E2EFD9" w:themeFill="accent6" w:themeFillTint="33"/>
          </w:tcPr>
          <w:p w14:paraId="5FE1FE54" w14:textId="77777777" w:rsidR="001B3367" w:rsidRDefault="001B3367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41" w:type="dxa"/>
            <w:shd w:val="clear" w:color="auto" w:fill="FFF2CC"/>
          </w:tcPr>
          <w:p w14:paraId="7BE6CD6E" w14:textId="43774E30" w:rsidR="001B3367" w:rsidRPr="00D47231" w:rsidRDefault="00727C53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</w:rPr>
            </w:pPr>
            <w:r w:rsidRPr="00727C53">
              <w:rPr>
                <w:rFonts w:ascii="SimSun" w:eastAsia="SimSun" w:hAnsi="SimSun" w:cs="SimSun" w:hint="eastAsia"/>
                <w:color w:val="000000"/>
                <w:sz w:val="28"/>
              </w:rPr>
              <w:t>容易</w:t>
            </w:r>
          </w:p>
        </w:tc>
        <w:tc>
          <w:tcPr>
            <w:tcW w:w="1069" w:type="dxa"/>
            <w:shd w:val="clear" w:color="auto" w:fill="FFF2CC"/>
          </w:tcPr>
          <w:p w14:paraId="6063EAE5" w14:textId="39755279" w:rsidR="001B3367" w:rsidRPr="001B3367" w:rsidRDefault="00727C53" w:rsidP="00745DA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</w:t>
            </w:r>
            <w:r>
              <w:t>ó</w:t>
            </w:r>
            <w:r>
              <w:rPr>
                <w:rFonts w:ascii="Arial" w:hAnsi="Arial" w:cs="Arial"/>
                <w:sz w:val="22"/>
              </w:rPr>
              <w:t>ngy</w:t>
            </w:r>
            <w:r>
              <w:t>ì</w:t>
            </w:r>
          </w:p>
        </w:tc>
        <w:tc>
          <w:tcPr>
            <w:tcW w:w="1244" w:type="dxa"/>
            <w:shd w:val="clear" w:color="auto" w:fill="FFF2CC"/>
          </w:tcPr>
          <w:p w14:paraId="74374FCB" w14:textId="71B7A500" w:rsidR="001B3367" w:rsidRPr="00D47231" w:rsidRDefault="00727C53" w:rsidP="006D71C7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>easy</w:t>
            </w:r>
          </w:p>
        </w:tc>
      </w:tr>
      <w:tr w:rsidR="0032256A" w14:paraId="0F1AE2B4" w14:textId="77777777" w:rsidTr="00A47A62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9342F90" w14:textId="77777777" w:rsidR="0032256A" w:rsidRPr="00E80C5A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10" w:type="dxa"/>
            <w:vMerge/>
            <w:shd w:val="clear" w:color="auto" w:fill="E2EFD9" w:themeFill="accent6" w:themeFillTint="33"/>
          </w:tcPr>
          <w:p w14:paraId="02115818" w14:textId="77777777" w:rsidR="0032256A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41" w:type="dxa"/>
            <w:shd w:val="clear" w:color="auto" w:fill="FFF2CC"/>
          </w:tcPr>
          <w:p w14:paraId="6E6D4DB5" w14:textId="6033D919" w:rsidR="0032256A" w:rsidRPr="00727C53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读</w:t>
            </w:r>
          </w:p>
        </w:tc>
        <w:tc>
          <w:tcPr>
            <w:tcW w:w="1069" w:type="dxa"/>
            <w:shd w:val="clear" w:color="auto" w:fill="FFF2CC"/>
          </w:tcPr>
          <w:p w14:paraId="724B1369" w14:textId="401C8453" w:rsidR="0032256A" w:rsidRDefault="0032256A" w:rsidP="0032256A">
            <w:pPr>
              <w:rPr>
                <w:rFonts w:ascii="Arial" w:hAnsi="Arial" w:cs="Arial"/>
                <w:sz w:val="22"/>
              </w:rPr>
            </w:pPr>
            <w:r w:rsidRPr="00660832">
              <w:rPr>
                <w:rFonts w:ascii="Arial" w:hAnsi="Arial" w:cs="Arial"/>
              </w:rPr>
              <w:t>dú</w:t>
            </w:r>
          </w:p>
        </w:tc>
        <w:tc>
          <w:tcPr>
            <w:tcW w:w="1244" w:type="dxa"/>
            <w:shd w:val="clear" w:color="auto" w:fill="FFF2CC"/>
          </w:tcPr>
          <w:p w14:paraId="4534A140" w14:textId="2D31E341" w:rsidR="0032256A" w:rsidRDefault="0032256A" w:rsidP="0032256A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>to read</w:t>
            </w:r>
          </w:p>
        </w:tc>
      </w:tr>
      <w:tr w:rsidR="0032256A" w14:paraId="3247D9E6" w14:textId="77777777" w:rsidTr="00A47A62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8CB9951" w14:textId="77777777" w:rsidR="0032256A" w:rsidRPr="00E80C5A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10" w:type="dxa"/>
            <w:vMerge/>
            <w:shd w:val="clear" w:color="auto" w:fill="E2EFD9" w:themeFill="accent6" w:themeFillTint="33"/>
          </w:tcPr>
          <w:p w14:paraId="05C576FF" w14:textId="77777777" w:rsidR="0032256A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41" w:type="dxa"/>
            <w:shd w:val="clear" w:color="auto" w:fill="FFF2CC"/>
          </w:tcPr>
          <w:p w14:paraId="0372BB74" w14:textId="4061C50D" w:rsidR="0032256A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不过</w:t>
            </w:r>
          </w:p>
        </w:tc>
        <w:tc>
          <w:tcPr>
            <w:tcW w:w="1069" w:type="dxa"/>
            <w:shd w:val="clear" w:color="auto" w:fill="FFF2CC"/>
          </w:tcPr>
          <w:p w14:paraId="638E0810" w14:textId="01D14969" w:rsidR="0032256A" w:rsidRPr="00660832" w:rsidRDefault="0032256A" w:rsidP="003225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Pr="00660832">
              <w:rPr>
                <w:rFonts w:ascii="Arial" w:hAnsi="Arial" w:cs="Arial"/>
              </w:rPr>
              <w:t>ú</w:t>
            </w:r>
            <w:r>
              <w:rPr>
                <w:rFonts w:ascii="Arial" w:hAnsi="Arial" w:cs="Arial"/>
              </w:rPr>
              <w:t>gu</w:t>
            </w:r>
            <w:r w:rsidRPr="00D47231">
              <w:rPr>
                <w:rFonts w:ascii="Arial" w:hAnsi="Arial" w:cs="Arial"/>
              </w:rPr>
              <w:t>ò</w:t>
            </w:r>
          </w:p>
        </w:tc>
        <w:tc>
          <w:tcPr>
            <w:tcW w:w="1244" w:type="dxa"/>
            <w:shd w:val="clear" w:color="auto" w:fill="FFF2CC"/>
          </w:tcPr>
          <w:p w14:paraId="5AD82D1F" w14:textId="54F9F1C6" w:rsidR="0032256A" w:rsidRDefault="0032256A" w:rsidP="0032256A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</w:rPr>
              <w:t>but</w:t>
            </w:r>
          </w:p>
        </w:tc>
      </w:tr>
      <w:tr w:rsidR="0032256A" w14:paraId="45B14F5D" w14:textId="77777777" w:rsidTr="00A47A62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0459840" w14:textId="77777777" w:rsidR="0032256A" w:rsidRPr="00414407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10" w:type="dxa"/>
            <w:vMerge/>
            <w:shd w:val="clear" w:color="auto" w:fill="E2EFD9" w:themeFill="accent6" w:themeFillTint="33"/>
          </w:tcPr>
          <w:p w14:paraId="38EED273" w14:textId="77777777" w:rsidR="0032256A" w:rsidRPr="00414407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1" w:type="dxa"/>
            <w:shd w:val="clear" w:color="auto" w:fill="FFF2CC"/>
          </w:tcPr>
          <w:p w14:paraId="3D0C61B7" w14:textId="77777777" w:rsidR="0032256A" w:rsidRPr="00B0117A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写</w:t>
            </w:r>
          </w:p>
        </w:tc>
        <w:tc>
          <w:tcPr>
            <w:tcW w:w="1069" w:type="dxa"/>
            <w:shd w:val="clear" w:color="auto" w:fill="FFF2CC"/>
          </w:tcPr>
          <w:p w14:paraId="1F0D7E74" w14:textId="77777777" w:rsidR="0032256A" w:rsidRPr="00D47231" w:rsidRDefault="0032256A" w:rsidP="0032256A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xiě</w:t>
            </w:r>
          </w:p>
        </w:tc>
        <w:tc>
          <w:tcPr>
            <w:tcW w:w="1244" w:type="dxa"/>
            <w:shd w:val="clear" w:color="auto" w:fill="FFF2CC"/>
          </w:tcPr>
          <w:p w14:paraId="63B8DADD" w14:textId="0564923C" w:rsidR="0032256A" w:rsidRPr="00F03EAC" w:rsidRDefault="009C6587" w:rsidP="0032256A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32256A">
              <w:rPr>
                <w:rFonts w:ascii="Helvetica" w:hAnsi="Helvetica"/>
              </w:rPr>
              <w:t>write</w:t>
            </w:r>
          </w:p>
        </w:tc>
      </w:tr>
      <w:tr w:rsidR="0032256A" w14:paraId="1AA6BE04" w14:textId="77777777" w:rsidTr="00A47A62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5F94397" w14:textId="77777777" w:rsidR="0032256A" w:rsidRPr="00414407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10" w:type="dxa"/>
            <w:vMerge/>
            <w:shd w:val="clear" w:color="auto" w:fill="E2EFD9" w:themeFill="accent6" w:themeFillTint="33"/>
          </w:tcPr>
          <w:p w14:paraId="26A2E973" w14:textId="77777777" w:rsidR="0032256A" w:rsidRPr="00414407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1" w:type="dxa"/>
            <w:shd w:val="clear" w:color="auto" w:fill="FFF2CC"/>
          </w:tcPr>
          <w:p w14:paraId="52E2ADCE" w14:textId="1FE51262" w:rsidR="0032256A" w:rsidRDefault="0032256A" w:rsidP="00322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汉字</w:t>
            </w:r>
          </w:p>
        </w:tc>
        <w:tc>
          <w:tcPr>
            <w:tcW w:w="1069" w:type="dxa"/>
            <w:shd w:val="clear" w:color="auto" w:fill="FFF2CC"/>
          </w:tcPr>
          <w:p w14:paraId="5D32872F" w14:textId="3B6D4496" w:rsidR="0032256A" w:rsidRPr="00D47231" w:rsidRDefault="0032256A" w:rsidP="003225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  <w:r w:rsidRPr="00D47231">
              <w:rPr>
                <w:rFonts w:ascii="Arial" w:hAnsi="Arial" w:cs="Arial"/>
              </w:rPr>
              <w:t>àn</w:t>
            </w:r>
            <w:r>
              <w:rPr>
                <w:rFonts w:ascii="Arial" w:hAnsi="Arial" w:cs="Arial"/>
              </w:rPr>
              <w:t>z</w:t>
            </w:r>
            <w:r>
              <w:t>ì</w:t>
            </w:r>
          </w:p>
        </w:tc>
        <w:tc>
          <w:tcPr>
            <w:tcW w:w="1244" w:type="dxa"/>
            <w:shd w:val="clear" w:color="auto" w:fill="FFF2CC"/>
          </w:tcPr>
          <w:p w14:paraId="7678FD9F" w14:textId="53711DBC" w:rsidR="0032256A" w:rsidRDefault="0032256A" w:rsidP="0032256A">
            <w:pPr>
              <w:rPr>
                <w:rFonts w:ascii="Helvetica" w:hAnsi="Helvetica"/>
              </w:rPr>
            </w:pPr>
            <w:r w:rsidRPr="0032256A">
              <w:rPr>
                <w:rFonts w:ascii="Helvetica" w:hAnsi="Helvetica"/>
                <w:sz w:val="22"/>
              </w:rPr>
              <w:t>Chinese characters</w:t>
            </w:r>
          </w:p>
        </w:tc>
      </w:tr>
      <w:tr w:rsidR="00A47A62" w14:paraId="30899C07" w14:textId="77777777" w:rsidTr="00A47A62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E3E7F06" w14:textId="77777777" w:rsidR="00A47A62" w:rsidRPr="00B17854" w:rsidRDefault="00A47A62" w:rsidP="00A47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10" w:type="dxa"/>
            <w:vMerge/>
            <w:shd w:val="clear" w:color="auto" w:fill="E2EFD9" w:themeFill="accent6" w:themeFillTint="33"/>
          </w:tcPr>
          <w:p w14:paraId="7E9BD3A8" w14:textId="77777777" w:rsidR="00A47A62" w:rsidRPr="00414407" w:rsidRDefault="00A47A62" w:rsidP="00A47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1" w:type="dxa"/>
            <w:shd w:val="clear" w:color="auto" w:fill="FFF2CC"/>
          </w:tcPr>
          <w:p w14:paraId="3B13C300" w14:textId="77777777" w:rsidR="00A47A62" w:rsidRPr="00B0117A" w:rsidRDefault="00A47A62" w:rsidP="00A47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着急</w:t>
            </w:r>
          </w:p>
        </w:tc>
        <w:tc>
          <w:tcPr>
            <w:tcW w:w="1069" w:type="dxa"/>
            <w:shd w:val="clear" w:color="auto" w:fill="FFF2CC"/>
          </w:tcPr>
          <w:p w14:paraId="002CB14B" w14:textId="607EC5DC" w:rsidR="00A47A62" w:rsidRPr="00D47231" w:rsidRDefault="001C6046" w:rsidP="00A47A62">
            <w:pPr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</w:rPr>
              <w:t>zh</w:t>
            </w:r>
            <w:r w:rsidRPr="00D47231">
              <w:rPr>
                <w:rFonts w:ascii="Arial" w:hAnsi="Arial" w:cs="Arial"/>
              </w:rPr>
              <w:t>á</w:t>
            </w:r>
            <w:r w:rsidR="00A47A62" w:rsidRPr="00D47231">
              <w:rPr>
                <w:rFonts w:ascii="Arial" w:hAnsi="Arial" w:cs="Arial"/>
              </w:rPr>
              <w:t>ojí</w:t>
            </w:r>
          </w:p>
        </w:tc>
        <w:tc>
          <w:tcPr>
            <w:tcW w:w="1244" w:type="dxa"/>
            <w:shd w:val="clear" w:color="auto" w:fill="FFF2CC"/>
          </w:tcPr>
          <w:p w14:paraId="4D9A3900" w14:textId="77777777" w:rsidR="00A47A62" w:rsidRPr="00F03EAC" w:rsidRDefault="00A47A62" w:rsidP="00A47A62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worried</w:t>
            </w:r>
          </w:p>
        </w:tc>
      </w:tr>
      <w:tr w:rsidR="00A47A62" w14:paraId="21F9F477" w14:textId="77777777" w:rsidTr="00A47A62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A339767" w14:textId="77777777" w:rsidR="00A47A62" w:rsidRDefault="00A47A62" w:rsidP="00A47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10" w:type="dxa"/>
            <w:vMerge/>
            <w:shd w:val="clear" w:color="auto" w:fill="E2EFD9" w:themeFill="accent6" w:themeFillTint="33"/>
          </w:tcPr>
          <w:p w14:paraId="1844229C" w14:textId="77777777" w:rsidR="00A47A62" w:rsidRDefault="00A47A62" w:rsidP="00A47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1" w:type="dxa"/>
            <w:shd w:val="clear" w:color="auto" w:fill="FFF2CC"/>
          </w:tcPr>
          <w:p w14:paraId="08F08C7F" w14:textId="77777777" w:rsidR="00A47A62" w:rsidRPr="00B0117A" w:rsidRDefault="00A47A62" w:rsidP="00A47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慢</w:t>
            </w:r>
          </w:p>
        </w:tc>
        <w:tc>
          <w:tcPr>
            <w:tcW w:w="1069" w:type="dxa"/>
            <w:shd w:val="clear" w:color="auto" w:fill="FFF2CC"/>
          </w:tcPr>
          <w:p w14:paraId="0F4AA51A" w14:textId="77777777" w:rsidR="00A47A62" w:rsidRPr="00D47231" w:rsidRDefault="00A47A62" w:rsidP="00A47A62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màn</w:t>
            </w:r>
          </w:p>
        </w:tc>
        <w:tc>
          <w:tcPr>
            <w:tcW w:w="1244" w:type="dxa"/>
            <w:shd w:val="clear" w:color="auto" w:fill="FFF2CC"/>
          </w:tcPr>
          <w:p w14:paraId="3DAC9C6E" w14:textId="77777777" w:rsidR="00A47A62" w:rsidRPr="00F03EAC" w:rsidRDefault="00A47A62" w:rsidP="00A47A62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slow</w:t>
            </w:r>
          </w:p>
        </w:tc>
      </w:tr>
      <w:tr w:rsidR="00A47A62" w14:paraId="53CCF2E0" w14:textId="77777777" w:rsidTr="00E43187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71A703AD" w14:textId="758AEAB3" w:rsidR="00A47A62" w:rsidRDefault="00A47A62" w:rsidP="00A47A62">
            <w:pPr>
              <w:rPr>
                <w:rFonts w:ascii="Helvetica" w:hAnsi="Helvetica"/>
                <w:color w:val="C00000"/>
                <w:sz w:val="28"/>
              </w:rPr>
            </w:pPr>
            <w:r w:rsidRPr="00D47231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6D5ADCB8" w14:textId="77777777" w:rsidR="00A47A62" w:rsidRPr="00D47231" w:rsidRDefault="00A47A62" w:rsidP="00A47A62">
            <w:pPr>
              <w:rPr>
                <w:rFonts w:ascii="Helvetica" w:hAnsi="Helvetica"/>
                <w:color w:val="C00000"/>
                <w:sz w:val="28"/>
              </w:rPr>
            </w:pPr>
          </w:p>
          <w:p w14:paraId="2F44E960" w14:textId="72BF51DE" w:rsidR="00A47A62" w:rsidRDefault="00A47A62" w:rsidP="00A47A62">
            <w:pPr>
              <w:rPr>
                <w:rFonts w:ascii="Helvetica" w:hAnsi="Helvetica"/>
                <w:sz w:val="28"/>
              </w:rPr>
            </w:pPr>
            <w:r w:rsidRPr="00D47231">
              <w:rPr>
                <w:rFonts w:ascii="SimSun" w:eastAsia="SimSun" w:hAnsi="SimSun" w:hint="eastAsia"/>
                <w:color w:val="C00000"/>
                <w:sz w:val="28"/>
              </w:rPr>
              <w:t>对我来说</w:t>
            </w:r>
            <w:r w:rsidRPr="00D47231">
              <w:rPr>
                <w:rFonts w:ascii="Helvetica" w:hAnsi="Helvetica" w:hint="eastAsia"/>
                <w:sz w:val="28"/>
              </w:rPr>
              <w:t xml:space="preserve"> means </w:t>
            </w:r>
            <w:r w:rsidRPr="00D47231">
              <w:rPr>
                <w:rFonts w:ascii="Helvetica" w:hAnsi="Helvetica"/>
                <w:sz w:val="28"/>
              </w:rPr>
              <w:t>“to me</w:t>
            </w:r>
            <w:r>
              <w:rPr>
                <w:rFonts w:ascii="Helvetica" w:hAnsi="Helvetica"/>
                <w:sz w:val="28"/>
              </w:rPr>
              <w:t>.” Note that it occurs only at the beginning of sentences.</w:t>
            </w:r>
          </w:p>
          <w:p w14:paraId="5FF4E92E" w14:textId="77777777" w:rsidR="00A47A62" w:rsidRPr="00D47231" w:rsidRDefault="00A47A62" w:rsidP="00A47A62">
            <w:pPr>
              <w:rPr>
                <w:rFonts w:ascii="Helvetica" w:hAnsi="Helvetica"/>
                <w:sz w:val="28"/>
              </w:rPr>
            </w:pPr>
          </w:p>
          <w:p w14:paraId="27AC1514" w14:textId="22C98101" w:rsidR="00A47A62" w:rsidRDefault="00A47A62" w:rsidP="00A47A62">
            <w:pPr>
              <w:rPr>
                <w:rFonts w:ascii="Helvetica" w:hAnsi="Helvetica"/>
                <w:sz w:val="28"/>
              </w:rPr>
            </w:pPr>
            <w:r w:rsidRPr="00D47231">
              <w:rPr>
                <w:rFonts w:ascii="SimSun" w:eastAsia="SimSun" w:hAnsi="SimSun" w:hint="eastAsia"/>
                <w:color w:val="C00000"/>
                <w:sz w:val="28"/>
              </w:rPr>
              <w:t>别着急，慢慢来</w:t>
            </w:r>
            <w:r w:rsidRPr="00D47231">
              <w:rPr>
                <w:rFonts w:ascii="Helvetica" w:hAnsi="Helvetica" w:hint="eastAsia"/>
                <w:sz w:val="28"/>
              </w:rPr>
              <w:t xml:space="preserve">literally means </w:t>
            </w:r>
            <w:r w:rsidRPr="00D47231">
              <w:rPr>
                <w:rFonts w:ascii="Helvetica" w:hAnsi="Helvetica"/>
                <w:sz w:val="28"/>
              </w:rPr>
              <w:t>“Don’t worry. Go slow.”</w:t>
            </w:r>
            <w:r>
              <w:rPr>
                <w:rFonts w:ascii="Helvetica" w:hAnsi="Helvetica"/>
                <w:sz w:val="28"/>
              </w:rPr>
              <w:t xml:space="preserve"> It is the common way to comfort</w:t>
            </w:r>
            <w:r w:rsidR="009C6587">
              <w:rPr>
                <w:rFonts w:ascii="Helvetica" w:hAnsi="Helvetica"/>
                <w:sz w:val="28"/>
              </w:rPr>
              <w:t xml:space="preserve"> people, as in</w:t>
            </w:r>
            <w:r w:rsidRPr="00D47231">
              <w:rPr>
                <w:rFonts w:ascii="Helvetica" w:hAnsi="Helvetica"/>
                <w:sz w:val="28"/>
              </w:rPr>
              <w:t xml:space="preserve"> “No rush. Take your time.”</w:t>
            </w:r>
          </w:p>
          <w:p w14:paraId="01B9E683" w14:textId="10E12098" w:rsidR="00A47A62" w:rsidRPr="00745DA7" w:rsidRDefault="00A47A62" w:rsidP="00A47A62">
            <w:pPr>
              <w:rPr>
                <w:rFonts w:ascii="Helvetica" w:hAnsi="Helvetica"/>
                <w:sz w:val="32"/>
              </w:rPr>
            </w:pPr>
          </w:p>
        </w:tc>
      </w:tr>
    </w:tbl>
    <w:p w14:paraId="5A3A1F38" w14:textId="31630CF6" w:rsidR="00A53827" w:rsidRDefault="00A53827" w:rsidP="005078BD">
      <w:pPr>
        <w:rPr>
          <w:rFonts w:ascii="Helvetica" w:hAnsi="Helvetica"/>
          <w:color w:val="C00000"/>
          <w:sz w:val="40"/>
          <w:szCs w:val="40"/>
        </w:rPr>
      </w:pPr>
    </w:p>
    <w:p w14:paraId="3FF4F862" w14:textId="77777777" w:rsidR="00556EE9" w:rsidRDefault="00556EE9" w:rsidP="005078BD">
      <w:pPr>
        <w:rPr>
          <w:rFonts w:ascii="Helvetica" w:hAnsi="Helvetica"/>
          <w:color w:val="C00000"/>
          <w:sz w:val="40"/>
          <w:szCs w:val="40"/>
        </w:rPr>
      </w:pPr>
    </w:p>
    <w:p w14:paraId="080EC028" w14:textId="32F910A5" w:rsidR="005078BD" w:rsidRPr="00660832" w:rsidRDefault="005078BD" w:rsidP="005078BD">
      <w:pPr>
        <w:rPr>
          <w:rFonts w:ascii="Helvetica" w:hAnsi="Helvetica"/>
          <w:color w:val="C00000"/>
          <w:sz w:val="40"/>
          <w:szCs w:val="40"/>
        </w:rPr>
      </w:pPr>
      <w:r w:rsidRPr="00660832">
        <w:rPr>
          <w:rFonts w:ascii="Helvetica" w:hAnsi="Helvetica"/>
          <w:color w:val="C00000"/>
          <w:sz w:val="40"/>
          <w:szCs w:val="40"/>
        </w:rPr>
        <w:t>Module II</w:t>
      </w:r>
      <w:r w:rsidRPr="00660832">
        <w:rPr>
          <w:rFonts w:ascii="Helvetica" w:hAnsi="Helvetica" w:hint="eastAsia"/>
          <w:color w:val="C00000"/>
          <w:sz w:val="40"/>
          <w:szCs w:val="40"/>
        </w:rPr>
        <w:t>I</w:t>
      </w:r>
      <w:r w:rsidRPr="00660832">
        <w:rPr>
          <w:rFonts w:ascii="Helvetica" w:hAnsi="Helvetica"/>
          <w:color w:val="C00000"/>
          <w:sz w:val="40"/>
          <w:szCs w:val="40"/>
        </w:rPr>
        <w:t xml:space="preserve">: </w:t>
      </w:r>
      <w:r w:rsidR="00A53827">
        <w:rPr>
          <w:rFonts w:ascii="Helvetica" w:hAnsi="Helvetica"/>
          <w:color w:val="C00000"/>
          <w:sz w:val="40"/>
          <w:szCs w:val="40"/>
        </w:rPr>
        <w:t>Class S</w:t>
      </w:r>
      <w:r w:rsidR="0058529A" w:rsidRPr="00660832">
        <w:rPr>
          <w:rFonts w:ascii="Helvetica" w:hAnsi="Helvetica"/>
          <w:color w:val="C00000"/>
          <w:sz w:val="40"/>
          <w:szCs w:val="40"/>
        </w:rPr>
        <w:t>chedule</w:t>
      </w:r>
    </w:p>
    <w:p w14:paraId="38EE8617" w14:textId="77777777" w:rsidR="005078BD" w:rsidRPr="00660832" w:rsidRDefault="005078BD" w:rsidP="005078BD">
      <w:pPr>
        <w:rPr>
          <w:rFonts w:ascii="SimSun" w:eastAsia="SimSun" w:hAnsi="SimSun"/>
          <w:color w:val="C00000"/>
          <w:sz w:val="40"/>
          <w:szCs w:val="40"/>
        </w:rPr>
      </w:pPr>
      <w:r w:rsidRPr="00660832">
        <w:rPr>
          <w:rFonts w:ascii="SimSun" w:eastAsia="SimSun" w:hAnsi="SimSun" w:hint="eastAsia"/>
          <w:color w:val="C00000"/>
          <w:sz w:val="40"/>
          <w:szCs w:val="40"/>
        </w:rPr>
        <w:t>模块三：</w:t>
      </w:r>
      <w:r w:rsidR="0058529A" w:rsidRPr="00660832">
        <w:rPr>
          <w:rFonts w:ascii="SimSun" w:eastAsia="SimSun" w:hAnsi="SimSun" w:hint="eastAsia"/>
          <w:color w:val="C00000"/>
          <w:sz w:val="40"/>
          <w:szCs w:val="40"/>
        </w:rPr>
        <w:t>课程表</w:t>
      </w:r>
    </w:p>
    <w:p w14:paraId="319AE5BE" w14:textId="77777777" w:rsidR="00A0466A" w:rsidRDefault="00A0466A" w:rsidP="005078BD">
      <w:pPr>
        <w:rPr>
          <w:rFonts w:ascii="SimSun" w:eastAsia="SimSun" w:hAnsi="SimSun"/>
          <w:color w:val="C00000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7"/>
        <w:gridCol w:w="4463"/>
        <w:gridCol w:w="990"/>
        <w:gridCol w:w="1170"/>
        <w:gridCol w:w="1640"/>
      </w:tblGrid>
      <w:tr w:rsidR="00A0466A" w14:paraId="6C7FA738" w14:textId="77777777" w:rsidTr="00E43187">
        <w:tc>
          <w:tcPr>
            <w:tcW w:w="9020" w:type="dxa"/>
            <w:gridSpan w:val="5"/>
            <w:shd w:val="clear" w:color="auto" w:fill="C5E0B3" w:themeFill="accent6" w:themeFillTint="66"/>
          </w:tcPr>
          <w:p w14:paraId="1E6C6525" w14:textId="3E484809" w:rsidR="00A0466A" w:rsidRDefault="00A0466A" w:rsidP="006D71C7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3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9D4E26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An Dawei and Ma Xiaoqing </w:t>
            </w:r>
            <w:r w:rsidR="003302AB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talk about their class schedule</w:t>
            </w:r>
            <w:r w:rsidR="009D4E26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.</w:t>
            </w:r>
          </w:p>
          <w:p w14:paraId="3F70FBFB" w14:textId="77777777" w:rsidR="00A0466A" w:rsidRDefault="00A0466A" w:rsidP="006D71C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745DA7" w14:paraId="0CB550B0" w14:textId="77777777" w:rsidTr="007D6D44">
        <w:trPr>
          <w:trHeight w:val="345"/>
        </w:trPr>
        <w:tc>
          <w:tcPr>
            <w:tcW w:w="757" w:type="dxa"/>
            <w:vMerge w:val="restart"/>
            <w:shd w:val="clear" w:color="auto" w:fill="E2EFD9" w:themeFill="accent6" w:themeFillTint="33"/>
          </w:tcPr>
          <w:p w14:paraId="783F03C7" w14:textId="77777777" w:rsidR="00A0466A" w:rsidRPr="00E80C5A" w:rsidRDefault="009D4E26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2480F3FD" w14:textId="77777777" w:rsidR="00A0466A" w:rsidRPr="00E80C5A" w:rsidRDefault="009D4E26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MX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021CECC8" w14:textId="77777777" w:rsidR="00A0466A" w:rsidRPr="00E80C5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2AB46D27" w14:textId="77777777" w:rsidR="00A0466A" w:rsidRPr="00E80C5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66CC495C" w14:textId="77777777" w:rsidR="00CD653F" w:rsidRDefault="00CD653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4627373F" w14:textId="77777777" w:rsidR="00CD653F" w:rsidRDefault="00CD653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1E2DD60D" w14:textId="77777777" w:rsidR="007D6D44" w:rsidRDefault="007D6D44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697F4A25" w14:textId="5A021D60" w:rsidR="00A0466A" w:rsidRPr="00E80C5A" w:rsidRDefault="00CD653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463" w:type="dxa"/>
            <w:vMerge w:val="restart"/>
            <w:shd w:val="clear" w:color="auto" w:fill="E2EFD9" w:themeFill="accent6" w:themeFillTint="33"/>
          </w:tcPr>
          <w:p w14:paraId="534C5A9C" w14:textId="77777777" w:rsidR="00A0466A" w:rsidRPr="00B17854" w:rsidRDefault="009D4E26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这学期你选了几门课？</w:t>
            </w:r>
          </w:p>
          <w:p w14:paraId="333D0577" w14:textId="77777777" w:rsidR="00A0466A" w:rsidRPr="00B17854" w:rsidRDefault="009D4E26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四门。我一三五都有课，每天上六节。星期二比较轻松，只上一个半小时的课。 星期四我要参加学校游泳队的</w:t>
            </w:r>
            <w:r w:rsidR="00CD653F">
              <w:rPr>
                <w:rFonts w:ascii="SimSun" w:eastAsia="SimSun" w:hAnsi="SimSun" w:hint="eastAsia"/>
                <w:color w:val="000000" w:themeColor="text1"/>
                <w:sz w:val="36"/>
              </w:rPr>
              <w:t>训练，所以不用上课。</w:t>
            </w:r>
          </w:p>
          <w:p w14:paraId="019BB453" w14:textId="28C449CF" w:rsidR="00A0466A" w:rsidRPr="00D47231" w:rsidRDefault="00B178A8" w:rsidP="00D47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你真</w:t>
            </w:r>
            <w:r w:rsidR="00CD653F">
              <w:rPr>
                <w:rFonts w:ascii="SimSun" w:eastAsia="SimSun" w:hAnsi="SimSun" w:hint="eastAsia"/>
                <w:color w:val="000000" w:themeColor="text1"/>
                <w:sz w:val="36"/>
              </w:rPr>
              <w:t>忙啊。</w:t>
            </w:r>
          </w:p>
        </w:tc>
        <w:tc>
          <w:tcPr>
            <w:tcW w:w="990" w:type="dxa"/>
            <w:shd w:val="clear" w:color="auto" w:fill="FFF2CC"/>
          </w:tcPr>
          <w:p w14:paraId="4D6185AE" w14:textId="77777777" w:rsidR="00A0466A" w:rsidRPr="00B0117A" w:rsidRDefault="00745DA7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学期</w:t>
            </w:r>
          </w:p>
        </w:tc>
        <w:tc>
          <w:tcPr>
            <w:tcW w:w="1170" w:type="dxa"/>
            <w:shd w:val="clear" w:color="auto" w:fill="FFF2CC"/>
          </w:tcPr>
          <w:p w14:paraId="31524086" w14:textId="76FC5C0A" w:rsidR="00A0466A" w:rsidRPr="004A4C85" w:rsidRDefault="004A4C85" w:rsidP="006D71C7">
            <w:pPr>
              <w:rPr>
                <w:rFonts w:ascii="Arial" w:hAnsi="Arial" w:cs="Arial"/>
                <w:color w:val="C00000"/>
              </w:rPr>
            </w:pPr>
            <w:r w:rsidRPr="004A4C85">
              <w:rPr>
                <w:rFonts w:ascii="Arial" w:hAnsi="Arial" w:cs="Arial"/>
              </w:rPr>
              <w:t>xuéq</w:t>
            </w:r>
            <w:r w:rsidRPr="004A4C85">
              <w:rPr>
                <w:rFonts w:ascii="Arial" w:hAnsi="Arial" w:cs="Arial"/>
              </w:rPr>
              <w:t>ī</w:t>
            </w:r>
          </w:p>
        </w:tc>
        <w:tc>
          <w:tcPr>
            <w:tcW w:w="1640" w:type="dxa"/>
            <w:shd w:val="clear" w:color="auto" w:fill="FFF2CC"/>
          </w:tcPr>
          <w:p w14:paraId="3B823197" w14:textId="77777777" w:rsidR="00A0466A" w:rsidRPr="00D47231" w:rsidRDefault="009472B9" w:rsidP="006D71C7">
            <w:pPr>
              <w:rPr>
                <w:rFonts w:ascii="Helvetica" w:hAnsi="Helvetica"/>
              </w:rPr>
            </w:pPr>
            <w:r w:rsidRPr="00D47231">
              <w:rPr>
                <w:rFonts w:ascii="Helvetica" w:hAnsi="Helvetica"/>
              </w:rPr>
              <w:t>semester</w:t>
            </w:r>
          </w:p>
        </w:tc>
      </w:tr>
      <w:tr w:rsidR="00745DA7" w14:paraId="7CFBBB29" w14:textId="77777777" w:rsidTr="007D6D44">
        <w:trPr>
          <w:trHeight w:val="30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22E539D2" w14:textId="77777777" w:rsidR="00A0466A" w:rsidRPr="00414407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4EE7E483" w14:textId="77777777" w:rsidR="00A0466A" w:rsidRPr="00414407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14:paraId="31364A69" w14:textId="77777777" w:rsidR="00A0466A" w:rsidRPr="00B0117A" w:rsidRDefault="00745DA7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门</w:t>
            </w:r>
          </w:p>
        </w:tc>
        <w:tc>
          <w:tcPr>
            <w:tcW w:w="1170" w:type="dxa"/>
            <w:shd w:val="clear" w:color="auto" w:fill="FFF2CC"/>
          </w:tcPr>
          <w:p w14:paraId="0AD1694D" w14:textId="77777777" w:rsidR="00A0466A" w:rsidRPr="00D47231" w:rsidRDefault="009472B9" w:rsidP="009472B9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mén</w:t>
            </w:r>
          </w:p>
        </w:tc>
        <w:tc>
          <w:tcPr>
            <w:tcW w:w="1640" w:type="dxa"/>
            <w:shd w:val="clear" w:color="auto" w:fill="FFF2CC"/>
          </w:tcPr>
          <w:p w14:paraId="1EC16992" w14:textId="326AE864" w:rsidR="00D47231" w:rsidRPr="00F03EAC" w:rsidRDefault="009472B9" w:rsidP="006D71C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[M] for class</w:t>
            </w:r>
          </w:p>
        </w:tc>
      </w:tr>
      <w:tr w:rsidR="00745DA7" w14:paraId="0C7FE98A" w14:textId="77777777" w:rsidTr="007D6D44">
        <w:trPr>
          <w:trHeight w:val="39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60480BC7" w14:textId="77777777" w:rsidR="00A0466A" w:rsidRPr="00B17854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46F8C31C" w14:textId="77777777" w:rsidR="00A0466A" w:rsidRPr="00414407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14:paraId="5061DFA3" w14:textId="77777777" w:rsidR="00A0466A" w:rsidRPr="00B0117A" w:rsidRDefault="00745DA7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课</w:t>
            </w:r>
          </w:p>
        </w:tc>
        <w:tc>
          <w:tcPr>
            <w:tcW w:w="1170" w:type="dxa"/>
            <w:shd w:val="clear" w:color="auto" w:fill="FFF2CC"/>
          </w:tcPr>
          <w:p w14:paraId="55CD6195" w14:textId="77777777" w:rsidR="00A0466A" w:rsidRPr="00D47231" w:rsidRDefault="009472B9" w:rsidP="006D71C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kè</w:t>
            </w:r>
          </w:p>
        </w:tc>
        <w:tc>
          <w:tcPr>
            <w:tcW w:w="1640" w:type="dxa"/>
            <w:shd w:val="clear" w:color="auto" w:fill="FFF2CC"/>
          </w:tcPr>
          <w:p w14:paraId="43256426" w14:textId="2F409F69" w:rsidR="00D47231" w:rsidRPr="00F03EAC" w:rsidRDefault="009472B9" w:rsidP="006D71C7">
            <w:pPr>
              <w:rPr>
                <w:rFonts w:ascii="Helvetica" w:hAnsi="Helvetica"/>
              </w:rPr>
            </w:pPr>
            <w:r w:rsidRPr="003302AB">
              <w:rPr>
                <w:rFonts w:ascii="Helvetica" w:hAnsi="Helvetica"/>
                <w:sz w:val="22"/>
              </w:rPr>
              <w:t>class, course</w:t>
            </w:r>
          </w:p>
        </w:tc>
      </w:tr>
      <w:tr w:rsidR="00745DA7" w14:paraId="6D7203E5" w14:textId="77777777" w:rsidTr="007D6D44">
        <w:trPr>
          <w:trHeight w:val="293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222EFD8B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7FC18FFD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3FBDDC97" w14:textId="77777777" w:rsidR="00A0466A" w:rsidRPr="00B0117A" w:rsidRDefault="00745DA7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节</w:t>
            </w:r>
          </w:p>
        </w:tc>
        <w:tc>
          <w:tcPr>
            <w:tcW w:w="1170" w:type="dxa"/>
            <w:shd w:val="clear" w:color="auto" w:fill="FFF2CC"/>
          </w:tcPr>
          <w:p w14:paraId="71C4541C" w14:textId="77777777" w:rsidR="00A0466A" w:rsidRPr="00D47231" w:rsidRDefault="009472B9" w:rsidP="006D71C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jié</w:t>
            </w:r>
          </w:p>
        </w:tc>
        <w:tc>
          <w:tcPr>
            <w:tcW w:w="1640" w:type="dxa"/>
            <w:shd w:val="clear" w:color="auto" w:fill="FFF2CC"/>
          </w:tcPr>
          <w:p w14:paraId="13DBAC69" w14:textId="77777777" w:rsidR="00A0466A" w:rsidRPr="00F03EAC" w:rsidRDefault="009472B9" w:rsidP="006D71C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[M] period</w:t>
            </w:r>
          </w:p>
        </w:tc>
      </w:tr>
      <w:tr w:rsidR="003302AB" w14:paraId="00D80538" w14:textId="77777777" w:rsidTr="007D6D44">
        <w:trPr>
          <w:trHeight w:val="293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10536A16" w14:textId="77777777" w:rsidR="003302AB" w:rsidRDefault="003302AB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6B198609" w14:textId="77777777" w:rsidR="003302AB" w:rsidRDefault="003302AB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4D380260" w14:textId="4513A1C0" w:rsidR="003302AB" w:rsidRDefault="003302AB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比较</w:t>
            </w:r>
          </w:p>
        </w:tc>
        <w:tc>
          <w:tcPr>
            <w:tcW w:w="1170" w:type="dxa"/>
            <w:shd w:val="clear" w:color="auto" w:fill="FFF2CC"/>
          </w:tcPr>
          <w:p w14:paraId="78C0077F" w14:textId="21D4AFDC" w:rsidR="003302AB" w:rsidRPr="00D47231" w:rsidRDefault="003302AB" w:rsidP="006D71C7">
            <w:pPr>
              <w:rPr>
                <w:rFonts w:ascii="Arial" w:hAnsi="Arial" w:cs="Arial"/>
              </w:rPr>
            </w:pPr>
            <w:r w:rsidRPr="003302AB">
              <w:rPr>
                <w:rFonts w:ascii="Arial" w:hAnsi="Arial" w:cs="Arial"/>
              </w:rPr>
              <w:t>bǐjiào</w:t>
            </w:r>
          </w:p>
        </w:tc>
        <w:tc>
          <w:tcPr>
            <w:tcW w:w="1640" w:type="dxa"/>
            <w:shd w:val="clear" w:color="auto" w:fill="FFF2CC"/>
          </w:tcPr>
          <w:p w14:paraId="79EC7F2E" w14:textId="2EF1C99D" w:rsidR="003302AB" w:rsidRDefault="002F64F0" w:rsidP="006D71C7">
            <w:pPr>
              <w:rPr>
                <w:rFonts w:ascii="Helvetica" w:hAnsi="Helvetica"/>
              </w:rPr>
            </w:pPr>
            <w:r w:rsidRPr="002F64F0">
              <w:rPr>
                <w:rFonts w:ascii="Helvetica" w:hAnsi="Helvetica"/>
                <w:sz w:val="20"/>
              </w:rPr>
              <w:t>comparatively</w:t>
            </w:r>
            <w:r w:rsidR="003302AB" w:rsidRPr="002F64F0">
              <w:rPr>
                <w:rFonts w:ascii="Helvetica" w:hAnsi="Helvetica"/>
                <w:sz w:val="28"/>
              </w:rPr>
              <w:t xml:space="preserve"> </w:t>
            </w:r>
          </w:p>
        </w:tc>
      </w:tr>
      <w:tr w:rsidR="00745DA7" w14:paraId="5C841B8E" w14:textId="77777777" w:rsidTr="007D6D44">
        <w:trPr>
          <w:trHeight w:val="325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4A0C5A88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56F9F470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4E234F25" w14:textId="77777777" w:rsidR="00A0466A" w:rsidRPr="00B0117A" w:rsidRDefault="00745DA7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轻松</w:t>
            </w:r>
          </w:p>
        </w:tc>
        <w:tc>
          <w:tcPr>
            <w:tcW w:w="1170" w:type="dxa"/>
            <w:shd w:val="clear" w:color="auto" w:fill="FFF2CC"/>
          </w:tcPr>
          <w:p w14:paraId="3BA00BD8" w14:textId="77777777" w:rsidR="00A0466A" w:rsidRPr="00D47231" w:rsidRDefault="009472B9" w:rsidP="006D71C7">
            <w:pPr>
              <w:rPr>
                <w:rFonts w:ascii="Arial" w:hAnsi="Arial" w:cs="Arial"/>
                <w:color w:val="C00000"/>
              </w:rPr>
            </w:pPr>
            <w:r w:rsidRPr="00AB12A8">
              <w:rPr>
                <w:rFonts w:ascii="Arial" w:hAnsi="Arial" w:cs="Arial"/>
                <w:sz w:val="22"/>
              </w:rPr>
              <w:t>qīngsōng</w:t>
            </w:r>
          </w:p>
        </w:tc>
        <w:tc>
          <w:tcPr>
            <w:tcW w:w="1640" w:type="dxa"/>
            <w:shd w:val="clear" w:color="auto" w:fill="FFF2CC"/>
          </w:tcPr>
          <w:p w14:paraId="05F3294D" w14:textId="77777777" w:rsidR="00A0466A" w:rsidRPr="00F03EAC" w:rsidRDefault="009472B9" w:rsidP="006D71C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relaxing</w:t>
            </w:r>
          </w:p>
        </w:tc>
      </w:tr>
      <w:tr w:rsidR="00745DA7" w14:paraId="5F04A723" w14:textId="77777777" w:rsidTr="007D6D44">
        <w:trPr>
          <w:trHeight w:val="36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5321F359" w14:textId="77777777" w:rsidR="00A0466A" w:rsidRPr="00B17854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5881723A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7907ED30" w14:textId="77777777" w:rsidR="00A0466A" w:rsidRPr="00B0117A" w:rsidRDefault="009472B9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只</w:t>
            </w:r>
          </w:p>
        </w:tc>
        <w:tc>
          <w:tcPr>
            <w:tcW w:w="1170" w:type="dxa"/>
            <w:shd w:val="clear" w:color="auto" w:fill="FFF2CC"/>
          </w:tcPr>
          <w:p w14:paraId="40234DA3" w14:textId="77777777" w:rsidR="00A0466A" w:rsidRPr="00D47231" w:rsidRDefault="009472B9" w:rsidP="006D71C7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zhǐ</w:t>
            </w:r>
          </w:p>
        </w:tc>
        <w:tc>
          <w:tcPr>
            <w:tcW w:w="1640" w:type="dxa"/>
            <w:shd w:val="clear" w:color="auto" w:fill="FFF2CC"/>
          </w:tcPr>
          <w:p w14:paraId="25664227" w14:textId="77777777" w:rsidR="00A0466A" w:rsidRPr="00F03EAC" w:rsidRDefault="009472B9" w:rsidP="006D71C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only</w:t>
            </w:r>
          </w:p>
        </w:tc>
      </w:tr>
      <w:tr w:rsidR="003302AB" w14:paraId="42C1E06E" w14:textId="77777777" w:rsidTr="007D6D44">
        <w:trPr>
          <w:trHeight w:val="36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1515245E" w14:textId="77777777" w:rsidR="003302AB" w:rsidRPr="00B17854" w:rsidRDefault="003302AB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6720E3FE" w14:textId="77777777" w:rsidR="003302AB" w:rsidRDefault="003302AB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73D769CD" w14:textId="5F4701CD" w:rsidR="003302AB" w:rsidRDefault="003302AB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小时</w:t>
            </w:r>
          </w:p>
        </w:tc>
        <w:tc>
          <w:tcPr>
            <w:tcW w:w="1170" w:type="dxa"/>
            <w:shd w:val="clear" w:color="auto" w:fill="FFF2CC"/>
          </w:tcPr>
          <w:p w14:paraId="2A02D835" w14:textId="33C57652" w:rsidR="003302AB" w:rsidRPr="00D47231" w:rsidRDefault="003302AB" w:rsidP="006D71C7">
            <w:pPr>
              <w:rPr>
                <w:rFonts w:ascii="Arial" w:hAnsi="Arial" w:cs="Arial"/>
              </w:rPr>
            </w:pPr>
            <w:r w:rsidRPr="003302AB">
              <w:rPr>
                <w:rFonts w:ascii="Arial" w:hAnsi="Arial" w:cs="Arial"/>
              </w:rPr>
              <w:t>xiǎoshí</w:t>
            </w:r>
          </w:p>
        </w:tc>
        <w:tc>
          <w:tcPr>
            <w:tcW w:w="1640" w:type="dxa"/>
            <w:shd w:val="clear" w:color="auto" w:fill="FFF2CC"/>
          </w:tcPr>
          <w:p w14:paraId="4A2D311C" w14:textId="7DAFE371" w:rsidR="003302AB" w:rsidRDefault="003302AB" w:rsidP="006D71C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hour</w:t>
            </w:r>
          </w:p>
        </w:tc>
      </w:tr>
      <w:tr w:rsidR="00665AD4" w14:paraId="6ED671A4" w14:textId="77777777" w:rsidTr="007D6D44">
        <w:trPr>
          <w:trHeight w:val="36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5D7E1BE4" w14:textId="77777777" w:rsidR="00665AD4" w:rsidRPr="00B17854" w:rsidRDefault="00665AD4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4A00EB7E" w14:textId="77777777" w:rsidR="00665AD4" w:rsidRDefault="00665AD4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20572FAB" w14:textId="01755B57" w:rsidR="00665AD4" w:rsidRDefault="00665AD4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参加</w:t>
            </w:r>
          </w:p>
        </w:tc>
        <w:tc>
          <w:tcPr>
            <w:tcW w:w="1170" w:type="dxa"/>
            <w:shd w:val="clear" w:color="auto" w:fill="FFF2CC"/>
          </w:tcPr>
          <w:p w14:paraId="4BCC865E" w14:textId="53DC0117" w:rsidR="00665AD4" w:rsidRPr="003302AB" w:rsidRDefault="00665AD4" w:rsidP="006D71C7">
            <w:pPr>
              <w:rPr>
                <w:rFonts w:ascii="Arial" w:hAnsi="Arial" w:cs="Arial"/>
              </w:rPr>
            </w:pPr>
            <w:r w:rsidRPr="00665AD4">
              <w:rPr>
                <w:rFonts w:ascii="Arial" w:hAnsi="Arial" w:cs="Arial"/>
              </w:rPr>
              <w:t>cānjiā</w:t>
            </w:r>
          </w:p>
        </w:tc>
        <w:tc>
          <w:tcPr>
            <w:tcW w:w="1640" w:type="dxa"/>
            <w:shd w:val="clear" w:color="auto" w:fill="FFF2CC"/>
          </w:tcPr>
          <w:p w14:paraId="004B966D" w14:textId="34E52171" w:rsidR="00665AD4" w:rsidRDefault="00662A92" w:rsidP="006D71C7">
            <w:pPr>
              <w:rPr>
                <w:rFonts w:ascii="Helvetica" w:hAnsi="Helvetica"/>
              </w:rPr>
            </w:pPr>
            <w:r w:rsidRPr="00662A92">
              <w:rPr>
                <w:rFonts w:ascii="Helvetica" w:hAnsi="Helvetica"/>
                <w:sz w:val="22"/>
              </w:rPr>
              <w:t xml:space="preserve">to </w:t>
            </w:r>
            <w:r w:rsidR="00665AD4" w:rsidRPr="00662A92">
              <w:rPr>
                <w:rFonts w:ascii="Helvetica" w:hAnsi="Helvetica"/>
                <w:sz w:val="22"/>
              </w:rPr>
              <w:t>participate</w:t>
            </w:r>
          </w:p>
        </w:tc>
      </w:tr>
      <w:tr w:rsidR="009472B9" w14:paraId="73CEAA66" w14:textId="77777777" w:rsidTr="007D6D44">
        <w:trPr>
          <w:trHeight w:val="33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508CC2CE" w14:textId="77777777" w:rsidR="009472B9" w:rsidRDefault="009472B9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431A318D" w14:textId="77777777" w:rsidR="009472B9" w:rsidRDefault="009472B9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5EEBCA75" w14:textId="77777777" w:rsidR="009472B9" w:rsidRPr="00B0117A" w:rsidRDefault="009472B9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游泳</w:t>
            </w:r>
          </w:p>
        </w:tc>
        <w:tc>
          <w:tcPr>
            <w:tcW w:w="1170" w:type="dxa"/>
            <w:shd w:val="clear" w:color="auto" w:fill="FFF2CC"/>
          </w:tcPr>
          <w:p w14:paraId="16C2DB59" w14:textId="77777777" w:rsidR="009472B9" w:rsidRPr="00D47231" w:rsidRDefault="009472B9" w:rsidP="009472B9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yóuyǒng</w:t>
            </w:r>
          </w:p>
        </w:tc>
        <w:tc>
          <w:tcPr>
            <w:tcW w:w="1640" w:type="dxa"/>
            <w:shd w:val="clear" w:color="auto" w:fill="FFF2CC"/>
          </w:tcPr>
          <w:p w14:paraId="4C65ADF0" w14:textId="3F6F9CAC" w:rsidR="009472B9" w:rsidRPr="00F03EAC" w:rsidRDefault="00665AD4" w:rsidP="009472B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9472B9">
              <w:rPr>
                <w:rFonts w:ascii="Helvetica" w:hAnsi="Helvetica"/>
              </w:rPr>
              <w:t>swim</w:t>
            </w:r>
          </w:p>
        </w:tc>
      </w:tr>
      <w:tr w:rsidR="00665AD4" w14:paraId="3F0B445A" w14:textId="77777777" w:rsidTr="007D6D44">
        <w:trPr>
          <w:trHeight w:val="330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4DF41A0C" w14:textId="77777777" w:rsidR="00665AD4" w:rsidRDefault="00665AD4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28981667" w14:textId="77777777" w:rsidR="00665AD4" w:rsidRDefault="00665AD4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6DA0314D" w14:textId="75431C35" w:rsidR="00665AD4" w:rsidRDefault="00665AD4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队</w:t>
            </w:r>
          </w:p>
        </w:tc>
        <w:tc>
          <w:tcPr>
            <w:tcW w:w="1170" w:type="dxa"/>
            <w:shd w:val="clear" w:color="auto" w:fill="FFF2CC"/>
          </w:tcPr>
          <w:p w14:paraId="3590468B" w14:textId="182221D8" w:rsidR="00665AD4" w:rsidRPr="00D47231" w:rsidRDefault="00665AD4" w:rsidP="009472B9">
            <w:pPr>
              <w:rPr>
                <w:rFonts w:ascii="Arial" w:hAnsi="Arial" w:cs="Arial"/>
              </w:rPr>
            </w:pPr>
            <w:r w:rsidRPr="00665AD4">
              <w:rPr>
                <w:rFonts w:ascii="Arial" w:hAnsi="Arial" w:cs="Arial"/>
              </w:rPr>
              <w:t>duì</w:t>
            </w:r>
          </w:p>
        </w:tc>
        <w:tc>
          <w:tcPr>
            <w:tcW w:w="1640" w:type="dxa"/>
            <w:shd w:val="clear" w:color="auto" w:fill="FFF2CC"/>
          </w:tcPr>
          <w:p w14:paraId="7AEF07CD" w14:textId="4C6D0564" w:rsidR="00665AD4" w:rsidRDefault="00665AD4" w:rsidP="009472B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team</w:t>
            </w:r>
          </w:p>
        </w:tc>
      </w:tr>
      <w:tr w:rsidR="009472B9" w14:paraId="195FBEDB" w14:textId="77777777" w:rsidTr="007D6D44">
        <w:trPr>
          <w:trHeight w:val="283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5A6BFF91" w14:textId="77777777" w:rsidR="009472B9" w:rsidRDefault="009472B9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7C3848E5" w14:textId="77777777" w:rsidR="009472B9" w:rsidRDefault="009472B9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165176A0" w14:textId="77777777" w:rsidR="009472B9" w:rsidRPr="00B0117A" w:rsidRDefault="009472B9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训练</w:t>
            </w:r>
          </w:p>
        </w:tc>
        <w:tc>
          <w:tcPr>
            <w:tcW w:w="1170" w:type="dxa"/>
            <w:shd w:val="clear" w:color="auto" w:fill="FFF2CC"/>
          </w:tcPr>
          <w:p w14:paraId="4E408E4C" w14:textId="77777777" w:rsidR="009472B9" w:rsidRPr="00D47231" w:rsidRDefault="009472B9" w:rsidP="009472B9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xùnliàn</w:t>
            </w:r>
          </w:p>
        </w:tc>
        <w:tc>
          <w:tcPr>
            <w:tcW w:w="1640" w:type="dxa"/>
            <w:shd w:val="clear" w:color="auto" w:fill="FFF2CC"/>
          </w:tcPr>
          <w:p w14:paraId="1D9FDFF7" w14:textId="4B16B030" w:rsidR="009472B9" w:rsidRPr="00F03EAC" w:rsidRDefault="009472B9" w:rsidP="009472B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training</w:t>
            </w:r>
          </w:p>
        </w:tc>
      </w:tr>
      <w:tr w:rsidR="009472B9" w14:paraId="3606D100" w14:textId="77777777" w:rsidTr="007D6D44">
        <w:trPr>
          <w:trHeight w:val="325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09298CE9" w14:textId="77777777" w:rsidR="009472B9" w:rsidRDefault="009472B9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1A0F86B6" w14:textId="77777777" w:rsidR="009472B9" w:rsidRDefault="009472B9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60AFB335" w14:textId="77777777" w:rsidR="009472B9" w:rsidRPr="00B0117A" w:rsidRDefault="00B178A8" w:rsidP="009472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真</w:t>
            </w:r>
          </w:p>
        </w:tc>
        <w:tc>
          <w:tcPr>
            <w:tcW w:w="1170" w:type="dxa"/>
            <w:shd w:val="clear" w:color="auto" w:fill="FFF2CC"/>
          </w:tcPr>
          <w:p w14:paraId="4F7ACFD8" w14:textId="545AA589" w:rsidR="009472B9" w:rsidRPr="00D47231" w:rsidRDefault="00665AD4" w:rsidP="009472B9">
            <w:pPr>
              <w:rPr>
                <w:rFonts w:ascii="Arial" w:hAnsi="Arial" w:cs="Arial"/>
                <w:color w:val="C00000"/>
              </w:rPr>
            </w:pPr>
            <w:r w:rsidRPr="00665AD4">
              <w:rPr>
                <w:rFonts w:ascii="Arial" w:hAnsi="Arial" w:cs="Arial"/>
              </w:rPr>
              <w:t>zhēn</w:t>
            </w:r>
          </w:p>
        </w:tc>
        <w:tc>
          <w:tcPr>
            <w:tcW w:w="1640" w:type="dxa"/>
            <w:shd w:val="clear" w:color="auto" w:fill="FFF2CC"/>
          </w:tcPr>
          <w:p w14:paraId="35847845" w14:textId="77777777" w:rsidR="009472B9" w:rsidRPr="00F03EAC" w:rsidRDefault="00B178A8" w:rsidP="009472B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really, so</w:t>
            </w:r>
          </w:p>
        </w:tc>
      </w:tr>
      <w:tr w:rsidR="00B178A8" w14:paraId="23023796" w14:textId="77777777" w:rsidTr="007D6D44">
        <w:trPr>
          <w:trHeight w:val="361"/>
        </w:trPr>
        <w:tc>
          <w:tcPr>
            <w:tcW w:w="757" w:type="dxa"/>
            <w:vMerge/>
            <w:shd w:val="clear" w:color="auto" w:fill="E2EFD9" w:themeFill="accent6" w:themeFillTint="33"/>
          </w:tcPr>
          <w:p w14:paraId="3E8CAFFC" w14:textId="77777777" w:rsidR="00B178A8" w:rsidRDefault="00B178A8" w:rsidP="00B17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3" w:type="dxa"/>
            <w:vMerge/>
            <w:shd w:val="clear" w:color="auto" w:fill="E2EFD9" w:themeFill="accent6" w:themeFillTint="33"/>
          </w:tcPr>
          <w:p w14:paraId="36483F39" w14:textId="77777777" w:rsidR="00B178A8" w:rsidRDefault="00B178A8" w:rsidP="00B17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14:paraId="0CAE3E09" w14:textId="77777777" w:rsidR="00B178A8" w:rsidRPr="00B0117A" w:rsidRDefault="00B178A8" w:rsidP="00B17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忙</w:t>
            </w:r>
          </w:p>
        </w:tc>
        <w:tc>
          <w:tcPr>
            <w:tcW w:w="1170" w:type="dxa"/>
            <w:shd w:val="clear" w:color="auto" w:fill="FFF2CC"/>
          </w:tcPr>
          <w:p w14:paraId="138E87F5" w14:textId="77777777" w:rsidR="00B178A8" w:rsidRPr="00D47231" w:rsidRDefault="00B178A8" w:rsidP="00B178A8">
            <w:pPr>
              <w:rPr>
                <w:rFonts w:ascii="Arial" w:hAnsi="Arial" w:cs="Arial"/>
                <w:color w:val="C00000"/>
              </w:rPr>
            </w:pPr>
            <w:r w:rsidRPr="00D47231">
              <w:rPr>
                <w:rFonts w:ascii="Arial" w:hAnsi="Arial" w:cs="Arial"/>
              </w:rPr>
              <w:t>máng</w:t>
            </w:r>
          </w:p>
        </w:tc>
        <w:tc>
          <w:tcPr>
            <w:tcW w:w="1640" w:type="dxa"/>
            <w:shd w:val="clear" w:color="auto" w:fill="FFF2CC"/>
          </w:tcPr>
          <w:p w14:paraId="5E028DAE" w14:textId="77777777" w:rsidR="00B178A8" w:rsidRPr="00F03EAC" w:rsidRDefault="00B178A8" w:rsidP="00B178A8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busy</w:t>
            </w:r>
          </w:p>
        </w:tc>
      </w:tr>
      <w:tr w:rsidR="00B178A8" w14:paraId="09C7F9EB" w14:textId="77777777" w:rsidTr="00E43187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4839860F" w14:textId="3491DBF9" w:rsidR="00B178A8" w:rsidRDefault="00B178A8" w:rsidP="00B178A8">
            <w:pPr>
              <w:rPr>
                <w:rFonts w:ascii="Helvetica" w:hAnsi="Helvetica"/>
                <w:color w:val="C00000"/>
                <w:sz w:val="28"/>
              </w:rPr>
            </w:pPr>
            <w:r w:rsidRPr="00D47231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5AB0BED7" w14:textId="77777777" w:rsidR="00FC47FF" w:rsidRPr="00D47231" w:rsidRDefault="00FC47FF" w:rsidP="00B178A8">
            <w:pPr>
              <w:rPr>
                <w:rFonts w:ascii="Helvetica" w:hAnsi="Helvetica"/>
                <w:color w:val="C00000"/>
                <w:sz w:val="28"/>
              </w:rPr>
            </w:pPr>
          </w:p>
          <w:p w14:paraId="61D8CABC" w14:textId="5468C187" w:rsidR="00B178A8" w:rsidRDefault="00B178A8" w:rsidP="00B178A8">
            <w:pPr>
              <w:rPr>
                <w:rFonts w:ascii="Helvetica" w:hAnsi="Helvetica" w:cs="Helvetica"/>
                <w:sz w:val="28"/>
              </w:rPr>
            </w:pPr>
            <w:r w:rsidRPr="00FC47FF">
              <w:rPr>
                <w:rFonts w:ascii="SimSun" w:eastAsia="SimSun" w:hAnsi="SimSun" w:hint="eastAsia"/>
                <w:color w:val="C00000"/>
                <w:sz w:val="28"/>
              </w:rPr>
              <w:t>一三五</w:t>
            </w:r>
            <w:r w:rsidRPr="00D47231">
              <w:rPr>
                <w:rFonts w:ascii="Helvetica" w:hAnsi="Helvetica" w:cs="Helvetica"/>
                <w:sz w:val="28"/>
              </w:rPr>
              <w:t xml:space="preserve"> </w:t>
            </w:r>
            <w:r w:rsidR="00D93223">
              <w:rPr>
                <w:rFonts w:ascii="Helvetica" w:hAnsi="Helvetica" w:cs="Helvetica"/>
                <w:sz w:val="28"/>
              </w:rPr>
              <w:t xml:space="preserve"> </w:t>
            </w:r>
            <w:r w:rsidRPr="00D47231">
              <w:rPr>
                <w:rFonts w:ascii="Helvetica" w:hAnsi="Helvetica" w:cs="Helvetica" w:hint="eastAsia"/>
                <w:sz w:val="28"/>
              </w:rPr>
              <w:t>is</w:t>
            </w:r>
            <w:r w:rsidRPr="00D47231">
              <w:rPr>
                <w:rFonts w:ascii="Helvetica" w:hAnsi="Helvetica" w:cs="Helvetica"/>
                <w:sz w:val="28"/>
              </w:rPr>
              <w:t xml:space="preserve"> </w:t>
            </w:r>
            <w:r w:rsidRPr="00D47231">
              <w:rPr>
                <w:rFonts w:ascii="Helvetica" w:hAnsi="Helvetica" w:cs="Helvetica" w:hint="eastAsia"/>
                <w:sz w:val="28"/>
              </w:rPr>
              <w:t xml:space="preserve">an </w:t>
            </w:r>
            <w:r w:rsidRPr="00D47231">
              <w:rPr>
                <w:rFonts w:ascii="Helvetica" w:hAnsi="Helvetica" w:cs="Helvetica"/>
                <w:sz w:val="28"/>
              </w:rPr>
              <w:t>abbreviation</w:t>
            </w:r>
            <w:r w:rsidRPr="00D47231">
              <w:rPr>
                <w:rFonts w:ascii="Helvetica" w:hAnsi="Helvetica" w:cs="Helvetica" w:hint="eastAsia"/>
                <w:sz w:val="28"/>
              </w:rPr>
              <w:t xml:space="preserve"> </w:t>
            </w:r>
            <w:r w:rsidRPr="00D47231">
              <w:rPr>
                <w:rFonts w:ascii="Helvetica" w:hAnsi="Helvetica" w:cs="Helvetica"/>
                <w:sz w:val="28"/>
              </w:rPr>
              <w:t xml:space="preserve">of </w:t>
            </w:r>
            <w:r w:rsidR="00D93223">
              <w:rPr>
                <w:rFonts w:ascii="Helvetica" w:hAnsi="Helvetica" w:cs="Helvetica" w:hint="eastAsia"/>
                <w:sz w:val="28"/>
              </w:rPr>
              <w:t>Monday, Wednesday, and Friday</w:t>
            </w:r>
            <w:r w:rsidRPr="00D47231">
              <w:rPr>
                <w:rFonts w:ascii="Helvetica" w:hAnsi="Helvetica" w:cs="Helvetica" w:hint="eastAsia"/>
                <w:sz w:val="28"/>
              </w:rPr>
              <w:t>.</w:t>
            </w:r>
          </w:p>
          <w:p w14:paraId="7CFA2976" w14:textId="77777777" w:rsidR="00FC47FF" w:rsidRPr="00D47231" w:rsidRDefault="00FC47FF" w:rsidP="00B178A8">
            <w:pPr>
              <w:rPr>
                <w:rFonts w:ascii="Helvetica" w:hAnsi="Helvetica" w:cs="Helvetica"/>
                <w:sz w:val="28"/>
              </w:rPr>
            </w:pPr>
          </w:p>
          <w:p w14:paraId="54E66D9B" w14:textId="0A20EB6D" w:rsidR="00B178A8" w:rsidRPr="00D47231" w:rsidRDefault="00B178A8" w:rsidP="00B178A8">
            <w:pPr>
              <w:rPr>
                <w:rFonts w:ascii="Helvetica" w:hAnsi="Helvetica" w:cs="Helvetica"/>
                <w:sz w:val="28"/>
              </w:rPr>
            </w:pPr>
            <w:r w:rsidRPr="00FC47FF">
              <w:rPr>
                <w:rFonts w:ascii="SimSun" w:eastAsia="SimSun" w:hAnsi="SimSun" w:cs="Helvetica" w:hint="eastAsia"/>
                <w:color w:val="C00000"/>
                <w:sz w:val="28"/>
              </w:rPr>
              <w:lastRenderedPageBreak/>
              <w:t>只</w:t>
            </w:r>
            <w:r w:rsidR="00D93223">
              <w:rPr>
                <w:rFonts w:ascii="Helvetica" w:hAnsi="Helvetica" w:cs="Helvetica" w:hint="eastAsia"/>
                <w:sz w:val="28"/>
              </w:rPr>
              <w:t xml:space="preserve"> </w:t>
            </w:r>
            <w:r w:rsidRPr="00D47231">
              <w:rPr>
                <w:rFonts w:ascii="Helvetica" w:hAnsi="Helvetica" w:cs="Helvetica" w:hint="eastAsia"/>
                <w:sz w:val="28"/>
              </w:rPr>
              <w:t xml:space="preserve"> an unmova</w:t>
            </w:r>
            <w:r w:rsidR="00D93223">
              <w:rPr>
                <w:rFonts w:ascii="Helvetica" w:hAnsi="Helvetica" w:cs="Helvetica"/>
                <w:sz w:val="28"/>
              </w:rPr>
              <w:t xml:space="preserve">ble adverb, occurs only between </w:t>
            </w:r>
            <w:r w:rsidRPr="00D47231">
              <w:rPr>
                <w:rFonts w:ascii="Helvetica" w:hAnsi="Helvetica" w:cs="Helvetica"/>
                <w:sz w:val="28"/>
              </w:rPr>
              <w:t>subject</w:t>
            </w:r>
            <w:r w:rsidR="00D93223">
              <w:rPr>
                <w:rFonts w:ascii="Helvetica" w:hAnsi="Helvetica" w:cs="Helvetica"/>
                <w:sz w:val="28"/>
              </w:rPr>
              <w:t xml:space="preserve"> and verb</w:t>
            </w:r>
            <w:r w:rsidRPr="00D47231">
              <w:rPr>
                <w:rFonts w:ascii="Helvetica" w:hAnsi="Helvetica" w:cs="Helvetica"/>
                <w:sz w:val="28"/>
              </w:rPr>
              <w:t>. The pattern is:</w:t>
            </w:r>
          </w:p>
          <w:p w14:paraId="1ED67CD2" w14:textId="77777777" w:rsidR="00FC47FF" w:rsidRDefault="00FC47FF" w:rsidP="00B178A8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 w:cs="Helvetica"/>
                <w:sz w:val="28"/>
              </w:rPr>
              <w:t xml:space="preserve">    </w:t>
            </w:r>
          </w:p>
          <w:p w14:paraId="2707AEF3" w14:textId="6A0632F3" w:rsidR="00B178A8" w:rsidRPr="00D47231" w:rsidRDefault="00FC47FF" w:rsidP="00B178A8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 w:cs="Helvetica"/>
                <w:sz w:val="28"/>
              </w:rPr>
              <w:t xml:space="preserve">    </w:t>
            </w:r>
            <w:r w:rsidR="00D93223">
              <w:rPr>
                <w:rFonts w:ascii="Helvetica" w:hAnsi="Helvetica" w:cs="Helvetica"/>
                <w:sz w:val="28"/>
                <w:shd w:val="pct15" w:color="auto" w:fill="FFFFFF"/>
              </w:rPr>
              <w:t>S</w:t>
            </w:r>
            <w:r w:rsidR="00B178A8" w:rsidRPr="00FC47FF">
              <w:rPr>
                <w:rFonts w:ascii="Helvetica" w:hAnsi="Helvetica" w:cs="Helvetica"/>
                <w:sz w:val="28"/>
                <w:shd w:val="pct15" w:color="auto" w:fill="FFFFFF"/>
              </w:rPr>
              <w:t xml:space="preserve">ubject </w:t>
            </w:r>
            <w:r w:rsidRPr="00FC47FF">
              <w:rPr>
                <w:rFonts w:ascii="Helvetica" w:hAnsi="Helvetica" w:cs="Helvetica"/>
                <w:sz w:val="28"/>
                <w:shd w:val="pct15" w:color="auto" w:fill="FFFFFF"/>
              </w:rPr>
              <w:t xml:space="preserve">+ </w:t>
            </w:r>
            <w:r w:rsidR="00D93223">
              <w:rPr>
                <w:rFonts w:ascii="Helvetica" w:hAnsi="Helvetica" w:cs="Helvetica"/>
                <w:sz w:val="28"/>
                <w:shd w:val="pct15" w:color="auto" w:fill="FFFFFF"/>
              </w:rPr>
              <w:t>A</w:t>
            </w:r>
            <w:r w:rsidR="00B178A8" w:rsidRPr="00FC47FF">
              <w:rPr>
                <w:rFonts w:ascii="Helvetica" w:hAnsi="Helvetica" w:cs="Helvetica"/>
                <w:sz w:val="28"/>
                <w:shd w:val="pct15" w:color="auto" w:fill="FFFFFF"/>
              </w:rPr>
              <w:t>dverb</w:t>
            </w:r>
            <w:r w:rsidRPr="00FC47FF">
              <w:rPr>
                <w:rFonts w:ascii="Helvetica" w:hAnsi="Helvetica" w:cs="Helvetica"/>
                <w:sz w:val="28"/>
                <w:shd w:val="pct15" w:color="auto" w:fill="FFFFFF"/>
              </w:rPr>
              <w:t xml:space="preserve"> + </w:t>
            </w:r>
            <w:r w:rsidR="00D93223">
              <w:rPr>
                <w:rFonts w:ascii="Helvetica" w:hAnsi="Helvetica" w:cs="Helvetica"/>
                <w:sz w:val="28"/>
                <w:shd w:val="pct15" w:color="auto" w:fill="FFFFFF"/>
              </w:rPr>
              <w:t>V</w:t>
            </w:r>
            <w:r w:rsidR="00B178A8" w:rsidRPr="00FC47FF">
              <w:rPr>
                <w:rFonts w:ascii="Helvetica" w:hAnsi="Helvetica" w:cs="Helvetica"/>
                <w:sz w:val="28"/>
                <w:shd w:val="pct15" w:color="auto" w:fill="FFFFFF"/>
              </w:rPr>
              <w:t>erb</w:t>
            </w:r>
            <w:r w:rsidR="00D93223">
              <w:rPr>
                <w:rFonts w:ascii="Helvetica" w:hAnsi="Helvetica" w:cs="Helvetica"/>
                <w:sz w:val="28"/>
                <w:shd w:val="pct15" w:color="auto" w:fill="FFFFFF"/>
              </w:rPr>
              <w:t xml:space="preserve"> + O</w:t>
            </w:r>
            <w:r w:rsidRPr="00FC47FF">
              <w:rPr>
                <w:rFonts w:ascii="Helvetica" w:hAnsi="Helvetica" w:cs="Helvetica"/>
                <w:sz w:val="28"/>
                <w:shd w:val="pct15" w:color="auto" w:fill="FFFFFF"/>
              </w:rPr>
              <w:t>bject</w:t>
            </w:r>
            <w:r w:rsidR="00B178A8" w:rsidRPr="00D47231">
              <w:rPr>
                <w:rFonts w:ascii="Helvetica" w:hAnsi="Helvetica" w:cs="Helvetica"/>
                <w:sz w:val="28"/>
              </w:rPr>
              <w:t xml:space="preserve"> </w:t>
            </w:r>
          </w:p>
          <w:p w14:paraId="6CCF595F" w14:textId="2101EBCD" w:rsidR="00B178A8" w:rsidRDefault="00B178A8" w:rsidP="00B178A8">
            <w:pPr>
              <w:rPr>
                <w:rFonts w:ascii="Helvetica" w:hAnsi="Helvetica" w:cs="Helvetica"/>
                <w:sz w:val="28"/>
              </w:rPr>
            </w:pPr>
            <w:r w:rsidRPr="00D47231">
              <w:rPr>
                <w:rFonts w:ascii="Helvetica" w:hAnsi="Helvetica" w:cs="Helvetica"/>
                <w:sz w:val="28"/>
              </w:rPr>
              <w:t xml:space="preserve">       </w:t>
            </w:r>
            <w:r w:rsidRPr="00E43187">
              <w:rPr>
                <w:rFonts w:ascii="SimSun" w:eastAsia="SimSun" w:hAnsi="SimSun" w:cs="Helvetica" w:hint="eastAsia"/>
                <w:sz w:val="28"/>
              </w:rPr>
              <w:t>我</w:t>
            </w:r>
            <w:r w:rsidR="00E43187">
              <w:rPr>
                <w:rFonts w:ascii="SimSun" w:eastAsia="SimSun" w:hAnsi="SimSun" w:cs="Helvetica" w:hint="eastAsia"/>
                <w:sz w:val="28"/>
              </w:rPr>
              <w:t xml:space="preserve">     </w:t>
            </w:r>
            <w:r w:rsidRPr="00E43187">
              <w:rPr>
                <w:rFonts w:ascii="SimSun" w:eastAsia="SimSun" w:hAnsi="SimSun" w:cs="Helvetica" w:hint="eastAsia"/>
                <w:sz w:val="28"/>
              </w:rPr>
              <w:t>只</w:t>
            </w:r>
            <w:r w:rsidR="00C97F13" w:rsidRPr="00E43187">
              <w:rPr>
                <w:rFonts w:ascii="SimSun" w:eastAsia="SimSun" w:hAnsi="SimSun" w:cs="Helvetica" w:hint="eastAsia"/>
                <w:sz w:val="28"/>
              </w:rPr>
              <w:t xml:space="preserve">      </w:t>
            </w:r>
            <w:r w:rsidRPr="00E43187">
              <w:rPr>
                <w:rFonts w:ascii="SimSun" w:eastAsia="SimSun" w:hAnsi="SimSun" w:cs="Helvetica" w:hint="eastAsia"/>
                <w:sz w:val="28"/>
              </w:rPr>
              <w:t xml:space="preserve"> 上    </w:t>
            </w:r>
            <w:r w:rsidR="00FC47FF" w:rsidRPr="00E43187">
              <w:rPr>
                <w:rFonts w:ascii="SimSun" w:eastAsia="SimSun" w:hAnsi="SimSun" w:cs="Helvetica" w:hint="eastAsia"/>
                <w:sz w:val="28"/>
              </w:rPr>
              <w:t>一个</w:t>
            </w:r>
            <w:r w:rsidRPr="00E43187">
              <w:rPr>
                <w:rFonts w:ascii="SimSun" w:eastAsia="SimSun" w:hAnsi="SimSun" w:cs="Helvetica" w:hint="eastAsia"/>
                <w:sz w:val="28"/>
              </w:rPr>
              <w:t>小时的课</w:t>
            </w:r>
            <w:r w:rsidRPr="00D47231">
              <w:rPr>
                <w:rFonts w:ascii="Helvetica" w:hAnsi="Helvetica" w:cs="Helvetica" w:hint="eastAsia"/>
                <w:sz w:val="28"/>
              </w:rPr>
              <w:t>。</w:t>
            </w:r>
          </w:p>
          <w:p w14:paraId="2622726A" w14:textId="52B00FB0" w:rsidR="00FC47FF" w:rsidRDefault="00FC47FF" w:rsidP="00FC47FF">
            <w:pPr>
              <w:ind w:firstLine="308"/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 w:cs="Helvetica" w:hint="eastAsia"/>
                <w:sz w:val="28"/>
              </w:rPr>
              <w:t xml:space="preserve">(lit. </w:t>
            </w:r>
            <w:r w:rsidR="00C97F13">
              <w:rPr>
                <w:rFonts w:ascii="Helvetica" w:hAnsi="Helvetica" w:cs="Helvetica"/>
                <w:sz w:val="28"/>
              </w:rPr>
              <w:t xml:space="preserve">“I only have </w:t>
            </w:r>
            <w:r>
              <w:rPr>
                <w:rFonts w:ascii="Helvetica" w:hAnsi="Helvetica" w:cs="Helvetica"/>
                <w:sz w:val="28"/>
              </w:rPr>
              <w:t>one hour of class</w:t>
            </w:r>
            <w:r w:rsidR="00C97F13">
              <w:rPr>
                <w:rFonts w:ascii="Helvetica" w:hAnsi="Helvetica" w:cs="Helvetica"/>
                <w:sz w:val="28"/>
              </w:rPr>
              <w:t>.”</w:t>
            </w:r>
            <w:r>
              <w:rPr>
                <w:rFonts w:ascii="Helvetica" w:hAnsi="Helvetica" w:cs="Helvetica"/>
                <w:sz w:val="28"/>
              </w:rPr>
              <w:t>)</w:t>
            </w:r>
          </w:p>
          <w:p w14:paraId="70B7D422" w14:textId="77777777" w:rsidR="00FC47FF" w:rsidRPr="00D47231" w:rsidRDefault="00FC47FF" w:rsidP="00FC47FF">
            <w:pPr>
              <w:ind w:firstLine="308"/>
              <w:rPr>
                <w:rFonts w:ascii="Helvetica" w:hAnsi="Helvetica" w:cs="Helvetica"/>
                <w:sz w:val="28"/>
              </w:rPr>
            </w:pPr>
          </w:p>
          <w:p w14:paraId="69A47B15" w14:textId="5540AF7C" w:rsidR="00B178A8" w:rsidRPr="000C2013" w:rsidRDefault="00B178A8" w:rsidP="00B178A8">
            <w:pPr>
              <w:rPr>
                <w:rFonts w:ascii="Helvetica" w:hAnsi="Helvetica" w:cs="Helvetica"/>
                <w:sz w:val="28"/>
                <w:szCs w:val="28"/>
              </w:rPr>
            </w:pPr>
            <w:r w:rsidRPr="00E43187">
              <w:rPr>
                <w:rFonts w:ascii="SimSun" w:eastAsia="SimSun" w:hAnsi="SimSun" w:cs="Helvetica" w:hint="eastAsia"/>
                <w:color w:val="C00000"/>
                <w:sz w:val="28"/>
              </w:rPr>
              <w:t>一个半</w:t>
            </w:r>
            <w:r w:rsidRPr="00D47231">
              <w:rPr>
                <w:rFonts w:ascii="Helvetica" w:hAnsi="Helvetica" w:cs="Helvetica" w:hint="eastAsia"/>
                <w:sz w:val="28"/>
              </w:rPr>
              <w:t xml:space="preserve"> means </w:t>
            </w:r>
            <w:r w:rsidRPr="00D47231">
              <w:rPr>
                <w:rFonts w:ascii="Helvetica" w:hAnsi="Helvetica" w:cs="Helvetica"/>
                <w:sz w:val="28"/>
              </w:rPr>
              <w:t>“one and a half</w:t>
            </w:r>
            <w:r w:rsidR="00C97F13">
              <w:rPr>
                <w:rFonts w:ascii="Helvetica" w:hAnsi="Helvetica" w:cs="Helvetica"/>
                <w:sz w:val="28"/>
              </w:rPr>
              <w:t>.”</w:t>
            </w:r>
            <w:r w:rsidRPr="00D47231">
              <w:rPr>
                <w:rFonts w:ascii="Helvetica" w:hAnsi="Helvetica" w:cs="Helvetica"/>
                <w:sz w:val="28"/>
              </w:rPr>
              <w:t xml:space="preserve"> </w:t>
            </w:r>
            <w:r w:rsidRPr="00E43187">
              <w:rPr>
                <w:rFonts w:ascii="SimSun" w:eastAsia="SimSun" w:hAnsi="SimSun" w:cs="Helvetica" w:hint="eastAsia"/>
                <w:sz w:val="28"/>
              </w:rPr>
              <w:t>一个半小时</w:t>
            </w:r>
            <w:r w:rsidRPr="00D47231">
              <w:rPr>
                <w:rFonts w:ascii="Helvetica" w:hAnsi="Helvetica" w:cs="Helvetica" w:hint="eastAsia"/>
                <w:sz w:val="28"/>
              </w:rPr>
              <w:t xml:space="preserve">means </w:t>
            </w:r>
            <w:r w:rsidRPr="00D47231">
              <w:rPr>
                <w:rFonts w:ascii="Helvetica" w:hAnsi="Helvetica" w:cs="Helvetica"/>
                <w:sz w:val="28"/>
              </w:rPr>
              <w:t>“</w:t>
            </w:r>
            <w:r w:rsidRPr="00D47231">
              <w:rPr>
                <w:rFonts w:ascii="Helvetica" w:hAnsi="Helvetica" w:cs="Helvetica" w:hint="eastAsia"/>
                <w:sz w:val="28"/>
              </w:rPr>
              <w:t>one and</w:t>
            </w:r>
            <w:r w:rsidRPr="00D47231">
              <w:rPr>
                <w:rFonts w:ascii="Helvetica" w:hAnsi="Helvetica" w:cs="Helvetica"/>
                <w:sz w:val="28"/>
              </w:rPr>
              <w:t xml:space="preserve"> a half hour</w:t>
            </w:r>
            <w:r w:rsidR="00662A92">
              <w:rPr>
                <w:rFonts w:ascii="Helvetica" w:hAnsi="Helvetica" w:cs="Helvetica"/>
                <w:sz w:val="28"/>
              </w:rPr>
              <w:t>s</w:t>
            </w:r>
            <w:r w:rsidR="00C97F13">
              <w:rPr>
                <w:rFonts w:ascii="Helvetica" w:hAnsi="Helvetica" w:cs="Helvetica"/>
                <w:sz w:val="28"/>
              </w:rPr>
              <w:t>.</w:t>
            </w:r>
            <w:r w:rsidRPr="00D47231">
              <w:rPr>
                <w:rFonts w:ascii="Helvetica" w:hAnsi="Helvetica" w:cs="Helvetica"/>
                <w:sz w:val="28"/>
              </w:rPr>
              <w:t>”</w:t>
            </w:r>
            <w:r w:rsidRPr="00D47231">
              <w:rPr>
                <w:rFonts w:ascii="Helvetica" w:hAnsi="Helvetica" w:cs="Helvetica" w:hint="eastAsia"/>
                <w:sz w:val="28"/>
              </w:rPr>
              <w:t xml:space="preserve"> </w:t>
            </w:r>
          </w:p>
          <w:p w14:paraId="68CA72E7" w14:textId="77777777" w:rsidR="00FC47FF" w:rsidRPr="000C2013" w:rsidRDefault="00FC47FF" w:rsidP="000364C6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405" w:type="dxa"/>
              <w:tblBorders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92"/>
              <w:gridCol w:w="2328"/>
              <w:gridCol w:w="2660"/>
            </w:tblGrid>
            <w:tr w:rsidR="00B178A8" w:rsidRPr="000C2013" w14:paraId="023E24F2" w14:textId="77777777" w:rsidTr="00FE3BB4">
              <w:trPr>
                <w:trHeight w:val="407"/>
              </w:trPr>
              <w:tc>
                <w:tcPr>
                  <w:tcW w:w="2992" w:type="dxa"/>
                  <w:shd w:val="clear" w:color="auto" w:fill="E2EFD9" w:themeFill="accent6" w:themeFillTint="33"/>
                </w:tcPr>
                <w:p w14:paraId="6612D248" w14:textId="77777777" w:rsidR="00B178A8" w:rsidRPr="000C2013" w:rsidRDefault="00B178A8" w:rsidP="000364C6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half an hour</w:t>
                  </w:r>
                </w:p>
              </w:tc>
              <w:tc>
                <w:tcPr>
                  <w:tcW w:w="2328" w:type="dxa"/>
                  <w:shd w:val="clear" w:color="auto" w:fill="FBE4D5" w:themeFill="accent2" w:themeFillTint="33"/>
                </w:tcPr>
                <w:p w14:paraId="7B1A0572" w14:textId="77777777" w:rsidR="00B178A8" w:rsidRPr="000C2013" w:rsidRDefault="00B178A8" w:rsidP="000364C6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半个小时</w:t>
                  </w:r>
                </w:p>
              </w:tc>
              <w:tc>
                <w:tcPr>
                  <w:tcW w:w="2660" w:type="dxa"/>
                  <w:shd w:val="clear" w:color="auto" w:fill="FFF2CC" w:themeFill="accent4" w:themeFillTint="33"/>
                </w:tcPr>
                <w:p w14:paraId="304FD8D5" w14:textId="77777777" w:rsidR="00B178A8" w:rsidRPr="000C2013" w:rsidRDefault="00B178A8" w:rsidP="000364C6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bàn gè xiǎoshí</w:t>
                  </w:r>
                </w:p>
              </w:tc>
            </w:tr>
            <w:tr w:rsidR="00B178A8" w:rsidRPr="000C2013" w14:paraId="22A7B629" w14:textId="77777777" w:rsidTr="00FE3BB4">
              <w:trPr>
                <w:trHeight w:val="400"/>
              </w:trPr>
              <w:tc>
                <w:tcPr>
                  <w:tcW w:w="2992" w:type="dxa"/>
                  <w:shd w:val="clear" w:color="auto" w:fill="E2EFD9" w:themeFill="accent6" w:themeFillTint="33"/>
                </w:tcPr>
                <w:p w14:paraId="251C08EB" w14:textId="77777777" w:rsidR="00B178A8" w:rsidRPr="000C2013" w:rsidRDefault="00B178A8" w:rsidP="000364C6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one hour</w:t>
                  </w:r>
                </w:p>
              </w:tc>
              <w:tc>
                <w:tcPr>
                  <w:tcW w:w="2328" w:type="dxa"/>
                  <w:shd w:val="clear" w:color="auto" w:fill="FBE4D5" w:themeFill="accent2" w:themeFillTint="33"/>
                </w:tcPr>
                <w:p w14:paraId="3F8EF145" w14:textId="77777777" w:rsidR="00B178A8" w:rsidRPr="000C2013" w:rsidRDefault="00B178A8" w:rsidP="000364C6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一个小时</w:t>
                  </w:r>
                </w:p>
              </w:tc>
              <w:tc>
                <w:tcPr>
                  <w:tcW w:w="2660" w:type="dxa"/>
                  <w:shd w:val="clear" w:color="auto" w:fill="FFF2CC" w:themeFill="accent4" w:themeFillTint="33"/>
                </w:tcPr>
                <w:p w14:paraId="69CAC300" w14:textId="16A3BE04" w:rsidR="00B178A8" w:rsidRPr="000C2013" w:rsidRDefault="00662A92" w:rsidP="000364C6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y</w:t>
                  </w: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í</w:t>
                  </w:r>
                  <w:r w:rsidR="00B178A8" w:rsidRPr="000C2013">
                    <w:rPr>
                      <w:rFonts w:ascii="Arial" w:hAnsi="Arial" w:cs="Arial"/>
                      <w:sz w:val="28"/>
                      <w:szCs w:val="28"/>
                    </w:rPr>
                    <w:t>gè xiǎoshí</w:t>
                  </w:r>
                </w:p>
              </w:tc>
            </w:tr>
            <w:tr w:rsidR="00B178A8" w:rsidRPr="000C2013" w14:paraId="685DEA6C" w14:textId="77777777" w:rsidTr="00FE3BB4">
              <w:trPr>
                <w:trHeight w:val="413"/>
              </w:trPr>
              <w:tc>
                <w:tcPr>
                  <w:tcW w:w="2992" w:type="dxa"/>
                  <w:shd w:val="clear" w:color="auto" w:fill="E2EFD9" w:themeFill="accent6" w:themeFillTint="33"/>
                </w:tcPr>
                <w:p w14:paraId="17041099" w14:textId="77777777" w:rsidR="00B178A8" w:rsidRPr="000C2013" w:rsidRDefault="00B178A8" w:rsidP="000364C6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C2230A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one and a half hours</w:t>
                  </w:r>
                </w:p>
              </w:tc>
              <w:tc>
                <w:tcPr>
                  <w:tcW w:w="2328" w:type="dxa"/>
                  <w:shd w:val="clear" w:color="auto" w:fill="FBE4D5" w:themeFill="accent2" w:themeFillTint="33"/>
                </w:tcPr>
                <w:p w14:paraId="11FD7EEC" w14:textId="77777777" w:rsidR="00B178A8" w:rsidRPr="000C2013" w:rsidRDefault="00B178A8" w:rsidP="000364C6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一个半小时</w:t>
                  </w:r>
                </w:p>
              </w:tc>
              <w:tc>
                <w:tcPr>
                  <w:tcW w:w="2660" w:type="dxa"/>
                  <w:shd w:val="clear" w:color="auto" w:fill="FFF2CC" w:themeFill="accent4" w:themeFillTint="33"/>
                </w:tcPr>
                <w:p w14:paraId="44FAE632" w14:textId="51E535C1" w:rsidR="00B178A8" w:rsidRPr="000C2013" w:rsidRDefault="00662A92" w:rsidP="000364C6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sz w:val="28"/>
                      <w:szCs w:val="28"/>
                    </w:rPr>
                    <w:t>y</w:t>
                  </w: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í</w:t>
                  </w:r>
                  <w:r w:rsidR="00B178A8" w:rsidRPr="000C2013">
                    <w:rPr>
                      <w:rFonts w:ascii="Arial" w:hAnsi="Arial" w:cs="Arial"/>
                      <w:sz w:val="28"/>
                      <w:szCs w:val="28"/>
                    </w:rPr>
                    <w:t>gè bàn xiǎoshí</w:t>
                  </w:r>
                </w:p>
              </w:tc>
            </w:tr>
            <w:tr w:rsidR="00B178A8" w:rsidRPr="000C2013" w14:paraId="7C391F48" w14:textId="77777777" w:rsidTr="00FE3BB4">
              <w:trPr>
                <w:trHeight w:val="407"/>
              </w:trPr>
              <w:tc>
                <w:tcPr>
                  <w:tcW w:w="2992" w:type="dxa"/>
                  <w:shd w:val="clear" w:color="auto" w:fill="E2EFD9" w:themeFill="accent6" w:themeFillTint="33"/>
                </w:tcPr>
                <w:p w14:paraId="75F71E67" w14:textId="77777777" w:rsidR="00B178A8" w:rsidRPr="000C2013" w:rsidRDefault="00B178A8" w:rsidP="000364C6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two hours</w:t>
                  </w:r>
                </w:p>
              </w:tc>
              <w:tc>
                <w:tcPr>
                  <w:tcW w:w="2328" w:type="dxa"/>
                  <w:shd w:val="clear" w:color="auto" w:fill="FBE4D5" w:themeFill="accent2" w:themeFillTint="33"/>
                </w:tcPr>
                <w:p w14:paraId="24564836" w14:textId="77777777" w:rsidR="00B178A8" w:rsidRPr="000C2013" w:rsidRDefault="00B178A8" w:rsidP="000364C6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两个小时</w:t>
                  </w:r>
                </w:p>
              </w:tc>
              <w:tc>
                <w:tcPr>
                  <w:tcW w:w="2660" w:type="dxa"/>
                  <w:shd w:val="clear" w:color="auto" w:fill="FFF2CC" w:themeFill="accent4" w:themeFillTint="33"/>
                </w:tcPr>
                <w:p w14:paraId="1D1CFD96" w14:textId="77777777" w:rsidR="00B178A8" w:rsidRPr="000C2013" w:rsidRDefault="00B178A8" w:rsidP="000364C6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liǎng gè xiǎoshí</w:t>
                  </w:r>
                </w:p>
              </w:tc>
            </w:tr>
          </w:tbl>
          <w:p w14:paraId="025EF838" w14:textId="77777777" w:rsidR="00093E27" w:rsidRPr="000C2013" w:rsidRDefault="00093E27" w:rsidP="000364C6">
            <w:pPr>
              <w:pBdr>
                <w:between w:val="single" w:sz="4" w:space="1" w:color="auto"/>
              </w:pBd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p w14:paraId="36720B69" w14:textId="0C6983E3" w:rsidR="00B178A8" w:rsidRDefault="00662A92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eastAsia="SimSun" w:hAnsi="Helvetica" w:cs="Helvetica"/>
                <w:color w:val="C00000"/>
                <w:sz w:val="28"/>
                <w:szCs w:val="28"/>
              </w:rPr>
              <w:t>AMOUNT</w:t>
            </w:r>
            <w:r w:rsidR="00093E27" w:rsidRPr="000C2013">
              <w:rPr>
                <w:rFonts w:ascii="Helvetica" w:eastAsia="SimSun" w:hAnsi="Helvetica" w:cs="Helvetica"/>
                <w:color w:val="C00000"/>
                <w:sz w:val="28"/>
                <w:szCs w:val="28"/>
              </w:rPr>
              <w:t xml:space="preserve"> OF TIME </w:t>
            </w:r>
            <w:r w:rsidR="00B178A8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The general measure </w:t>
            </w:r>
            <w:r w:rsidR="00C97F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word</w:t>
            </w:r>
            <w:r w:rsidR="00B178A8"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个</w:t>
            </w:r>
            <w:r w:rsidR="00C97F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is often used between a</w:t>
            </w:r>
            <w:r w:rsidR="00B178A8"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number word and </w:t>
            </w:r>
            <w:r w:rsidR="00C97F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a </w:t>
            </w:r>
            <w:r w:rsidR="00B178A8"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time noun to indicate </w:t>
            </w:r>
            <w:r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amount </w:t>
            </w:r>
            <w:r w:rsidR="00B178A8"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of time</w:t>
            </w:r>
            <w:r w:rsidR="00B178A8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, such as:</w:t>
            </w:r>
          </w:p>
          <w:p w14:paraId="3C1DC3AF" w14:textId="77777777" w:rsidR="00C2230A" w:rsidRPr="000C2013" w:rsidRDefault="00C2230A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442" w:type="dxa"/>
              <w:tblBorders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82"/>
              <w:gridCol w:w="2282"/>
              <w:gridCol w:w="2282"/>
            </w:tblGrid>
            <w:tr w:rsidR="00B178A8" w:rsidRPr="000C2013" w14:paraId="4747AB6A" w14:textId="77777777" w:rsidTr="00FE3BB4">
              <w:trPr>
                <w:trHeight w:val="446"/>
              </w:trPr>
              <w:tc>
                <w:tcPr>
                  <w:tcW w:w="2282" w:type="dxa"/>
                  <w:shd w:val="clear" w:color="auto" w:fill="E2EFD9" w:themeFill="accent6" w:themeFillTint="33"/>
                </w:tcPr>
                <w:p w14:paraId="502C9788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two hours</w:t>
                  </w:r>
                </w:p>
              </w:tc>
              <w:tc>
                <w:tcPr>
                  <w:tcW w:w="2282" w:type="dxa"/>
                  <w:shd w:val="clear" w:color="auto" w:fill="FBE4D5" w:themeFill="accent2" w:themeFillTint="33"/>
                </w:tcPr>
                <w:p w14:paraId="59BE14D2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两个小时</w:t>
                  </w:r>
                </w:p>
              </w:tc>
              <w:tc>
                <w:tcPr>
                  <w:tcW w:w="2282" w:type="dxa"/>
                  <w:shd w:val="clear" w:color="auto" w:fill="FFF2CC" w:themeFill="accent4" w:themeFillTint="33"/>
                </w:tcPr>
                <w:p w14:paraId="6C31A303" w14:textId="77777777" w:rsidR="00B178A8" w:rsidRPr="000C2013" w:rsidRDefault="00B178A8" w:rsidP="00B178A8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0C2013">
                    <w:rPr>
                      <w:rFonts w:ascii="Arial" w:hAnsi="Arial" w:cs="Arial" w:hint="eastAsia"/>
                      <w:sz w:val="28"/>
                      <w:szCs w:val="28"/>
                    </w:rPr>
                    <w:t>l</w:t>
                  </w: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iǎng gè xiǎoshí</w:t>
                  </w:r>
                </w:p>
              </w:tc>
            </w:tr>
            <w:tr w:rsidR="00B178A8" w:rsidRPr="000C2013" w14:paraId="083FC1DF" w14:textId="77777777" w:rsidTr="00FE3BB4">
              <w:trPr>
                <w:trHeight w:val="446"/>
              </w:trPr>
              <w:tc>
                <w:tcPr>
                  <w:tcW w:w="2282" w:type="dxa"/>
                  <w:shd w:val="clear" w:color="auto" w:fill="E2EFD9" w:themeFill="accent6" w:themeFillTint="33"/>
                </w:tcPr>
                <w:p w14:paraId="2387EF21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two weeks</w:t>
                  </w:r>
                </w:p>
              </w:tc>
              <w:tc>
                <w:tcPr>
                  <w:tcW w:w="2282" w:type="dxa"/>
                  <w:shd w:val="clear" w:color="auto" w:fill="FBE4D5" w:themeFill="accent2" w:themeFillTint="33"/>
                </w:tcPr>
                <w:p w14:paraId="30ED94DD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两个星期</w:t>
                  </w:r>
                </w:p>
              </w:tc>
              <w:tc>
                <w:tcPr>
                  <w:tcW w:w="2282" w:type="dxa"/>
                  <w:shd w:val="clear" w:color="auto" w:fill="FFF2CC" w:themeFill="accent4" w:themeFillTint="33"/>
                </w:tcPr>
                <w:p w14:paraId="2574ADE4" w14:textId="77777777" w:rsidR="00B178A8" w:rsidRPr="000C2013" w:rsidRDefault="00B178A8" w:rsidP="00B178A8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liǎng gè xīngqí</w:t>
                  </w:r>
                </w:p>
              </w:tc>
            </w:tr>
            <w:tr w:rsidR="00B178A8" w:rsidRPr="000C2013" w14:paraId="066FF669" w14:textId="77777777" w:rsidTr="00FE3BB4">
              <w:trPr>
                <w:trHeight w:val="446"/>
              </w:trPr>
              <w:tc>
                <w:tcPr>
                  <w:tcW w:w="2282" w:type="dxa"/>
                  <w:shd w:val="clear" w:color="auto" w:fill="E2EFD9" w:themeFill="accent6" w:themeFillTint="33"/>
                </w:tcPr>
                <w:p w14:paraId="10FD4AC7" w14:textId="24AC2D15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two month</w:t>
                  </w:r>
                  <w:r w:rsidR="00662A92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2282" w:type="dxa"/>
                  <w:shd w:val="clear" w:color="auto" w:fill="FBE4D5" w:themeFill="accent2" w:themeFillTint="33"/>
                </w:tcPr>
                <w:p w14:paraId="602A61B3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两个月</w:t>
                  </w:r>
                </w:p>
              </w:tc>
              <w:tc>
                <w:tcPr>
                  <w:tcW w:w="2282" w:type="dxa"/>
                  <w:shd w:val="clear" w:color="auto" w:fill="FFF2CC" w:themeFill="accent4" w:themeFillTint="33"/>
                </w:tcPr>
                <w:p w14:paraId="54F2ECB6" w14:textId="77777777" w:rsidR="00B178A8" w:rsidRPr="000C2013" w:rsidRDefault="00B178A8" w:rsidP="00B178A8">
                  <w:pPr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liǎng gè yuè</w:t>
                  </w:r>
                </w:p>
              </w:tc>
            </w:tr>
          </w:tbl>
          <w:p w14:paraId="104CCA07" w14:textId="08D59818" w:rsidR="00B178A8" w:rsidRDefault="00B178A8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However, </w:t>
            </w:r>
            <w:r w:rsidR="000C2013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sometime</w:t>
            </w:r>
            <w:r w:rsidR="00662A92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s</w:t>
            </w: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words can be used as </w:t>
            </w:r>
            <w:r w:rsidR="00662A92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measure words, so</w:t>
            </w: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个</w:t>
            </w:r>
            <w:r w:rsidR="00662A92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is omitted</w:t>
            </w: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, such as:</w:t>
            </w:r>
          </w:p>
          <w:p w14:paraId="6DE03CE7" w14:textId="77777777" w:rsidR="00C2230A" w:rsidRPr="000C2013" w:rsidRDefault="00C2230A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405" w:type="dxa"/>
              <w:tblBorders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5"/>
              <w:gridCol w:w="2183"/>
              <w:gridCol w:w="2274"/>
            </w:tblGrid>
            <w:tr w:rsidR="00B178A8" w:rsidRPr="000C2013" w14:paraId="02FDA4AB" w14:textId="77777777" w:rsidTr="00FE3BB4">
              <w:trPr>
                <w:trHeight w:val="406"/>
              </w:trPr>
              <w:tc>
                <w:tcPr>
                  <w:tcW w:w="2365" w:type="dxa"/>
                  <w:shd w:val="clear" w:color="auto" w:fill="E2EFD9" w:themeFill="accent6" w:themeFillTint="33"/>
                </w:tcPr>
                <w:p w14:paraId="6CEF24A4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two minutes</w:t>
                  </w:r>
                </w:p>
              </w:tc>
              <w:tc>
                <w:tcPr>
                  <w:tcW w:w="2183" w:type="dxa"/>
                  <w:shd w:val="clear" w:color="auto" w:fill="FBE4D5" w:themeFill="accent2" w:themeFillTint="33"/>
                </w:tcPr>
                <w:p w14:paraId="2D5D86F7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两分钟</w:t>
                  </w:r>
                </w:p>
              </w:tc>
              <w:tc>
                <w:tcPr>
                  <w:tcW w:w="2274" w:type="dxa"/>
                  <w:shd w:val="clear" w:color="auto" w:fill="FFF2CC" w:themeFill="accent4" w:themeFillTint="33"/>
                </w:tcPr>
                <w:p w14:paraId="780F6E0B" w14:textId="77777777" w:rsidR="00B178A8" w:rsidRPr="000C2013" w:rsidRDefault="00B178A8" w:rsidP="00B178A8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liǎng fēnzhōng</w:t>
                  </w:r>
                </w:p>
              </w:tc>
            </w:tr>
            <w:tr w:rsidR="00B178A8" w:rsidRPr="000C2013" w14:paraId="738AE253" w14:textId="77777777" w:rsidTr="00FE3BB4">
              <w:trPr>
                <w:trHeight w:val="406"/>
              </w:trPr>
              <w:tc>
                <w:tcPr>
                  <w:tcW w:w="2365" w:type="dxa"/>
                  <w:shd w:val="clear" w:color="auto" w:fill="E2EFD9" w:themeFill="accent6" w:themeFillTint="33"/>
                </w:tcPr>
                <w:p w14:paraId="57A2F396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two days</w:t>
                  </w:r>
                </w:p>
              </w:tc>
              <w:tc>
                <w:tcPr>
                  <w:tcW w:w="2183" w:type="dxa"/>
                  <w:shd w:val="clear" w:color="auto" w:fill="FBE4D5" w:themeFill="accent2" w:themeFillTint="33"/>
                </w:tcPr>
                <w:p w14:paraId="21679591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两天</w:t>
                  </w:r>
                </w:p>
              </w:tc>
              <w:tc>
                <w:tcPr>
                  <w:tcW w:w="2274" w:type="dxa"/>
                  <w:shd w:val="clear" w:color="auto" w:fill="FFF2CC" w:themeFill="accent4" w:themeFillTint="33"/>
                </w:tcPr>
                <w:p w14:paraId="1DE19E84" w14:textId="77777777" w:rsidR="00B178A8" w:rsidRPr="000C2013" w:rsidRDefault="00B178A8" w:rsidP="00B178A8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liǎng tiān</w:t>
                  </w:r>
                </w:p>
              </w:tc>
            </w:tr>
            <w:tr w:rsidR="00B178A8" w:rsidRPr="000C2013" w14:paraId="364087B6" w14:textId="77777777" w:rsidTr="00FE3BB4">
              <w:trPr>
                <w:trHeight w:val="406"/>
              </w:trPr>
              <w:tc>
                <w:tcPr>
                  <w:tcW w:w="2365" w:type="dxa"/>
                  <w:shd w:val="clear" w:color="auto" w:fill="E2EFD9" w:themeFill="accent6" w:themeFillTint="33"/>
                </w:tcPr>
                <w:p w14:paraId="32198915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two weeks</w:t>
                  </w:r>
                </w:p>
              </w:tc>
              <w:tc>
                <w:tcPr>
                  <w:tcW w:w="2183" w:type="dxa"/>
                  <w:shd w:val="clear" w:color="auto" w:fill="FBE4D5" w:themeFill="accent2" w:themeFillTint="33"/>
                </w:tcPr>
                <w:p w14:paraId="18ACB915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两周</w:t>
                  </w:r>
                </w:p>
              </w:tc>
              <w:tc>
                <w:tcPr>
                  <w:tcW w:w="2274" w:type="dxa"/>
                  <w:shd w:val="clear" w:color="auto" w:fill="FFF2CC" w:themeFill="accent4" w:themeFillTint="33"/>
                </w:tcPr>
                <w:p w14:paraId="354514ED" w14:textId="77777777" w:rsidR="00B178A8" w:rsidRPr="000C2013" w:rsidRDefault="00B178A8" w:rsidP="00B178A8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liǎng zhōu</w:t>
                  </w:r>
                </w:p>
              </w:tc>
            </w:tr>
            <w:tr w:rsidR="00B178A8" w:rsidRPr="000C2013" w14:paraId="1259A07D" w14:textId="77777777" w:rsidTr="00FE3BB4">
              <w:trPr>
                <w:trHeight w:val="406"/>
              </w:trPr>
              <w:tc>
                <w:tcPr>
                  <w:tcW w:w="2365" w:type="dxa"/>
                  <w:shd w:val="clear" w:color="auto" w:fill="E2EFD9" w:themeFill="accent6" w:themeFillTint="33"/>
                </w:tcPr>
                <w:p w14:paraId="64A3331F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  <w:t>two years</w:t>
                  </w:r>
                </w:p>
              </w:tc>
              <w:tc>
                <w:tcPr>
                  <w:tcW w:w="2183" w:type="dxa"/>
                  <w:shd w:val="clear" w:color="auto" w:fill="FBE4D5" w:themeFill="accent2" w:themeFillTint="33"/>
                </w:tcPr>
                <w:p w14:paraId="63ED1C94" w14:textId="77777777" w:rsidR="00B178A8" w:rsidRPr="000C2013" w:rsidRDefault="00B178A8" w:rsidP="00B178A8">
                  <w:pPr>
                    <w:rPr>
                      <w:rFonts w:ascii="Helvetica" w:eastAsia="SimSun" w:hAnsi="Helvetica" w:cs="Helvetica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Helvetica" w:eastAsia="SimSun" w:hAnsi="Helvetica" w:cs="Helvetica" w:hint="eastAsia"/>
                      <w:color w:val="000000"/>
                      <w:sz w:val="28"/>
                      <w:szCs w:val="28"/>
                    </w:rPr>
                    <w:t>两年</w:t>
                  </w:r>
                </w:p>
              </w:tc>
              <w:tc>
                <w:tcPr>
                  <w:tcW w:w="2274" w:type="dxa"/>
                  <w:shd w:val="clear" w:color="auto" w:fill="FFF2CC" w:themeFill="accent4" w:themeFillTint="33"/>
                </w:tcPr>
                <w:p w14:paraId="1A6E3E52" w14:textId="77777777" w:rsidR="00B178A8" w:rsidRPr="000C2013" w:rsidRDefault="00B178A8" w:rsidP="00B178A8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28"/>
                    </w:rPr>
                  </w:pPr>
                  <w:r w:rsidRPr="000C2013">
                    <w:rPr>
                      <w:rFonts w:ascii="Arial" w:hAnsi="Arial" w:cs="Arial"/>
                      <w:sz w:val="28"/>
                      <w:szCs w:val="28"/>
                    </w:rPr>
                    <w:t>liǎng nián</w:t>
                  </w:r>
                </w:p>
              </w:tc>
            </w:tr>
          </w:tbl>
          <w:p w14:paraId="136EA6F1" w14:textId="77777777" w:rsidR="00B178A8" w:rsidRPr="000C2013" w:rsidRDefault="00B178A8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p w14:paraId="170722A0" w14:textId="5D4EFA8A" w:rsidR="00B178A8" w:rsidRDefault="000C2013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 w:rsidRPr="000C2013">
              <w:rPr>
                <w:rFonts w:ascii="Helvetica" w:eastAsia="SimSun" w:hAnsi="Helvetica" w:cs="Helvetica"/>
                <w:color w:val="C00000"/>
                <w:sz w:val="28"/>
                <w:szCs w:val="28"/>
              </w:rPr>
              <w:t xml:space="preserve">TIME DURATION </w:t>
            </w:r>
            <w:r w:rsidR="00662A92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Time d</w:t>
            </w:r>
            <w:r w:rsidR="00B178A8"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uration</w:t>
            </w:r>
            <w:r w:rsidR="00662A92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indicates h</w:t>
            </w:r>
            <w:r w:rsidR="00B178A8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ow long something happens</w:t>
            </w:r>
            <w:r w:rsidR="00662A92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.</w:t>
            </w:r>
            <w:r w:rsidR="00B178A8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It is very important to notice</w:t>
            </w:r>
            <w:r w:rsidR="00662A92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that</w:t>
            </w:r>
            <w:r w:rsidR="00B178A8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Ti</w:t>
            </w:r>
            <w:r w:rsidR="00662A92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me When (when something happens</w:t>
            </w:r>
            <w:r w:rsidR="00B178A8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) and Time Duration occur at different places in Chinese sentence struct</w:t>
            </w:r>
            <w:r w:rsidR="00AA2575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ures. Time When occurs </w:t>
            </w:r>
            <w:r w:rsidR="00B178A8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before </w:t>
            </w:r>
            <w:r w:rsidR="00AA2575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or after </w:t>
            </w:r>
            <w:r w:rsidR="00B178A8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the subject, and Time Duration occurs after the verb. The pattern is:</w:t>
            </w:r>
          </w:p>
          <w:p w14:paraId="4E687D1F" w14:textId="77777777" w:rsidR="00EE53E4" w:rsidRPr="000C2013" w:rsidRDefault="00EE53E4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p w14:paraId="07C81B03" w14:textId="16146AA1" w:rsidR="00B178A8" w:rsidRPr="000C2013" w:rsidRDefault="007E15CE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   </w:t>
            </w:r>
            <w:r w:rsidR="00C97F13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>S</w:t>
            </w:r>
            <w:r w:rsidRPr="007E15CE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>ubject +</w:t>
            </w:r>
            <w:r w:rsidR="00C97F13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 xml:space="preserve"> Time W</w:t>
            </w:r>
            <w:r w:rsidR="00B178A8" w:rsidRPr="007E15CE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 xml:space="preserve">hen </w:t>
            </w:r>
            <w:r w:rsidRPr="007E15CE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 xml:space="preserve">+ </w:t>
            </w:r>
            <w:r w:rsidR="00C97F13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>V</w:t>
            </w:r>
            <w:r w:rsidR="00B178A8" w:rsidRPr="007E15CE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>erb</w:t>
            </w:r>
            <w:r w:rsidRPr="007E15CE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 xml:space="preserve"> + </w:t>
            </w:r>
            <w:r w:rsidR="00F52FEB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>Time D</w:t>
            </w:r>
            <w:r w:rsidR="00B178A8" w:rsidRPr="007E15CE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>uration</w:t>
            </w:r>
            <w:r w:rsidR="00F52FEB"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 xml:space="preserve"> + O</w:t>
            </w:r>
            <w:r>
              <w:rPr>
                <w:rFonts w:ascii="Helvetica" w:eastAsia="SimSun" w:hAnsi="Helvetica" w:cs="Helvetica"/>
                <w:color w:val="000000"/>
                <w:sz w:val="28"/>
                <w:szCs w:val="28"/>
                <w:shd w:val="pct15" w:color="auto" w:fill="FFFFFF"/>
              </w:rPr>
              <w:t>bject</w:t>
            </w:r>
          </w:p>
          <w:p w14:paraId="22C0EF20" w14:textId="3F554960" w:rsidR="00B178A8" w:rsidRPr="000C2013" w:rsidRDefault="00B178A8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       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我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          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今天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          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上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      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一个小时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      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的课。</w:t>
            </w:r>
          </w:p>
          <w:p w14:paraId="5EA25878" w14:textId="72A72289" w:rsidR="00B178A8" w:rsidRPr="000C2013" w:rsidRDefault="007E15CE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lastRenderedPageBreak/>
              <w:t xml:space="preserve">    (lit. </w:t>
            </w:r>
            <w:r w:rsidR="00F52FEB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“</w:t>
            </w:r>
            <w:r w:rsidR="00B178A8"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I today</w:t>
            </w:r>
            <w:r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</w:t>
            </w:r>
            <w:r w:rsidR="00B178A8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have one hour of class</w:t>
            </w:r>
            <w:r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.</w:t>
            </w:r>
            <w:r w:rsidR="00F52FEB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”</w:t>
            </w:r>
            <w:r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)</w:t>
            </w:r>
          </w:p>
          <w:p w14:paraId="1528D621" w14:textId="77777777" w:rsidR="00B178A8" w:rsidRPr="000C2013" w:rsidRDefault="00B178A8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p w14:paraId="5AAB5DFE" w14:textId="6C7F0565" w:rsidR="00B178A8" w:rsidRPr="000C2013" w:rsidRDefault="00B178A8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 w:rsidRPr="007E15CE">
              <w:rPr>
                <w:rFonts w:ascii="Helvetica" w:eastAsia="SimSun" w:hAnsi="Helvetica" w:cs="Helvetica" w:hint="eastAsia"/>
                <w:color w:val="C00000"/>
                <w:sz w:val="28"/>
                <w:szCs w:val="28"/>
              </w:rPr>
              <w:t>真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</w:t>
            </w: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is only used in </w:t>
            </w:r>
            <w:r w:rsidR="002877FE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an exclamatory sentence rather than a statement sentence</w:t>
            </w: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. For example,</w:t>
            </w:r>
          </w:p>
          <w:p w14:paraId="7B41C757" w14:textId="5F7C2B92" w:rsidR="00B178A8" w:rsidRPr="000C2013" w:rsidRDefault="00B178A8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       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这个学校真大！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(correct. </w:t>
            </w: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Lit. </w:t>
            </w:r>
            <w:r w:rsidR="002877FE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“The school is really big</w:t>
            </w:r>
            <w:r w:rsidR="00AA2575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!</w:t>
            </w:r>
            <w:r w:rsidR="002877FE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”</w:t>
            </w:r>
            <w:r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)</w:t>
            </w:r>
          </w:p>
          <w:p w14:paraId="25894E4A" w14:textId="0ECF32B7" w:rsidR="00B178A8" w:rsidRPr="000C2013" w:rsidRDefault="00B178A8" w:rsidP="00B178A8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      </w:t>
            </w:r>
            <w:r w:rsidR="007E15CE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*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这是个真大的学校。</w:t>
            </w:r>
            <w:r w:rsidRPr="000C2013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(</w:t>
            </w:r>
            <w:r w:rsidR="00DA4C5F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incorrect. Lit. </w:t>
            </w:r>
            <w:r w:rsidR="002877FE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“</w:t>
            </w:r>
            <w:r w:rsidR="00DA4C5F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It’s a really big school.</w:t>
            </w:r>
            <w:r w:rsidR="002877FE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”</w:t>
            </w:r>
            <w:r w:rsidR="00DA4C5F" w:rsidRPr="000C2013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)</w:t>
            </w:r>
          </w:p>
          <w:p w14:paraId="1F8D4620" w14:textId="77777777" w:rsidR="00B178A8" w:rsidRDefault="00B178A8" w:rsidP="00B178A8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57CB5A00" w14:textId="21C3D52D" w:rsidR="005078BD" w:rsidRDefault="005078BD" w:rsidP="005078BD">
      <w:pPr>
        <w:rPr>
          <w:rFonts w:ascii="SimSun" w:eastAsia="SimSun" w:hAnsi="SimSun"/>
          <w:color w:val="C00000"/>
          <w:sz w:val="28"/>
        </w:rPr>
      </w:pPr>
    </w:p>
    <w:p w14:paraId="70D5D345" w14:textId="77777777" w:rsidR="00660832" w:rsidRPr="00660832" w:rsidRDefault="00660832" w:rsidP="005078BD">
      <w:pPr>
        <w:rPr>
          <w:rFonts w:ascii="SimSun" w:eastAsia="SimSun" w:hAnsi="SimSun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696"/>
        <w:gridCol w:w="1047"/>
        <w:gridCol w:w="1124"/>
        <w:gridCol w:w="1217"/>
      </w:tblGrid>
      <w:tr w:rsidR="00A0466A" w14:paraId="1AA23306" w14:textId="77777777" w:rsidTr="00E43187">
        <w:tc>
          <w:tcPr>
            <w:tcW w:w="9020" w:type="dxa"/>
            <w:gridSpan w:val="5"/>
            <w:shd w:val="clear" w:color="auto" w:fill="C5E0B3" w:themeFill="accent6" w:themeFillTint="66"/>
          </w:tcPr>
          <w:p w14:paraId="2F48A398" w14:textId="2811B246" w:rsidR="00A0466A" w:rsidRDefault="00A0466A" w:rsidP="006D71C7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3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CD653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Zhang Wenshan asks </w:t>
            </w:r>
            <w:r w:rsidR="00AA2575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Li Ming to go to school with him</w:t>
            </w:r>
            <w:r w:rsidR="00CD653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.</w:t>
            </w:r>
          </w:p>
          <w:p w14:paraId="10B8BFC9" w14:textId="77777777" w:rsidR="00A0466A" w:rsidRDefault="00A0466A" w:rsidP="006D71C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DA4C5F" w14:paraId="15031C74" w14:textId="77777777" w:rsidTr="00EE53E4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14:paraId="5B8C3F13" w14:textId="77777777" w:rsidR="00A0466A" w:rsidRPr="00E80C5A" w:rsidRDefault="00CD653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2E5CAA33" w14:textId="77777777" w:rsidR="00CD653F" w:rsidRDefault="00CD653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33FA2864" w14:textId="77777777" w:rsidR="00A0466A" w:rsidRPr="00E80C5A" w:rsidRDefault="00CD653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6AF41FAA" w14:textId="593A19C4" w:rsidR="00A0466A" w:rsidRPr="00E80C5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727" w:type="dxa"/>
            <w:vMerge w:val="restart"/>
            <w:shd w:val="clear" w:color="auto" w:fill="E2EFD9" w:themeFill="accent6" w:themeFillTint="33"/>
          </w:tcPr>
          <w:p w14:paraId="326FAC8D" w14:textId="77777777" w:rsidR="00A0466A" w:rsidRPr="00B17854" w:rsidRDefault="00CD653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李明，明天计算机课一起走吧？</w:t>
            </w:r>
          </w:p>
          <w:p w14:paraId="013B775E" w14:textId="12C953F1" w:rsidR="00A0466A" w:rsidRPr="00CD653F" w:rsidRDefault="00722725" w:rsidP="00CD65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你没看到邮件吗？明天的课取消了，改到周五早晨了</w:t>
            </w:r>
            <w:r w:rsidR="00CD653F">
              <w:rPr>
                <w:rFonts w:ascii="SimSun" w:eastAsia="SimSun" w:hAnsi="SimSun" w:hint="eastAsia"/>
                <w:color w:val="000000" w:themeColor="text1"/>
                <w:sz w:val="36"/>
              </w:rPr>
              <w:t>。</w:t>
            </w:r>
          </w:p>
        </w:tc>
        <w:tc>
          <w:tcPr>
            <w:tcW w:w="1016" w:type="dxa"/>
            <w:shd w:val="clear" w:color="auto" w:fill="FFF2CC"/>
          </w:tcPr>
          <w:p w14:paraId="615EF1F7" w14:textId="77777777" w:rsidR="00A0466A" w:rsidRPr="00B0117A" w:rsidRDefault="00DA4C5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7E15CE">
              <w:rPr>
                <w:rFonts w:ascii="SimSun" w:eastAsia="SimSun" w:hAnsi="SimSun" w:cs="SimSun" w:hint="eastAsia"/>
                <w:color w:val="000000"/>
              </w:rPr>
              <w:t>计算机</w:t>
            </w:r>
          </w:p>
        </w:tc>
        <w:tc>
          <w:tcPr>
            <w:tcW w:w="1124" w:type="dxa"/>
            <w:shd w:val="clear" w:color="auto" w:fill="FFF2CC"/>
          </w:tcPr>
          <w:p w14:paraId="12758001" w14:textId="6D927F52" w:rsidR="00A0466A" w:rsidRPr="00634E99" w:rsidRDefault="007E15CE" w:rsidP="00DA4C5F">
            <w:pPr>
              <w:rPr>
                <w:rFonts w:ascii="Arial" w:hAnsi="Arial" w:cs="Arial"/>
                <w:color w:val="C00000"/>
              </w:rPr>
            </w:pPr>
            <w:r w:rsidRPr="00634E99">
              <w:rPr>
                <w:rFonts w:ascii="Arial" w:hAnsi="Arial" w:cs="Arial"/>
              </w:rPr>
              <w:t>jìsuànjī</w:t>
            </w:r>
          </w:p>
        </w:tc>
        <w:tc>
          <w:tcPr>
            <w:tcW w:w="1217" w:type="dxa"/>
            <w:shd w:val="clear" w:color="auto" w:fill="FFF2CC"/>
          </w:tcPr>
          <w:p w14:paraId="40BC5B30" w14:textId="77777777" w:rsidR="00A0466A" w:rsidRPr="002877FE" w:rsidRDefault="00DA4C5F" w:rsidP="006D71C7">
            <w:pPr>
              <w:rPr>
                <w:rFonts w:ascii="Helvetica" w:hAnsi="Helvetica"/>
              </w:rPr>
            </w:pPr>
            <w:r w:rsidRPr="002877FE">
              <w:rPr>
                <w:rFonts w:ascii="Helvetica" w:hAnsi="Helvetica"/>
              </w:rPr>
              <w:t>computer</w:t>
            </w:r>
          </w:p>
        </w:tc>
      </w:tr>
      <w:tr w:rsidR="00DA4C5F" w14:paraId="6AB70DA8" w14:textId="77777777" w:rsidTr="00634E99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36743B7" w14:textId="77777777" w:rsidR="00A0466A" w:rsidRPr="00414407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1B9D9874" w14:textId="77777777" w:rsidR="00A0466A" w:rsidRPr="00414407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14:paraId="07EE4CDF" w14:textId="77777777" w:rsidR="00A0466A" w:rsidRPr="00B0117A" w:rsidRDefault="00DA4C5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看到</w:t>
            </w:r>
          </w:p>
        </w:tc>
        <w:tc>
          <w:tcPr>
            <w:tcW w:w="1072" w:type="dxa"/>
            <w:shd w:val="clear" w:color="auto" w:fill="FFF2CC"/>
          </w:tcPr>
          <w:p w14:paraId="5C07B95D" w14:textId="77777777" w:rsidR="00A0466A" w:rsidRPr="00634E99" w:rsidRDefault="00DA4C5F" w:rsidP="006D71C7">
            <w:pPr>
              <w:rPr>
                <w:rFonts w:ascii="Arial" w:hAnsi="Arial" w:cs="Arial"/>
                <w:color w:val="C00000"/>
              </w:rPr>
            </w:pPr>
            <w:r w:rsidRPr="007D6D44">
              <w:rPr>
                <w:rFonts w:ascii="Arial" w:hAnsi="Arial" w:cs="Arial"/>
              </w:rPr>
              <w:t>kàn dào</w:t>
            </w:r>
          </w:p>
        </w:tc>
        <w:tc>
          <w:tcPr>
            <w:tcW w:w="1150" w:type="dxa"/>
            <w:shd w:val="clear" w:color="auto" w:fill="FFF2CC"/>
          </w:tcPr>
          <w:p w14:paraId="2F5F0106" w14:textId="6B59207B" w:rsidR="00A0466A" w:rsidRPr="00F03EAC" w:rsidRDefault="002877FE" w:rsidP="006D71C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DA4C5F">
              <w:rPr>
                <w:rFonts w:ascii="Helvetica" w:hAnsi="Helvetica"/>
              </w:rPr>
              <w:t>see</w:t>
            </w:r>
          </w:p>
        </w:tc>
        <w:bookmarkStart w:id="0" w:name="_GoBack"/>
        <w:bookmarkEnd w:id="0"/>
      </w:tr>
      <w:tr w:rsidR="00DA4C5F" w14:paraId="5F49CDCF" w14:textId="77777777" w:rsidTr="00634E99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B93D501" w14:textId="77777777" w:rsidR="00A0466A" w:rsidRPr="00B17854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415F3B37" w14:textId="77777777" w:rsidR="00A0466A" w:rsidRPr="00414407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14:paraId="7D6F7B21" w14:textId="77777777" w:rsidR="00A0466A" w:rsidRPr="00B0117A" w:rsidRDefault="00DA4C5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邮件</w:t>
            </w:r>
          </w:p>
        </w:tc>
        <w:tc>
          <w:tcPr>
            <w:tcW w:w="1072" w:type="dxa"/>
            <w:shd w:val="clear" w:color="auto" w:fill="FFF2CC"/>
          </w:tcPr>
          <w:p w14:paraId="38D38C23" w14:textId="77777777" w:rsidR="00A0466A" w:rsidRPr="00634E99" w:rsidRDefault="00DA4C5F" w:rsidP="006D71C7">
            <w:pPr>
              <w:rPr>
                <w:rFonts w:ascii="Arial" w:hAnsi="Arial" w:cs="Arial"/>
                <w:color w:val="C00000"/>
              </w:rPr>
            </w:pPr>
            <w:r w:rsidRPr="00634E99">
              <w:rPr>
                <w:rFonts w:ascii="Arial" w:hAnsi="Arial" w:cs="Arial"/>
              </w:rPr>
              <w:t>yóujiàn</w:t>
            </w:r>
          </w:p>
        </w:tc>
        <w:tc>
          <w:tcPr>
            <w:tcW w:w="1150" w:type="dxa"/>
            <w:shd w:val="clear" w:color="auto" w:fill="FFF2CC"/>
          </w:tcPr>
          <w:p w14:paraId="26B3EAF7" w14:textId="77777777" w:rsidR="00A0466A" w:rsidRPr="00F03EAC" w:rsidRDefault="00DA4C5F" w:rsidP="006D71C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mail</w:t>
            </w:r>
          </w:p>
        </w:tc>
      </w:tr>
      <w:tr w:rsidR="00DA4C5F" w14:paraId="0C5A58B8" w14:textId="77777777" w:rsidTr="00634E99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D69745D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41A1D86B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78F86965" w14:textId="77777777" w:rsidR="00A0466A" w:rsidRPr="00B0117A" w:rsidRDefault="00DA4C5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取消</w:t>
            </w:r>
          </w:p>
        </w:tc>
        <w:tc>
          <w:tcPr>
            <w:tcW w:w="1072" w:type="dxa"/>
            <w:shd w:val="clear" w:color="auto" w:fill="FFF2CC"/>
          </w:tcPr>
          <w:p w14:paraId="6CF03070" w14:textId="77777777" w:rsidR="00A0466A" w:rsidRPr="00634E99" w:rsidRDefault="00DA4C5F" w:rsidP="006D71C7">
            <w:pPr>
              <w:rPr>
                <w:rFonts w:ascii="Arial" w:hAnsi="Arial" w:cs="Arial"/>
                <w:color w:val="C00000"/>
              </w:rPr>
            </w:pPr>
            <w:r w:rsidRPr="00634E99">
              <w:rPr>
                <w:rFonts w:ascii="Arial" w:hAnsi="Arial" w:cs="Arial"/>
              </w:rPr>
              <w:t>qǔxiāo</w:t>
            </w:r>
          </w:p>
        </w:tc>
        <w:tc>
          <w:tcPr>
            <w:tcW w:w="1150" w:type="dxa"/>
            <w:shd w:val="clear" w:color="auto" w:fill="FFF2CC"/>
          </w:tcPr>
          <w:p w14:paraId="557F367E" w14:textId="435001C3" w:rsidR="00A0466A" w:rsidRPr="00F03EAC" w:rsidRDefault="00AA2575" w:rsidP="006D71C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DA4C5F">
              <w:rPr>
                <w:rFonts w:ascii="Helvetica" w:hAnsi="Helvetica"/>
              </w:rPr>
              <w:t>cancel</w:t>
            </w:r>
          </w:p>
        </w:tc>
      </w:tr>
      <w:tr w:rsidR="00DA4C5F" w14:paraId="056909E4" w14:textId="77777777" w:rsidTr="00634E99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010A2F43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7EC3DB74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3AC6E13C" w14:textId="77777777" w:rsidR="00A0466A" w:rsidRPr="00B0117A" w:rsidRDefault="00DA4C5F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改到</w:t>
            </w:r>
          </w:p>
        </w:tc>
        <w:tc>
          <w:tcPr>
            <w:tcW w:w="1072" w:type="dxa"/>
            <w:shd w:val="clear" w:color="auto" w:fill="FFF2CC"/>
          </w:tcPr>
          <w:p w14:paraId="7ABB95FB" w14:textId="77777777" w:rsidR="00A0466A" w:rsidRPr="00634E99" w:rsidRDefault="00DA4C5F" w:rsidP="006D71C7">
            <w:pPr>
              <w:rPr>
                <w:rFonts w:ascii="Arial" w:hAnsi="Arial" w:cs="Arial"/>
                <w:color w:val="C00000"/>
              </w:rPr>
            </w:pPr>
            <w:r w:rsidRPr="00634E99">
              <w:rPr>
                <w:rFonts w:ascii="Arial" w:hAnsi="Arial" w:cs="Arial"/>
              </w:rPr>
              <w:t>gǎi dào</w:t>
            </w:r>
          </w:p>
        </w:tc>
        <w:tc>
          <w:tcPr>
            <w:tcW w:w="1150" w:type="dxa"/>
            <w:shd w:val="clear" w:color="auto" w:fill="FFF2CC"/>
          </w:tcPr>
          <w:p w14:paraId="0975C090" w14:textId="4607BD1A" w:rsidR="00A0466A" w:rsidRPr="00F03EAC" w:rsidRDefault="00AA2575" w:rsidP="006D71C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22"/>
              </w:rPr>
              <w:t xml:space="preserve">to </w:t>
            </w:r>
            <w:r w:rsidR="00DA4C5F" w:rsidRPr="002877FE">
              <w:rPr>
                <w:rFonts w:ascii="Helvetica" w:hAnsi="Helvetica"/>
                <w:sz w:val="22"/>
              </w:rPr>
              <w:t>change to</w:t>
            </w:r>
          </w:p>
        </w:tc>
      </w:tr>
      <w:tr w:rsidR="00DA4C5F" w14:paraId="039FEF4D" w14:textId="77777777" w:rsidTr="00634E99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9AD1E6F" w14:textId="77777777" w:rsidR="00A0466A" w:rsidRPr="00B17854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71756169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3F26F839" w14:textId="2BA32E9A" w:rsidR="00A0466A" w:rsidRPr="00B0117A" w:rsidRDefault="00722725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早晨</w:t>
            </w:r>
          </w:p>
        </w:tc>
        <w:tc>
          <w:tcPr>
            <w:tcW w:w="1072" w:type="dxa"/>
            <w:shd w:val="clear" w:color="auto" w:fill="FFF2CC"/>
          </w:tcPr>
          <w:p w14:paraId="550D7EF1" w14:textId="1A7DC16D" w:rsidR="00A0466A" w:rsidRPr="00361CBA" w:rsidRDefault="00722725" w:rsidP="006D71C7">
            <w:pPr>
              <w:rPr>
                <w:rFonts w:cstheme="minorHAnsi"/>
                <w:color w:val="C00000"/>
              </w:rPr>
            </w:pPr>
            <w:r w:rsidRPr="00722725">
              <w:rPr>
                <w:rFonts w:ascii="Arial" w:hAnsi="Arial" w:cs="Arial"/>
              </w:rPr>
              <w:t>zǎochén</w:t>
            </w:r>
          </w:p>
        </w:tc>
        <w:tc>
          <w:tcPr>
            <w:tcW w:w="1150" w:type="dxa"/>
            <w:shd w:val="clear" w:color="auto" w:fill="FFF2CC"/>
          </w:tcPr>
          <w:p w14:paraId="01CBD466" w14:textId="3578634D" w:rsidR="00A0466A" w:rsidRPr="00F03EAC" w:rsidRDefault="00722725" w:rsidP="006D71C7">
            <w:pPr>
              <w:rPr>
                <w:rFonts w:ascii="Helvetica" w:hAnsi="Helvetica"/>
              </w:rPr>
            </w:pPr>
            <w:r w:rsidRPr="00722725">
              <w:rPr>
                <w:rFonts w:ascii="Helvetica" w:hAnsi="Helvetica"/>
                <w:sz w:val="22"/>
              </w:rPr>
              <w:t>early morning</w:t>
            </w:r>
          </w:p>
        </w:tc>
      </w:tr>
      <w:tr w:rsidR="00DA4C5F" w14:paraId="44397271" w14:textId="77777777" w:rsidTr="00EE53E4">
        <w:trPr>
          <w:trHeight w:val="67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9AC10D4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14:paraId="490E53CC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14:paraId="45B18BF1" w14:textId="77777777" w:rsidR="00A0466A" w:rsidRPr="00B0117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2" w:type="dxa"/>
            <w:shd w:val="clear" w:color="auto" w:fill="FFF2CC"/>
          </w:tcPr>
          <w:p w14:paraId="47528201" w14:textId="77777777" w:rsidR="00A0466A" w:rsidRPr="00361CBA" w:rsidRDefault="00A0466A" w:rsidP="006D71C7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14:paraId="435237F4" w14:textId="77777777" w:rsidR="00A0466A" w:rsidRPr="00F03EAC" w:rsidRDefault="00A0466A" w:rsidP="006D71C7">
            <w:pPr>
              <w:rPr>
                <w:rFonts w:ascii="Helvetica" w:hAnsi="Helvetica"/>
              </w:rPr>
            </w:pPr>
          </w:p>
        </w:tc>
      </w:tr>
      <w:tr w:rsidR="00A0466A" w14:paraId="35395607" w14:textId="77777777" w:rsidTr="00E43187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14:paraId="6D68361B" w14:textId="0A82EA23" w:rsidR="00A0466A" w:rsidRDefault="00A0466A" w:rsidP="006D71C7">
            <w:pPr>
              <w:rPr>
                <w:rFonts w:ascii="Helvetica" w:hAnsi="Helvetica"/>
                <w:color w:val="C00000"/>
                <w:sz w:val="28"/>
              </w:rPr>
            </w:pPr>
            <w:r w:rsidRPr="00634E99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5B5CFB9B" w14:textId="77777777" w:rsidR="00634E99" w:rsidRPr="00634E99" w:rsidRDefault="00634E99" w:rsidP="006D71C7">
            <w:pPr>
              <w:rPr>
                <w:rFonts w:ascii="Helvetica" w:hAnsi="Helvetica"/>
                <w:color w:val="C00000"/>
                <w:sz w:val="28"/>
              </w:rPr>
            </w:pPr>
          </w:p>
          <w:p w14:paraId="51F09747" w14:textId="1C87F316" w:rsidR="00DA4C5F" w:rsidRDefault="00DA4C5F" w:rsidP="006D71C7">
            <w:pPr>
              <w:rPr>
                <w:rFonts w:ascii="Helvetica" w:hAnsi="Helvetica"/>
                <w:sz w:val="28"/>
              </w:rPr>
            </w:pPr>
            <w:r w:rsidRPr="00634E99">
              <w:rPr>
                <w:rFonts w:ascii="SimSun" w:eastAsia="SimSun" w:hAnsi="SimSun" w:hint="eastAsia"/>
                <w:color w:val="C00000"/>
                <w:sz w:val="28"/>
              </w:rPr>
              <w:t>邮件</w:t>
            </w:r>
            <w:r w:rsidRPr="00634E99">
              <w:rPr>
                <w:rFonts w:ascii="Helvetica" w:hAnsi="Helvetica" w:hint="eastAsia"/>
                <w:sz w:val="28"/>
              </w:rPr>
              <w:t xml:space="preserve"> </w:t>
            </w:r>
            <w:r w:rsidR="00AA2575">
              <w:rPr>
                <w:rFonts w:ascii="Helvetica" w:hAnsi="Helvetica"/>
                <w:sz w:val="28"/>
              </w:rPr>
              <w:t>originally meant post office mail</w:t>
            </w:r>
            <w:r w:rsidRPr="00634E99">
              <w:rPr>
                <w:rFonts w:ascii="Helvetica" w:hAnsi="Helvetica"/>
                <w:sz w:val="28"/>
              </w:rPr>
              <w:t xml:space="preserve">. Nowadays it usually refers to email. </w:t>
            </w:r>
          </w:p>
          <w:p w14:paraId="3ECBA6D3" w14:textId="77777777" w:rsidR="002877FE" w:rsidRPr="00634E99" w:rsidRDefault="002877FE" w:rsidP="006D71C7">
            <w:pPr>
              <w:rPr>
                <w:rFonts w:ascii="Helvetica" w:hAnsi="Helvetica"/>
                <w:sz w:val="28"/>
              </w:rPr>
            </w:pPr>
          </w:p>
          <w:p w14:paraId="15E8672C" w14:textId="19A3D9C1" w:rsidR="00A0466A" w:rsidRPr="00634E99" w:rsidRDefault="00DA4C5F" w:rsidP="006D71C7">
            <w:pPr>
              <w:rPr>
                <w:rFonts w:ascii="Helvetica" w:hAnsi="Helvetica"/>
                <w:sz w:val="28"/>
              </w:rPr>
            </w:pPr>
            <w:r w:rsidRPr="002877FE">
              <w:rPr>
                <w:rFonts w:ascii="Helvetica" w:hAnsi="Helvetica"/>
                <w:color w:val="C00000"/>
                <w:sz w:val="28"/>
              </w:rPr>
              <w:t xml:space="preserve">Resultative Complements </w:t>
            </w:r>
            <w:r w:rsidRPr="00634E99">
              <w:rPr>
                <w:rFonts w:ascii="SimSun" w:eastAsia="SimSun" w:hAnsi="SimSun" w:hint="eastAsia"/>
                <w:sz w:val="28"/>
              </w:rPr>
              <w:t>看到</w:t>
            </w:r>
            <w:r w:rsidRPr="00634E99">
              <w:rPr>
                <w:rFonts w:ascii="Helvetica" w:hAnsi="Helvetica" w:hint="eastAsia"/>
                <w:sz w:val="28"/>
              </w:rPr>
              <w:t xml:space="preserve"> and</w:t>
            </w:r>
            <w:r w:rsidRPr="00634E99">
              <w:rPr>
                <w:rFonts w:ascii="SimSun" w:eastAsia="SimSun" w:hAnsi="SimSun" w:hint="eastAsia"/>
                <w:sz w:val="28"/>
              </w:rPr>
              <w:t>改到</w:t>
            </w:r>
            <w:r w:rsidR="002877FE">
              <w:rPr>
                <w:rFonts w:ascii="Helvetica" w:hAnsi="Helvetica"/>
                <w:sz w:val="28"/>
              </w:rPr>
              <w:t xml:space="preserve"> are composed of the verb and the resultative complement</w:t>
            </w:r>
            <w:r w:rsidRPr="00634E99">
              <w:rPr>
                <w:rFonts w:ascii="Helvetica" w:hAnsi="Helvetica"/>
                <w:sz w:val="28"/>
              </w:rPr>
              <w:t xml:space="preserve"> </w:t>
            </w:r>
            <w:r w:rsidRPr="007719A6">
              <w:rPr>
                <w:rFonts w:ascii="SimSun" w:eastAsia="SimSun" w:hAnsi="SimSun" w:hint="eastAsia"/>
                <w:sz w:val="28"/>
              </w:rPr>
              <w:t>到</w:t>
            </w:r>
            <w:r w:rsidR="001645ED" w:rsidRPr="00634E99">
              <w:rPr>
                <w:rFonts w:ascii="Helvetica" w:hAnsi="Helvetica" w:hint="eastAsia"/>
                <w:sz w:val="28"/>
              </w:rPr>
              <w:t xml:space="preserve">, which indicates </w:t>
            </w:r>
            <w:r w:rsidR="00AA2575">
              <w:rPr>
                <w:rFonts w:ascii="Helvetica" w:hAnsi="Helvetica"/>
                <w:sz w:val="28"/>
              </w:rPr>
              <w:t xml:space="preserve">that </w:t>
            </w:r>
            <w:r w:rsidR="001645ED" w:rsidRPr="00634E99">
              <w:rPr>
                <w:rFonts w:ascii="Helvetica" w:hAnsi="Helvetica" w:hint="eastAsia"/>
                <w:sz w:val="28"/>
              </w:rPr>
              <w:t xml:space="preserve">the </w:t>
            </w:r>
            <w:r w:rsidR="00AA2575">
              <w:rPr>
                <w:rFonts w:ascii="Helvetica" w:hAnsi="Helvetica"/>
                <w:sz w:val="28"/>
              </w:rPr>
              <w:t>actions “reach” the goal. Compare:</w:t>
            </w:r>
          </w:p>
          <w:p w14:paraId="0FCAB770" w14:textId="1D0273B8" w:rsidR="001645ED" w:rsidRPr="00634E99" w:rsidRDefault="001645ED" w:rsidP="006D71C7">
            <w:pPr>
              <w:rPr>
                <w:rFonts w:ascii="Helvetica" w:hAnsi="Helvetica"/>
                <w:sz w:val="28"/>
              </w:rPr>
            </w:pPr>
            <w:r w:rsidRPr="00634E99">
              <w:rPr>
                <w:rFonts w:ascii="Helvetica" w:hAnsi="Helvetica"/>
                <w:sz w:val="28"/>
              </w:rPr>
              <w:t xml:space="preserve">        </w:t>
            </w:r>
            <w:r w:rsidRPr="002877FE">
              <w:rPr>
                <w:rFonts w:ascii="SimSun" w:eastAsia="SimSun" w:hAnsi="SimSun" w:hint="eastAsia"/>
                <w:sz w:val="28"/>
                <w:u w:val="single"/>
              </w:rPr>
              <w:t>看</w:t>
            </w:r>
            <w:r w:rsidRPr="00634E99">
              <w:rPr>
                <w:rFonts w:ascii="SimSun" w:eastAsia="SimSun" w:hAnsi="SimSun" w:hint="eastAsia"/>
                <w:sz w:val="28"/>
              </w:rPr>
              <w:t>，他在那儿。</w:t>
            </w:r>
            <w:r w:rsidR="002877FE">
              <w:rPr>
                <w:rFonts w:ascii="Helvetica" w:hAnsi="Helvetica"/>
                <w:sz w:val="28"/>
              </w:rPr>
              <w:t>(lit. “</w:t>
            </w:r>
            <w:r w:rsidR="002877FE" w:rsidRPr="002877FE">
              <w:rPr>
                <w:rFonts w:ascii="Helvetica" w:hAnsi="Helvetica"/>
                <w:sz w:val="28"/>
                <w:u w:val="single"/>
              </w:rPr>
              <w:t>Look</w:t>
            </w:r>
            <w:r w:rsidR="002877FE" w:rsidRPr="00634E99">
              <w:rPr>
                <w:rFonts w:ascii="Helvetica" w:hAnsi="Helvetica"/>
                <w:sz w:val="28"/>
              </w:rPr>
              <w:t>, he is over</w:t>
            </w:r>
            <w:r w:rsidR="002877FE">
              <w:rPr>
                <w:rFonts w:ascii="Helvetica" w:hAnsi="Helvetica"/>
                <w:sz w:val="28"/>
              </w:rPr>
              <w:t xml:space="preserve"> there.</w:t>
            </w:r>
            <w:r w:rsidR="002877FE" w:rsidRPr="00634E99">
              <w:rPr>
                <w:rFonts w:ascii="Helvetica" w:hAnsi="Helvetica"/>
                <w:sz w:val="28"/>
              </w:rPr>
              <w:t xml:space="preserve"> </w:t>
            </w:r>
            <w:r w:rsidR="002877FE">
              <w:rPr>
                <w:rFonts w:ascii="Helvetica" w:hAnsi="Helvetica"/>
                <w:sz w:val="28"/>
              </w:rPr>
              <w:t>”)</w:t>
            </w:r>
          </w:p>
          <w:p w14:paraId="6EEBFCDB" w14:textId="6BA67AFA" w:rsidR="001645ED" w:rsidRPr="00634E99" w:rsidRDefault="001645ED" w:rsidP="006D71C7">
            <w:pPr>
              <w:rPr>
                <w:rFonts w:ascii="Helvetica" w:hAnsi="Helvetica"/>
                <w:sz w:val="28"/>
              </w:rPr>
            </w:pPr>
            <w:r w:rsidRPr="00634E99">
              <w:rPr>
                <w:rFonts w:ascii="Helvetica" w:hAnsi="Helvetica"/>
                <w:sz w:val="28"/>
              </w:rPr>
              <w:t xml:space="preserve">        </w:t>
            </w:r>
            <w:r w:rsidRPr="00634E99">
              <w:rPr>
                <w:rFonts w:ascii="SimSun" w:eastAsia="SimSun" w:hAnsi="SimSun" w:hint="eastAsia"/>
                <w:sz w:val="28"/>
              </w:rPr>
              <w:t>我没</w:t>
            </w:r>
            <w:r w:rsidRPr="002877FE">
              <w:rPr>
                <w:rFonts w:ascii="SimSun" w:eastAsia="SimSun" w:hAnsi="SimSun" w:hint="eastAsia"/>
                <w:sz w:val="28"/>
                <w:u w:val="single"/>
              </w:rPr>
              <w:t>看到</w:t>
            </w:r>
            <w:r w:rsidRPr="00634E99">
              <w:rPr>
                <w:rFonts w:ascii="SimSun" w:eastAsia="SimSun" w:hAnsi="SimSun" w:hint="eastAsia"/>
                <w:sz w:val="28"/>
              </w:rPr>
              <w:t>他。</w:t>
            </w:r>
            <w:r w:rsidR="002877FE">
              <w:rPr>
                <w:rFonts w:ascii="Helvetica" w:hAnsi="Helvetica" w:hint="eastAsia"/>
                <w:sz w:val="28"/>
              </w:rPr>
              <w:t>(</w:t>
            </w:r>
            <w:r w:rsidR="002877FE">
              <w:rPr>
                <w:rFonts w:ascii="Helvetica" w:hAnsi="Helvetica"/>
                <w:sz w:val="28"/>
              </w:rPr>
              <w:t xml:space="preserve">lit. </w:t>
            </w:r>
            <w:r w:rsidR="002877FE" w:rsidRPr="00634E99">
              <w:rPr>
                <w:rFonts w:ascii="Helvetica" w:hAnsi="Helvetica"/>
                <w:sz w:val="28"/>
              </w:rPr>
              <w:t xml:space="preserve">“Where? I don’t </w:t>
            </w:r>
            <w:r w:rsidR="002877FE" w:rsidRPr="002877FE">
              <w:rPr>
                <w:rFonts w:ascii="Helvetica" w:hAnsi="Helvetica"/>
                <w:sz w:val="28"/>
                <w:u w:val="single"/>
              </w:rPr>
              <w:t>see</w:t>
            </w:r>
            <w:r w:rsidR="002877FE">
              <w:rPr>
                <w:rFonts w:ascii="Helvetica" w:hAnsi="Helvetica"/>
                <w:sz w:val="28"/>
              </w:rPr>
              <w:t xml:space="preserve"> him.”)</w:t>
            </w:r>
          </w:p>
          <w:p w14:paraId="6E504E19" w14:textId="77777777" w:rsidR="001645ED" w:rsidRPr="00634E99" w:rsidRDefault="001645ED" w:rsidP="006D71C7">
            <w:pPr>
              <w:rPr>
                <w:rFonts w:ascii="Helvetica" w:hAnsi="Helvetica"/>
                <w:sz w:val="28"/>
              </w:rPr>
            </w:pPr>
          </w:p>
          <w:p w14:paraId="19D10EB1" w14:textId="2A9E0A90" w:rsidR="001645ED" w:rsidRPr="00634E99" w:rsidRDefault="001645ED" w:rsidP="006D71C7">
            <w:pPr>
              <w:rPr>
                <w:rFonts w:ascii="Helvetica" w:hAnsi="Helvetica"/>
                <w:sz w:val="28"/>
              </w:rPr>
            </w:pPr>
            <w:r w:rsidRPr="00634E99">
              <w:rPr>
                <w:rFonts w:ascii="Helvetica" w:hAnsi="Helvetica"/>
                <w:sz w:val="28"/>
              </w:rPr>
              <w:t xml:space="preserve">        </w:t>
            </w:r>
            <w:r w:rsidRPr="00634E99">
              <w:rPr>
                <w:rFonts w:ascii="SimSun" w:eastAsia="SimSun" w:hAnsi="SimSun" w:hint="eastAsia"/>
                <w:sz w:val="28"/>
              </w:rPr>
              <w:t>我要</w:t>
            </w:r>
            <w:r w:rsidRPr="00AB12A8">
              <w:rPr>
                <w:rFonts w:ascii="SimSun" w:eastAsia="SimSun" w:hAnsi="SimSun" w:hint="eastAsia"/>
                <w:sz w:val="28"/>
                <w:u w:val="single"/>
              </w:rPr>
              <w:t>改</w:t>
            </w:r>
            <w:r w:rsidRPr="00634E99">
              <w:rPr>
                <w:rFonts w:ascii="SimSun" w:eastAsia="SimSun" w:hAnsi="SimSun" w:hint="eastAsia"/>
                <w:sz w:val="28"/>
              </w:rPr>
              <w:t>时间。</w:t>
            </w:r>
            <w:r w:rsidR="002877FE">
              <w:rPr>
                <w:rFonts w:ascii="Helvetica" w:hAnsi="Helvetica" w:hint="eastAsia"/>
                <w:sz w:val="28"/>
              </w:rPr>
              <w:t>(</w:t>
            </w:r>
            <w:r w:rsidR="00353015">
              <w:rPr>
                <w:rFonts w:ascii="Helvetica" w:hAnsi="Helvetica"/>
                <w:sz w:val="28"/>
              </w:rPr>
              <w:t xml:space="preserve">lit. </w:t>
            </w:r>
            <w:r w:rsidR="002877FE" w:rsidRPr="00634E99">
              <w:rPr>
                <w:rFonts w:ascii="Helvetica" w:hAnsi="Helvetica"/>
                <w:sz w:val="28"/>
              </w:rPr>
              <w:t xml:space="preserve">“I need to </w:t>
            </w:r>
            <w:r w:rsidR="002877FE" w:rsidRPr="00AB12A8">
              <w:rPr>
                <w:rFonts w:ascii="Helvetica" w:hAnsi="Helvetica"/>
                <w:sz w:val="28"/>
                <w:u w:val="single"/>
              </w:rPr>
              <w:t>change</w:t>
            </w:r>
            <w:r w:rsidR="002877FE" w:rsidRPr="00634E99">
              <w:rPr>
                <w:rFonts w:ascii="Helvetica" w:hAnsi="Helvetica"/>
                <w:sz w:val="28"/>
              </w:rPr>
              <w:t xml:space="preserve"> the time</w:t>
            </w:r>
            <w:r w:rsidR="002877FE" w:rsidRPr="00634E99">
              <w:rPr>
                <w:rFonts w:ascii="Helvetica" w:hAnsi="Helvetica" w:hint="eastAsia"/>
                <w:sz w:val="28"/>
              </w:rPr>
              <w:t>.</w:t>
            </w:r>
            <w:r w:rsidR="002877FE" w:rsidRPr="00634E99">
              <w:rPr>
                <w:rFonts w:ascii="Helvetica" w:hAnsi="Helvetica"/>
                <w:sz w:val="28"/>
              </w:rPr>
              <w:t xml:space="preserve">” </w:t>
            </w:r>
            <w:r w:rsidR="00353015">
              <w:rPr>
                <w:rFonts w:ascii="Helvetica" w:hAnsi="Helvetica" w:hint="eastAsia"/>
                <w:sz w:val="28"/>
              </w:rPr>
              <w:t>)</w:t>
            </w:r>
          </w:p>
          <w:p w14:paraId="042D6EA7" w14:textId="6520BC4F" w:rsidR="001645ED" w:rsidRPr="00634E99" w:rsidRDefault="001645ED" w:rsidP="006D71C7">
            <w:pPr>
              <w:rPr>
                <w:rFonts w:ascii="SimSun" w:eastAsia="SimSun" w:hAnsi="SimSun" w:cs="Microsoft YaHei"/>
                <w:color w:val="000000"/>
                <w:sz w:val="28"/>
                <w:szCs w:val="32"/>
              </w:rPr>
            </w:pPr>
            <w:r w:rsidRPr="00634E99">
              <w:rPr>
                <w:rFonts w:ascii="Helvetica" w:hAnsi="Helvetica"/>
                <w:sz w:val="28"/>
              </w:rPr>
              <w:t xml:space="preserve">        </w:t>
            </w:r>
            <w:r w:rsidRPr="00AB12A8">
              <w:rPr>
                <w:rFonts w:ascii="SimSun" w:eastAsia="SimSun" w:hAnsi="SimSun" w:hint="eastAsia"/>
                <w:sz w:val="28"/>
                <w:u w:val="single"/>
              </w:rPr>
              <w:t>改到</w:t>
            </w:r>
            <w:r w:rsidRPr="00634E99">
              <w:rPr>
                <w:rFonts w:ascii="SimSun" w:eastAsia="SimSun" w:hAnsi="SimSun" w:hint="eastAsia"/>
                <w:sz w:val="28"/>
              </w:rPr>
              <w:t>什么时候？</w:t>
            </w:r>
            <w:r w:rsidR="00353015">
              <w:rPr>
                <w:rFonts w:ascii="Helvetica" w:hAnsi="Helvetica" w:hint="eastAsia"/>
                <w:sz w:val="28"/>
              </w:rPr>
              <w:t>(</w:t>
            </w:r>
            <w:r w:rsidR="00353015">
              <w:rPr>
                <w:rFonts w:ascii="Helvetica" w:hAnsi="Helvetica"/>
                <w:sz w:val="28"/>
              </w:rPr>
              <w:t>lit. “</w:t>
            </w:r>
            <w:r w:rsidR="00353015" w:rsidRPr="00AB12A8">
              <w:rPr>
                <w:rFonts w:ascii="Helvetica" w:hAnsi="Helvetica"/>
                <w:sz w:val="28"/>
                <w:u w:val="single"/>
              </w:rPr>
              <w:t>Change to</w:t>
            </w:r>
            <w:r w:rsidR="00353015">
              <w:rPr>
                <w:rFonts w:ascii="Helvetica" w:hAnsi="Helvetica"/>
                <w:sz w:val="28"/>
              </w:rPr>
              <w:t xml:space="preserve"> what time</w:t>
            </w:r>
            <w:r w:rsidR="00AA2575">
              <w:rPr>
                <w:rFonts w:ascii="Helvetica" w:hAnsi="Helvetica"/>
                <w:sz w:val="28"/>
              </w:rPr>
              <w:t>”</w:t>
            </w:r>
            <w:r w:rsidR="00353015">
              <w:rPr>
                <w:rFonts w:ascii="Helvetica" w:hAnsi="Helvetica"/>
                <w:sz w:val="28"/>
              </w:rPr>
              <w:t>?)</w:t>
            </w:r>
          </w:p>
          <w:p w14:paraId="5DFAA1AE" w14:textId="77777777" w:rsidR="00A0466A" w:rsidRDefault="00A0466A" w:rsidP="006D71C7">
            <w:pPr>
              <w:rPr>
                <w:rFonts w:ascii="Helvetica" w:hAnsi="Helvetica"/>
                <w:color w:val="C00000"/>
                <w:sz w:val="20"/>
              </w:rPr>
            </w:pPr>
          </w:p>
          <w:p w14:paraId="73198612" w14:textId="77777777" w:rsidR="00A0466A" w:rsidRDefault="00A0466A" w:rsidP="006D71C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51469E18" w14:textId="77777777" w:rsidR="00291A49" w:rsidRDefault="00291A49" w:rsidP="00A0466A">
      <w:pPr>
        <w:rPr>
          <w:rFonts w:ascii="Helvetica" w:hAnsi="Helvetica"/>
          <w:color w:val="C00000"/>
          <w:sz w:val="40"/>
          <w:szCs w:val="40"/>
        </w:rPr>
      </w:pPr>
    </w:p>
    <w:p w14:paraId="39E2AC4C" w14:textId="77777777" w:rsidR="00291A49" w:rsidRDefault="00291A49" w:rsidP="00A0466A">
      <w:pPr>
        <w:rPr>
          <w:rFonts w:ascii="Helvetica" w:hAnsi="Helvetica"/>
          <w:color w:val="C00000"/>
          <w:sz w:val="40"/>
          <w:szCs w:val="40"/>
        </w:rPr>
      </w:pPr>
    </w:p>
    <w:p w14:paraId="46BAA1B0" w14:textId="1D2BF1A9" w:rsidR="00A0466A" w:rsidRPr="00660832" w:rsidRDefault="00A0466A" w:rsidP="00A0466A">
      <w:pPr>
        <w:rPr>
          <w:rFonts w:ascii="Helvetica" w:hAnsi="Helvetica"/>
          <w:color w:val="C00000"/>
          <w:sz w:val="40"/>
          <w:szCs w:val="40"/>
        </w:rPr>
      </w:pPr>
      <w:r w:rsidRPr="00660832">
        <w:rPr>
          <w:rFonts w:ascii="Helvetica" w:hAnsi="Helvetica"/>
          <w:color w:val="C00000"/>
          <w:sz w:val="40"/>
          <w:szCs w:val="40"/>
        </w:rPr>
        <w:t>Module IV:</w:t>
      </w:r>
      <w:r w:rsidR="00CD653F" w:rsidRPr="00660832">
        <w:rPr>
          <w:rFonts w:ascii="Helvetica" w:hAnsi="Helvetica"/>
          <w:color w:val="C00000"/>
          <w:sz w:val="40"/>
          <w:szCs w:val="40"/>
        </w:rPr>
        <w:t xml:space="preserve"> </w:t>
      </w:r>
      <w:r w:rsidR="00AA2575">
        <w:rPr>
          <w:rFonts w:ascii="Helvetica" w:hAnsi="Helvetica"/>
          <w:color w:val="C00000"/>
          <w:sz w:val="40"/>
          <w:szCs w:val="40"/>
        </w:rPr>
        <w:t>Making an A</w:t>
      </w:r>
      <w:r w:rsidR="002F3DE7" w:rsidRPr="00660832">
        <w:rPr>
          <w:rFonts w:ascii="Helvetica" w:hAnsi="Helvetica"/>
          <w:color w:val="C00000"/>
          <w:sz w:val="40"/>
          <w:szCs w:val="40"/>
        </w:rPr>
        <w:t>ppointment</w:t>
      </w:r>
      <w:r w:rsidRPr="00660832">
        <w:rPr>
          <w:rFonts w:ascii="Helvetica" w:hAnsi="Helvetica"/>
          <w:color w:val="C00000"/>
          <w:sz w:val="40"/>
          <w:szCs w:val="40"/>
        </w:rPr>
        <w:t xml:space="preserve"> </w:t>
      </w:r>
    </w:p>
    <w:p w14:paraId="00D9C278" w14:textId="77777777" w:rsidR="00A0466A" w:rsidRDefault="00A0466A" w:rsidP="00A0466A">
      <w:pPr>
        <w:rPr>
          <w:rFonts w:ascii="SimSun" w:eastAsia="SimSun" w:hAnsi="SimSun"/>
          <w:color w:val="C00000"/>
          <w:sz w:val="32"/>
        </w:rPr>
      </w:pPr>
      <w:r w:rsidRPr="00660832">
        <w:rPr>
          <w:rFonts w:ascii="SimSun" w:eastAsia="SimSun" w:hAnsi="SimSun" w:hint="eastAsia"/>
          <w:color w:val="C00000"/>
          <w:sz w:val="40"/>
          <w:szCs w:val="40"/>
        </w:rPr>
        <w:t>模块四：</w:t>
      </w:r>
      <w:r w:rsidR="002F3DE7" w:rsidRPr="00660832">
        <w:rPr>
          <w:rFonts w:ascii="SimSun" w:eastAsia="SimSun" w:hAnsi="SimSun" w:hint="eastAsia"/>
          <w:color w:val="C00000"/>
          <w:sz w:val="40"/>
          <w:szCs w:val="40"/>
        </w:rPr>
        <w:t>约时间</w:t>
      </w:r>
    </w:p>
    <w:p w14:paraId="3D062DCA" w14:textId="77777777" w:rsidR="00A0466A" w:rsidRDefault="00A0466A" w:rsidP="00A0466A">
      <w:pPr>
        <w:rPr>
          <w:rFonts w:ascii="SimSun" w:eastAsia="SimSun" w:hAnsi="SimSun"/>
          <w:color w:val="C00000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392"/>
        <w:gridCol w:w="970"/>
        <w:gridCol w:w="1471"/>
        <w:gridCol w:w="1431"/>
      </w:tblGrid>
      <w:tr w:rsidR="00A0466A" w14:paraId="5AB7A1F0" w14:textId="77777777" w:rsidTr="00E43187">
        <w:tc>
          <w:tcPr>
            <w:tcW w:w="9020" w:type="dxa"/>
            <w:gridSpan w:val="5"/>
            <w:shd w:val="clear" w:color="auto" w:fill="C5E0B3" w:themeFill="accent6" w:themeFillTint="66"/>
          </w:tcPr>
          <w:p w14:paraId="31178111" w14:textId="54CF58EF" w:rsidR="00A0466A" w:rsidRDefault="00A0466A" w:rsidP="006D71C7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4</w:t>
            </w:r>
            <w:r>
              <w:rPr>
                <w:rFonts w:ascii="Helvetica" w:hAnsi="Helvetica"/>
                <w:color w:val="C00000"/>
                <w:sz w:val="28"/>
              </w:rPr>
              <w:t>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2F3DE7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Ma Xiaoqing calls her counselor to make an </w:t>
            </w:r>
            <w:r w:rsidR="00AB12A8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a</w:t>
            </w:r>
            <w:r w:rsidR="00634E99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ppointment. </w:t>
            </w:r>
          </w:p>
          <w:p w14:paraId="6DBF3094" w14:textId="77777777" w:rsidR="00A0466A" w:rsidRDefault="00A0466A" w:rsidP="006D71C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AA2575" w14:paraId="5AE2EDEF" w14:textId="77777777" w:rsidTr="00353015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14:paraId="51CC5DE9" w14:textId="4752FDC7" w:rsidR="00AA2575" w:rsidRPr="00E80C5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283B98CD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1161AC32" w14:textId="77777777" w:rsidR="00AA2575" w:rsidRPr="00E80C5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C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07C700DA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05172DA5" w14:textId="067669D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0CE7ED6C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653EBDB9" w14:textId="1D3ECA69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C:</w:t>
            </w:r>
          </w:p>
          <w:p w14:paraId="3301578C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55885A91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6B075C2B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C:</w:t>
            </w:r>
          </w:p>
          <w:p w14:paraId="1467C241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6B93E8FD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C:</w:t>
            </w:r>
          </w:p>
        </w:tc>
        <w:tc>
          <w:tcPr>
            <w:tcW w:w="4392" w:type="dxa"/>
            <w:vMerge w:val="restart"/>
            <w:shd w:val="clear" w:color="auto" w:fill="E2EFD9" w:themeFill="accent6" w:themeFillTint="33"/>
          </w:tcPr>
          <w:p w14:paraId="245E26A7" w14:textId="77777777" w:rsidR="00AA2575" w:rsidRPr="00B17854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导员，您好，我是中文系的马小青。</w:t>
            </w:r>
          </w:p>
          <w:p w14:paraId="4AFD8825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小青，你好，你有事儿吗？</w:t>
            </w:r>
          </w:p>
          <w:p w14:paraId="7B5CC51C" w14:textId="21B01D5A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我想跟您聊聊考研的事儿，您什么时候有空？</w:t>
            </w:r>
          </w:p>
          <w:p w14:paraId="3102C2ED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我这个星期很忙，下周一上午十点可以吗？</w:t>
            </w:r>
          </w:p>
          <w:p w14:paraId="51FCCC66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可以，我去哪儿找您？</w:t>
            </w:r>
          </w:p>
          <w:p w14:paraId="6A3A37C6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你来我办公室吧。</w:t>
            </w:r>
          </w:p>
          <w:p w14:paraId="567A9526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好的，下周一见。</w:t>
            </w:r>
          </w:p>
          <w:p w14:paraId="37B8B410" w14:textId="77777777" w:rsidR="00AA2575" w:rsidRPr="0031399E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下周一见。</w:t>
            </w:r>
          </w:p>
        </w:tc>
        <w:tc>
          <w:tcPr>
            <w:tcW w:w="970" w:type="dxa"/>
            <w:shd w:val="clear" w:color="auto" w:fill="FFF2CC"/>
          </w:tcPr>
          <w:p w14:paraId="43E09ACF" w14:textId="39A51755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导员</w:t>
            </w:r>
          </w:p>
        </w:tc>
        <w:tc>
          <w:tcPr>
            <w:tcW w:w="1471" w:type="dxa"/>
            <w:shd w:val="clear" w:color="auto" w:fill="FFF2CC"/>
          </w:tcPr>
          <w:p w14:paraId="1A9FDE9A" w14:textId="23680AA5" w:rsidR="00AA2575" w:rsidRPr="00634E99" w:rsidRDefault="00AA2575" w:rsidP="00AA2575">
            <w:pPr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</w:rPr>
              <w:t>dǎo</w:t>
            </w:r>
            <w:r w:rsidRPr="00353015">
              <w:rPr>
                <w:rFonts w:ascii="Arial" w:hAnsi="Arial" w:cs="Arial"/>
              </w:rPr>
              <w:t>yuán</w:t>
            </w:r>
          </w:p>
        </w:tc>
        <w:tc>
          <w:tcPr>
            <w:tcW w:w="1431" w:type="dxa"/>
            <w:shd w:val="clear" w:color="auto" w:fill="FFF2CC"/>
          </w:tcPr>
          <w:p w14:paraId="022B86E7" w14:textId="0DB96CDD" w:rsidR="00AA2575" w:rsidRPr="00634E99" w:rsidRDefault="00AA2575" w:rsidP="00AA257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counselor</w:t>
            </w:r>
          </w:p>
        </w:tc>
      </w:tr>
      <w:tr w:rsidR="00AA2575" w14:paraId="46653C7A" w14:textId="77777777" w:rsidTr="00353015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CD65F4D" w14:textId="77777777" w:rsidR="00AA2575" w:rsidRPr="00E80C5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7712F2B9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70" w:type="dxa"/>
            <w:shd w:val="clear" w:color="auto" w:fill="FFF2CC"/>
          </w:tcPr>
          <w:p w14:paraId="2CF696D3" w14:textId="1D921269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中文</w:t>
            </w:r>
          </w:p>
        </w:tc>
        <w:tc>
          <w:tcPr>
            <w:tcW w:w="1471" w:type="dxa"/>
            <w:shd w:val="clear" w:color="auto" w:fill="FFF2CC"/>
          </w:tcPr>
          <w:p w14:paraId="0B04DA9F" w14:textId="07D8FB7F" w:rsidR="00AA2575" w:rsidRPr="00634E99" w:rsidRDefault="00AA2575" w:rsidP="00AA2575">
            <w:pPr>
              <w:rPr>
                <w:rFonts w:ascii="Arial" w:hAnsi="Arial" w:cs="Arial"/>
              </w:rPr>
            </w:pPr>
            <w:r w:rsidRPr="00353015">
              <w:rPr>
                <w:rFonts w:ascii="Arial" w:hAnsi="Arial" w:cs="Arial"/>
              </w:rPr>
              <w:t>zhōngwén</w:t>
            </w:r>
          </w:p>
        </w:tc>
        <w:tc>
          <w:tcPr>
            <w:tcW w:w="1431" w:type="dxa"/>
            <w:shd w:val="clear" w:color="auto" w:fill="FFF2CC"/>
          </w:tcPr>
          <w:p w14:paraId="5443C18E" w14:textId="2A34F734" w:rsidR="00AA2575" w:rsidRDefault="00AA2575" w:rsidP="00AA257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22"/>
              </w:rPr>
              <w:t>Chinese language &amp;</w:t>
            </w:r>
            <w:r w:rsidRPr="00353015">
              <w:rPr>
                <w:rFonts w:ascii="Helvetica" w:hAnsi="Helvetica"/>
                <w:sz w:val="22"/>
              </w:rPr>
              <w:t xml:space="preserve"> literature</w:t>
            </w:r>
          </w:p>
        </w:tc>
      </w:tr>
      <w:tr w:rsidR="00AA2575" w14:paraId="1FF4C7C7" w14:textId="77777777" w:rsidTr="00353015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1BB941E" w14:textId="77777777" w:rsidR="00AA2575" w:rsidRPr="00E80C5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042E1ADE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70" w:type="dxa"/>
            <w:shd w:val="clear" w:color="auto" w:fill="FFF2CC"/>
          </w:tcPr>
          <w:p w14:paraId="77C97390" w14:textId="4CFC44FB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系</w:t>
            </w:r>
          </w:p>
        </w:tc>
        <w:tc>
          <w:tcPr>
            <w:tcW w:w="1471" w:type="dxa"/>
            <w:shd w:val="clear" w:color="auto" w:fill="FFF2CC"/>
          </w:tcPr>
          <w:p w14:paraId="06634F01" w14:textId="04EF28C7" w:rsidR="00AA2575" w:rsidRPr="00634E99" w:rsidRDefault="00AA2575" w:rsidP="00AA2575">
            <w:pPr>
              <w:rPr>
                <w:rFonts w:ascii="Arial" w:hAnsi="Arial" w:cs="Arial"/>
              </w:rPr>
            </w:pPr>
            <w:r w:rsidRPr="00353015">
              <w:rPr>
                <w:rFonts w:ascii="Arial" w:hAnsi="Arial" w:cs="Arial"/>
              </w:rPr>
              <w:t xml:space="preserve">xì </w:t>
            </w:r>
          </w:p>
        </w:tc>
        <w:tc>
          <w:tcPr>
            <w:tcW w:w="1431" w:type="dxa"/>
            <w:shd w:val="clear" w:color="auto" w:fill="FFF2CC"/>
          </w:tcPr>
          <w:p w14:paraId="2ADA9E39" w14:textId="65FC1ABB" w:rsidR="00AA2575" w:rsidRPr="00634E99" w:rsidRDefault="00AA2575" w:rsidP="00AA257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department</w:t>
            </w:r>
          </w:p>
        </w:tc>
      </w:tr>
      <w:tr w:rsidR="00AA2575" w14:paraId="6DE56287" w14:textId="77777777" w:rsidTr="00353015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77809674" w14:textId="77777777" w:rsidR="00AA2575" w:rsidRPr="00E80C5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1B18E0DF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70" w:type="dxa"/>
            <w:shd w:val="clear" w:color="auto" w:fill="FFF2CC"/>
          </w:tcPr>
          <w:p w14:paraId="247780E3" w14:textId="62C03635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事儿</w:t>
            </w:r>
          </w:p>
        </w:tc>
        <w:tc>
          <w:tcPr>
            <w:tcW w:w="1471" w:type="dxa"/>
            <w:shd w:val="clear" w:color="auto" w:fill="FFF2CC"/>
          </w:tcPr>
          <w:p w14:paraId="17984EF2" w14:textId="35A950B6" w:rsidR="00AA2575" w:rsidRPr="00353015" w:rsidRDefault="00AA2575" w:rsidP="00AA2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</w:t>
            </w:r>
            <w:r w:rsidRPr="00634E99">
              <w:rPr>
                <w:rFonts w:ascii="Arial" w:hAnsi="Arial" w:cs="Arial"/>
              </w:rPr>
              <w:t>ì</w:t>
            </w:r>
            <w:r>
              <w:rPr>
                <w:rFonts w:ascii="Arial" w:hAnsi="Arial" w:cs="Arial"/>
              </w:rPr>
              <w:t>’er</w:t>
            </w:r>
          </w:p>
        </w:tc>
        <w:tc>
          <w:tcPr>
            <w:tcW w:w="1431" w:type="dxa"/>
            <w:shd w:val="clear" w:color="auto" w:fill="FFF2CC"/>
          </w:tcPr>
          <w:p w14:paraId="49196285" w14:textId="7BE62153" w:rsidR="00AA2575" w:rsidRDefault="00AA2575" w:rsidP="00AA257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matter</w:t>
            </w:r>
          </w:p>
        </w:tc>
      </w:tr>
      <w:tr w:rsidR="00AA2575" w14:paraId="4D8748AC" w14:textId="77777777" w:rsidTr="00353015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374F892" w14:textId="77777777" w:rsidR="00AA2575" w:rsidRPr="00E80C5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4970D593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70" w:type="dxa"/>
            <w:shd w:val="clear" w:color="auto" w:fill="FFF2CC"/>
          </w:tcPr>
          <w:p w14:paraId="08BE4EC2" w14:textId="139A59DE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聊</w:t>
            </w:r>
          </w:p>
        </w:tc>
        <w:tc>
          <w:tcPr>
            <w:tcW w:w="1471" w:type="dxa"/>
            <w:shd w:val="clear" w:color="auto" w:fill="FFF2CC"/>
          </w:tcPr>
          <w:p w14:paraId="07E0209A" w14:textId="23765CA3" w:rsidR="00AA2575" w:rsidRPr="00634E99" w:rsidRDefault="00AA2575" w:rsidP="00AA2575">
            <w:pPr>
              <w:rPr>
                <w:rFonts w:ascii="Arial" w:hAnsi="Arial" w:cs="Arial"/>
              </w:rPr>
            </w:pPr>
            <w:r w:rsidRPr="00353015">
              <w:rPr>
                <w:rFonts w:ascii="Arial" w:hAnsi="Arial" w:cs="Arial"/>
              </w:rPr>
              <w:t>liáo</w:t>
            </w:r>
          </w:p>
        </w:tc>
        <w:tc>
          <w:tcPr>
            <w:tcW w:w="1431" w:type="dxa"/>
            <w:shd w:val="clear" w:color="auto" w:fill="FFF2CC"/>
          </w:tcPr>
          <w:p w14:paraId="3C4F694B" w14:textId="0ECC9B88" w:rsidR="00AA2575" w:rsidRPr="00353015" w:rsidRDefault="00AA2575" w:rsidP="00AA2575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</w:rPr>
              <w:t>to chat</w:t>
            </w:r>
          </w:p>
        </w:tc>
      </w:tr>
      <w:tr w:rsidR="00AA2575" w14:paraId="7C94D71E" w14:textId="77777777" w:rsidTr="00353015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008CA47" w14:textId="77777777" w:rsidR="00AA2575" w:rsidRPr="00E80C5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5C44E0AE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70" w:type="dxa"/>
            <w:shd w:val="clear" w:color="auto" w:fill="FFF2CC"/>
          </w:tcPr>
          <w:p w14:paraId="596C59B6" w14:textId="5A775A5D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7719A6">
              <w:rPr>
                <w:rFonts w:ascii="SimSun" w:eastAsia="SimSun" w:hAnsi="SimSun" w:cs="SimSun" w:hint="eastAsia"/>
                <w:color w:val="000000"/>
                <w:sz w:val="28"/>
              </w:rPr>
              <w:t>下</w:t>
            </w:r>
          </w:p>
        </w:tc>
        <w:tc>
          <w:tcPr>
            <w:tcW w:w="1471" w:type="dxa"/>
            <w:shd w:val="clear" w:color="auto" w:fill="FFF2CC"/>
          </w:tcPr>
          <w:p w14:paraId="2CBA878A" w14:textId="2FD29733" w:rsidR="00AA2575" w:rsidRPr="00634E99" w:rsidRDefault="00AA2575" w:rsidP="00AA2575">
            <w:pPr>
              <w:rPr>
                <w:rFonts w:ascii="Arial" w:hAnsi="Arial" w:cs="Arial"/>
              </w:rPr>
            </w:pPr>
            <w:r w:rsidRPr="00353015">
              <w:rPr>
                <w:rFonts w:ascii="Arial" w:hAnsi="Arial" w:cs="Arial"/>
              </w:rPr>
              <w:t>xià</w:t>
            </w:r>
          </w:p>
        </w:tc>
        <w:tc>
          <w:tcPr>
            <w:tcW w:w="1431" w:type="dxa"/>
            <w:shd w:val="clear" w:color="auto" w:fill="FFF2CC"/>
          </w:tcPr>
          <w:p w14:paraId="0AEE8C9B" w14:textId="3CFF4B35" w:rsidR="00AA2575" w:rsidRPr="00634E99" w:rsidRDefault="00AA2575" w:rsidP="00AA257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next</w:t>
            </w:r>
          </w:p>
        </w:tc>
      </w:tr>
      <w:tr w:rsidR="00AA2575" w14:paraId="6C32CB86" w14:textId="77777777" w:rsidTr="00353015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1557E1C" w14:textId="77777777" w:rsidR="00AA2575" w:rsidRPr="00E80C5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27D3D383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70" w:type="dxa"/>
            <w:shd w:val="clear" w:color="auto" w:fill="FFF2CC"/>
          </w:tcPr>
          <w:p w14:paraId="04660C2E" w14:textId="28F4F544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找</w:t>
            </w:r>
          </w:p>
        </w:tc>
        <w:tc>
          <w:tcPr>
            <w:tcW w:w="1471" w:type="dxa"/>
            <w:shd w:val="clear" w:color="auto" w:fill="FFF2CC"/>
          </w:tcPr>
          <w:p w14:paraId="59EDEE0B" w14:textId="5871F058" w:rsidR="00AA2575" w:rsidRPr="00634E99" w:rsidRDefault="00AA2575" w:rsidP="00AA2575">
            <w:pPr>
              <w:rPr>
                <w:rFonts w:ascii="Arial" w:hAnsi="Arial" w:cs="Arial"/>
              </w:rPr>
            </w:pPr>
            <w:r w:rsidRPr="00634E99">
              <w:rPr>
                <w:rFonts w:ascii="Arial" w:hAnsi="Arial" w:cs="Arial"/>
              </w:rPr>
              <w:t>zhǎo</w:t>
            </w:r>
          </w:p>
        </w:tc>
        <w:tc>
          <w:tcPr>
            <w:tcW w:w="1431" w:type="dxa"/>
            <w:shd w:val="clear" w:color="auto" w:fill="FFF2CC"/>
          </w:tcPr>
          <w:p w14:paraId="17D1F1B8" w14:textId="1AF9FC1E" w:rsidR="00AA2575" w:rsidRPr="00634E99" w:rsidRDefault="00AA2575" w:rsidP="00AA257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Pr="00634E99">
              <w:rPr>
                <w:rFonts w:ascii="Helvetica" w:hAnsi="Helvetica"/>
              </w:rPr>
              <w:t>look for</w:t>
            </w:r>
          </w:p>
        </w:tc>
      </w:tr>
      <w:tr w:rsidR="00AA2575" w14:paraId="7B9836F8" w14:textId="77777777" w:rsidTr="00353015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36C5103" w14:textId="77777777" w:rsidR="00AA2575" w:rsidRPr="00E80C5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4D6CD7FA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70" w:type="dxa"/>
            <w:shd w:val="clear" w:color="auto" w:fill="FFF2CC"/>
          </w:tcPr>
          <w:p w14:paraId="63A65D45" w14:textId="6FC215B2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634E99">
              <w:rPr>
                <w:rFonts w:ascii="SimSun" w:eastAsia="SimSun" w:hAnsi="SimSun" w:cs="SimSun" w:hint="eastAsia"/>
                <w:color w:val="000000"/>
              </w:rPr>
              <w:t>办公室</w:t>
            </w:r>
          </w:p>
        </w:tc>
        <w:tc>
          <w:tcPr>
            <w:tcW w:w="1471" w:type="dxa"/>
            <w:shd w:val="clear" w:color="auto" w:fill="FFF2CC"/>
          </w:tcPr>
          <w:p w14:paraId="00551CE7" w14:textId="03C753B7" w:rsidR="00AA2575" w:rsidRPr="00353015" w:rsidRDefault="00AA2575" w:rsidP="00AA2575">
            <w:pPr>
              <w:rPr>
                <w:rFonts w:ascii="Arial" w:hAnsi="Arial" w:cs="Arial"/>
              </w:rPr>
            </w:pPr>
            <w:r w:rsidRPr="00634E99">
              <w:rPr>
                <w:rFonts w:ascii="Arial" w:hAnsi="Arial" w:cs="Arial"/>
              </w:rPr>
              <w:t>bàngōngshì</w:t>
            </w:r>
          </w:p>
        </w:tc>
        <w:tc>
          <w:tcPr>
            <w:tcW w:w="1431" w:type="dxa"/>
            <w:shd w:val="clear" w:color="auto" w:fill="FFF2CC"/>
          </w:tcPr>
          <w:p w14:paraId="5C426E8E" w14:textId="10E34550" w:rsidR="00AA2575" w:rsidRDefault="00AA2575" w:rsidP="00AA2575">
            <w:pPr>
              <w:rPr>
                <w:rFonts w:ascii="Helvetica" w:hAnsi="Helvetica"/>
              </w:rPr>
            </w:pPr>
            <w:r w:rsidRPr="00634E99">
              <w:rPr>
                <w:rFonts w:ascii="Helvetica" w:hAnsi="Helvetica"/>
              </w:rPr>
              <w:t>office</w:t>
            </w:r>
          </w:p>
        </w:tc>
      </w:tr>
      <w:tr w:rsidR="00AA2575" w14:paraId="70853F55" w14:textId="77777777" w:rsidTr="00353015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ECED57F" w14:textId="77777777" w:rsidR="00AA2575" w:rsidRPr="00414407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6FE15AA7" w14:textId="77777777" w:rsidR="00AA2575" w:rsidRPr="00414407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70" w:type="dxa"/>
            <w:shd w:val="clear" w:color="auto" w:fill="FFF2CC"/>
          </w:tcPr>
          <w:p w14:paraId="335F99A0" w14:textId="2BFB1216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75956AC2" w14:textId="13EDFC77" w:rsidR="00AA2575" w:rsidRPr="00634E99" w:rsidRDefault="00AA2575" w:rsidP="00AA2575">
            <w:pPr>
              <w:rPr>
                <w:rFonts w:ascii="Arial" w:hAnsi="Arial" w:cs="Arial"/>
              </w:rPr>
            </w:pPr>
          </w:p>
        </w:tc>
        <w:tc>
          <w:tcPr>
            <w:tcW w:w="1431" w:type="dxa"/>
            <w:shd w:val="clear" w:color="auto" w:fill="FFF2CC"/>
          </w:tcPr>
          <w:p w14:paraId="002D9A4D" w14:textId="2F380A40" w:rsidR="00AA2575" w:rsidRPr="00634E99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0FF1C212" w14:textId="77777777" w:rsidTr="00353015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2DB8509" w14:textId="77777777" w:rsidR="00AA2575" w:rsidRPr="00B17854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7A8B745F" w14:textId="77777777" w:rsidR="00AA2575" w:rsidRPr="00414407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70" w:type="dxa"/>
            <w:shd w:val="clear" w:color="auto" w:fill="FFF2CC"/>
          </w:tcPr>
          <w:p w14:paraId="52FC5300" w14:textId="74021409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350915D2" w14:textId="24ABF5D1" w:rsidR="00AA2575" w:rsidRPr="00634E99" w:rsidRDefault="00AA2575" w:rsidP="00AA2575">
            <w:pPr>
              <w:rPr>
                <w:rFonts w:ascii="Arial" w:hAnsi="Arial" w:cs="Arial"/>
              </w:rPr>
            </w:pPr>
          </w:p>
        </w:tc>
        <w:tc>
          <w:tcPr>
            <w:tcW w:w="1431" w:type="dxa"/>
            <w:shd w:val="clear" w:color="auto" w:fill="FFF2CC"/>
          </w:tcPr>
          <w:p w14:paraId="3896E591" w14:textId="59F199F3" w:rsidR="00AA2575" w:rsidRPr="00634E99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3753BEAF" w14:textId="77777777" w:rsidTr="00353015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48AEF093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7A500E8A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6C4ACDD9" w14:textId="20A5E8B1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0CC7F8A5" w14:textId="5817B5CA" w:rsidR="00AA2575" w:rsidRPr="00353015" w:rsidRDefault="00AA2575" w:rsidP="00AA2575">
            <w:pPr>
              <w:rPr>
                <w:rFonts w:ascii="Arial" w:hAnsi="Arial" w:cs="Arial"/>
              </w:rPr>
            </w:pPr>
          </w:p>
        </w:tc>
        <w:tc>
          <w:tcPr>
            <w:tcW w:w="1431" w:type="dxa"/>
            <w:shd w:val="clear" w:color="auto" w:fill="FFF2CC"/>
          </w:tcPr>
          <w:p w14:paraId="6E9A7A53" w14:textId="633735CC" w:rsidR="00AA2575" w:rsidRPr="00F03EAC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2005B161" w14:textId="77777777" w:rsidTr="00353015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2C71538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4A85D06C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0A99993A" w14:textId="77777777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4197FF51" w14:textId="77777777" w:rsidR="00AA2575" w:rsidRPr="005078BD" w:rsidRDefault="00AA2575" w:rsidP="00AA2575">
            <w:pPr>
              <w:rPr>
                <w:rFonts w:cstheme="minorHAnsi"/>
              </w:rPr>
            </w:pPr>
          </w:p>
        </w:tc>
        <w:tc>
          <w:tcPr>
            <w:tcW w:w="1431" w:type="dxa"/>
            <w:shd w:val="clear" w:color="auto" w:fill="FFF2CC"/>
          </w:tcPr>
          <w:p w14:paraId="7F2A9792" w14:textId="77777777" w:rsidR="00AA2575" w:rsidRPr="00F03EAC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039679B9" w14:textId="77777777" w:rsidTr="00353015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5729B1A" w14:textId="77777777" w:rsidR="00AA2575" w:rsidRPr="00B17854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68B4E526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7EC7BF30" w14:textId="77777777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4FFE9337" w14:textId="77777777" w:rsidR="00AA2575" w:rsidRPr="005078BD" w:rsidRDefault="00AA2575" w:rsidP="00AA2575">
            <w:pPr>
              <w:rPr>
                <w:rFonts w:cstheme="minorHAnsi"/>
              </w:rPr>
            </w:pPr>
          </w:p>
        </w:tc>
        <w:tc>
          <w:tcPr>
            <w:tcW w:w="1431" w:type="dxa"/>
            <w:shd w:val="clear" w:color="auto" w:fill="FFF2CC"/>
          </w:tcPr>
          <w:p w14:paraId="74628BB4" w14:textId="77777777" w:rsidR="00AA2575" w:rsidRPr="00F03EAC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557C1738" w14:textId="77777777" w:rsidTr="00353015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EC84F1A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258F6852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09A1DD65" w14:textId="77777777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21B729BC" w14:textId="77777777" w:rsidR="00AA2575" w:rsidRPr="005078BD" w:rsidRDefault="00AA2575" w:rsidP="00AA2575">
            <w:pPr>
              <w:rPr>
                <w:rFonts w:cstheme="minorHAnsi"/>
              </w:rPr>
            </w:pPr>
          </w:p>
        </w:tc>
        <w:tc>
          <w:tcPr>
            <w:tcW w:w="1431" w:type="dxa"/>
            <w:shd w:val="clear" w:color="auto" w:fill="FFF2CC"/>
          </w:tcPr>
          <w:p w14:paraId="0AC8D410" w14:textId="77777777" w:rsidR="00AA2575" w:rsidRPr="00F03EAC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08E5A201" w14:textId="77777777" w:rsidTr="00353015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14939C08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7DD5ACD4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09543DA0" w14:textId="77777777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7FCCD94B" w14:textId="77777777" w:rsidR="00AA2575" w:rsidRPr="005078BD" w:rsidRDefault="00AA2575" w:rsidP="00AA2575">
            <w:pPr>
              <w:rPr>
                <w:rFonts w:cstheme="minorHAnsi"/>
              </w:rPr>
            </w:pPr>
          </w:p>
        </w:tc>
        <w:tc>
          <w:tcPr>
            <w:tcW w:w="1431" w:type="dxa"/>
            <w:shd w:val="clear" w:color="auto" w:fill="FFF2CC"/>
          </w:tcPr>
          <w:p w14:paraId="70B91EF5" w14:textId="77777777" w:rsidR="00AA2575" w:rsidRPr="00F03EAC" w:rsidRDefault="00AA2575" w:rsidP="00AA257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 </w:t>
            </w:r>
          </w:p>
        </w:tc>
      </w:tr>
      <w:tr w:rsidR="00AA2575" w14:paraId="16B25F9F" w14:textId="77777777" w:rsidTr="00353015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6C84C3B9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3C55755C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35842CA7" w14:textId="77777777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2AB1E187" w14:textId="77777777" w:rsidR="00AA2575" w:rsidRPr="005078BD" w:rsidRDefault="00AA2575" w:rsidP="00AA2575">
            <w:pPr>
              <w:rPr>
                <w:rFonts w:cstheme="minorHAnsi"/>
              </w:rPr>
            </w:pPr>
          </w:p>
        </w:tc>
        <w:tc>
          <w:tcPr>
            <w:tcW w:w="1431" w:type="dxa"/>
            <w:shd w:val="clear" w:color="auto" w:fill="FFF2CC"/>
          </w:tcPr>
          <w:p w14:paraId="0525D03D" w14:textId="77777777" w:rsidR="00AA2575" w:rsidRPr="00F03EAC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217646A4" w14:textId="77777777" w:rsidTr="00353015">
        <w:trPr>
          <w:trHeight w:val="361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40B17B9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489A008E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57141416" w14:textId="77777777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38537B4A" w14:textId="77777777" w:rsidR="00AA2575" w:rsidRPr="005078BD" w:rsidRDefault="00AA2575" w:rsidP="00AA2575">
            <w:pPr>
              <w:rPr>
                <w:rFonts w:cstheme="minorHAnsi"/>
              </w:rPr>
            </w:pPr>
          </w:p>
        </w:tc>
        <w:tc>
          <w:tcPr>
            <w:tcW w:w="1431" w:type="dxa"/>
            <w:shd w:val="clear" w:color="auto" w:fill="FFF2CC"/>
          </w:tcPr>
          <w:p w14:paraId="75ADA3EA" w14:textId="77777777" w:rsidR="00AA2575" w:rsidRPr="00F03EAC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0F32B817" w14:textId="77777777" w:rsidTr="00353015">
        <w:trPr>
          <w:trHeight w:val="362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5180B427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518C2D4F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09B3142F" w14:textId="77777777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3619F271" w14:textId="77777777" w:rsidR="00AA2575" w:rsidRPr="005078BD" w:rsidRDefault="00AA2575" w:rsidP="00AA2575">
            <w:pPr>
              <w:rPr>
                <w:rFonts w:cstheme="minorHAnsi"/>
              </w:rPr>
            </w:pPr>
          </w:p>
        </w:tc>
        <w:tc>
          <w:tcPr>
            <w:tcW w:w="1431" w:type="dxa"/>
            <w:shd w:val="clear" w:color="auto" w:fill="FFF2CC"/>
          </w:tcPr>
          <w:p w14:paraId="1C76A8B4" w14:textId="77777777" w:rsidR="00AA2575" w:rsidRPr="00F03EAC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684524C7" w14:textId="77777777" w:rsidTr="00353015">
        <w:trPr>
          <w:trHeight w:val="310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27CD14C3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01A23E7B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4843ACA8" w14:textId="77777777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674376CE" w14:textId="77777777" w:rsidR="00AA2575" w:rsidRPr="005078BD" w:rsidRDefault="00AA2575" w:rsidP="00AA2575">
            <w:pPr>
              <w:rPr>
                <w:rFonts w:cstheme="minorHAnsi"/>
              </w:rPr>
            </w:pPr>
          </w:p>
        </w:tc>
        <w:tc>
          <w:tcPr>
            <w:tcW w:w="1431" w:type="dxa"/>
            <w:shd w:val="clear" w:color="auto" w:fill="FFF2CC"/>
          </w:tcPr>
          <w:p w14:paraId="2231B6F9" w14:textId="77777777" w:rsidR="00AA2575" w:rsidRPr="00F03EAC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60650E74" w14:textId="77777777" w:rsidTr="00353015">
        <w:trPr>
          <w:trHeight w:val="341"/>
        </w:trPr>
        <w:tc>
          <w:tcPr>
            <w:tcW w:w="756" w:type="dxa"/>
            <w:vMerge/>
            <w:shd w:val="clear" w:color="auto" w:fill="E2EFD9" w:themeFill="accent6" w:themeFillTint="33"/>
          </w:tcPr>
          <w:p w14:paraId="3FA0DA95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392" w:type="dxa"/>
            <w:vMerge/>
            <w:shd w:val="clear" w:color="auto" w:fill="E2EFD9" w:themeFill="accent6" w:themeFillTint="33"/>
          </w:tcPr>
          <w:p w14:paraId="18EE5C60" w14:textId="77777777" w:rsidR="00AA2575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70" w:type="dxa"/>
            <w:shd w:val="clear" w:color="auto" w:fill="FFF2CC"/>
          </w:tcPr>
          <w:p w14:paraId="0B5A84FA" w14:textId="77777777" w:rsidR="00AA2575" w:rsidRPr="00B0117A" w:rsidRDefault="00AA2575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471" w:type="dxa"/>
            <w:shd w:val="clear" w:color="auto" w:fill="FFF2CC"/>
          </w:tcPr>
          <w:p w14:paraId="2AAC23D8" w14:textId="77777777" w:rsidR="00AA2575" w:rsidRPr="005078BD" w:rsidRDefault="00AA2575" w:rsidP="00AA2575">
            <w:pPr>
              <w:rPr>
                <w:rFonts w:cstheme="minorHAnsi"/>
              </w:rPr>
            </w:pPr>
          </w:p>
        </w:tc>
        <w:tc>
          <w:tcPr>
            <w:tcW w:w="1431" w:type="dxa"/>
            <w:shd w:val="clear" w:color="auto" w:fill="FFF2CC"/>
          </w:tcPr>
          <w:p w14:paraId="28E7D1B6" w14:textId="77777777" w:rsidR="00AA2575" w:rsidRPr="00F03EAC" w:rsidRDefault="00AA2575" w:rsidP="00AA2575">
            <w:pPr>
              <w:rPr>
                <w:rFonts w:ascii="Helvetica" w:hAnsi="Helvetica"/>
              </w:rPr>
            </w:pPr>
          </w:p>
        </w:tc>
      </w:tr>
      <w:tr w:rsidR="00AA2575" w14:paraId="7BF019F2" w14:textId="77777777" w:rsidTr="00E43187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14:paraId="1FE86217" w14:textId="0A275657" w:rsidR="00AA2575" w:rsidRDefault="00AA2575" w:rsidP="00AA2575">
            <w:pPr>
              <w:rPr>
                <w:rFonts w:ascii="Helvetica" w:hAnsi="Helvetica"/>
                <w:color w:val="C00000"/>
                <w:sz w:val="28"/>
              </w:rPr>
            </w:pPr>
            <w:r w:rsidRPr="00634E99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2227F3AA" w14:textId="77777777" w:rsidR="00AA2575" w:rsidRPr="00634E99" w:rsidRDefault="00AA2575" w:rsidP="00AA2575">
            <w:pPr>
              <w:rPr>
                <w:rFonts w:ascii="Helvetica" w:hAnsi="Helvetica"/>
                <w:color w:val="C00000"/>
                <w:sz w:val="28"/>
              </w:rPr>
            </w:pPr>
          </w:p>
          <w:p w14:paraId="3107E00D" w14:textId="22BD990C" w:rsidR="00AA2575" w:rsidRPr="00634E99" w:rsidRDefault="00AA2575" w:rsidP="00AA2575">
            <w:pPr>
              <w:rPr>
                <w:rFonts w:ascii="Helvetica" w:hAnsi="Helvetica"/>
                <w:sz w:val="28"/>
              </w:rPr>
            </w:pPr>
            <w:r w:rsidRPr="00634E99">
              <w:rPr>
                <w:rFonts w:ascii="Helvetica" w:hAnsi="Helvetica" w:hint="eastAsia"/>
                <w:color w:val="C00000"/>
                <w:sz w:val="28"/>
              </w:rPr>
              <w:t>的</w:t>
            </w:r>
            <w:r w:rsidRPr="00634E99">
              <w:rPr>
                <w:rFonts w:ascii="Helvetica" w:hAnsi="Helvetica" w:hint="eastAsia"/>
                <w:sz w:val="28"/>
              </w:rPr>
              <w:t>is used to indicate some</w:t>
            </w:r>
            <w:r w:rsidRPr="00634E99">
              <w:rPr>
                <w:rFonts w:ascii="Helvetica" w:hAnsi="Helvetica"/>
                <w:sz w:val="28"/>
              </w:rPr>
              <w:t xml:space="preserve">one’s affiliations. This function is a wider usage of the possession function of </w:t>
            </w:r>
            <w:r>
              <w:rPr>
                <w:rFonts w:ascii="Helvetica" w:hAnsi="Helvetica" w:hint="eastAsia"/>
                <w:sz w:val="28"/>
              </w:rPr>
              <w:t>的</w:t>
            </w:r>
            <w:r>
              <w:rPr>
                <w:rFonts w:ascii="Helvetica" w:hAnsi="Helvetica" w:hint="eastAsia"/>
                <w:sz w:val="28"/>
              </w:rPr>
              <w:t xml:space="preserve">. </w:t>
            </w:r>
            <w:r w:rsidRPr="00634E99">
              <w:rPr>
                <w:rFonts w:ascii="Helvetica" w:hAnsi="Helvetica" w:hint="eastAsia"/>
                <w:sz w:val="28"/>
              </w:rPr>
              <w:t>T</w:t>
            </w:r>
            <w:r w:rsidRPr="00634E99">
              <w:rPr>
                <w:rFonts w:ascii="Helvetica" w:hAnsi="Helvetica"/>
                <w:sz w:val="28"/>
              </w:rPr>
              <w:t xml:space="preserve">he whole sentence literally means “I am Chinese Department’s Ma Xiaoqing.” </w:t>
            </w:r>
          </w:p>
          <w:p w14:paraId="162B2872" w14:textId="77777777" w:rsidR="00AA2575" w:rsidRPr="00634E99" w:rsidRDefault="00AA2575" w:rsidP="00AA2575">
            <w:pPr>
              <w:rPr>
                <w:rFonts w:ascii="Helvetica" w:hAnsi="Helvetica"/>
                <w:color w:val="C00000"/>
                <w:sz w:val="18"/>
              </w:rPr>
            </w:pPr>
          </w:p>
          <w:p w14:paraId="10BB491A" w14:textId="77777777" w:rsidR="00AA2575" w:rsidRDefault="00AA2575" w:rsidP="00AA257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45205F43" w14:textId="44285F82" w:rsidR="00A0466A" w:rsidRDefault="00A0466A" w:rsidP="00A0466A">
      <w:pPr>
        <w:rPr>
          <w:rFonts w:ascii="SimSun" w:eastAsia="SimSun" w:hAnsi="SimSun"/>
          <w:color w:val="C00000"/>
          <w:sz w:val="28"/>
        </w:rPr>
      </w:pPr>
    </w:p>
    <w:p w14:paraId="1E841AF0" w14:textId="4D0A2521" w:rsidR="00AB12A8" w:rsidRPr="00660832" w:rsidRDefault="00AB12A8" w:rsidP="00A0466A">
      <w:pPr>
        <w:rPr>
          <w:rFonts w:ascii="SimSun" w:eastAsia="SimSun" w:hAnsi="SimSun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5094"/>
        <w:gridCol w:w="780"/>
        <w:gridCol w:w="1195"/>
        <w:gridCol w:w="1005"/>
      </w:tblGrid>
      <w:tr w:rsidR="00A0466A" w14:paraId="4DE083B4" w14:textId="77777777" w:rsidTr="00E43187">
        <w:tc>
          <w:tcPr>
            <w:tcW w:w="9010" w:type="dxa"/>
            <w:gridSpan w:val="5"/>
            <w:shd w:val="clear" w:color="auto" w:fill="C5E0B3" w:themeFill="accent6" w:themeFillTint="66"/>
          </w:tcPr>
          <w:p w14:paraId="05F35B0B" w14:textId="77777777" w:rsidR="00A0466A" w:rsidRDefault="00A0466A" w:rsidP="006D71C7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4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2F3DE7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Zhang Wenshan invites Ma Xiaoqing to watch a movie.</w:t>
            </w:r>
          </w:p>
          <w:p w14:paraId="63F87655" w14:textId="77777777" w:rsidR="00A0466A" w:rsidRDefault="00A0466A" w:rsidP="006D71C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4C0A7D" w14:paraId="544E6457" w14:textId="77777777" w:rsidTr="007C1C70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14:paraId="39296EA7" w14:textId="77777777" w:rsidR="00A0466A" w:rsidRPr="00E80C5A" w:rsidRDefault="004C0A7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0586C37B" w14:textId="77777777" w:rsidR="004C0A7D" w:rsidRDefault="004C0A7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1E05EBC0" w14:textId="77777777" w:rsidR="00A0466A" w:rsidRPr="00E80C5A" w:rsidRDefault="004C0A7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MX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14:paraId="6431E2B7" w14:textId="77777777" w:rsidR="00A0466A" w:rsidRPr="00E80C5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68D368A2" w14:textId="77777777" w:rsidR="00A0466A" w:rsidRPr="00E80C5A" w:rsidRDefault="0031399E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ZhW:</w:t>
            </w:r>
          </w:p>
          <w:p w14:paraId="50065889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14:paraId="194108F4" w14:textId="77777777" w:rsidR="00AA2575" w:rsidRDefault="00AA2575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14:paraId="11620D1C" w14:textId="7A7FEED8" w:rsidR="00AA2575" w:rsidRPr="00E80C5A" w:rsidRDefault="00AA2575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ZhW:</w:t>
            </w:r>
          </w:p>
        </w:tc>
        <w:tc>
          <w:tcPr>
            <w:tcW w:w="5094" w:type="dxa"/>
            <w:vMerge w:val="restart"/>
            <w:shd w:val="clear" w:color="auto" w:fill="E2EFD9" w:themeFill="accent6" w:themeFillTint="33"/>
          </w:tcPr>
          <w:p w14:paraId="7B8851A9" w14:textId="77777777" w:rsidR="00AB12A8" w:rsidRDefault="00AB12A8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小青，周四有空吗？我想请</w:t>
            </w:r>
          </w:p>
          <w:p w14:paraId="799DA11E" w14:textId="1994C64E" w:rsidR="00A0466A" w:rsidRPr="00B17854" w:rsidRDefault="004C0A7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你看电影。</w:t>
            </w:r>
          </w:p>
          <w:p w14:paraId="2F3AF3B6" w14:textId="681B752E" w:rsidR="00A0466A" w:rsidRPr="00B17854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</w:t>
            </w:r>
            <w:r w:rsidR="004C0A7D">
              <w:rPr>
                <w:rFonts w:ascii="SimSun" w:eastAsia="SimSun" w:hAnsi="SimSun" w:hint="eastAsia"/>
                <w:color w:val="000000" w:themeColor="text1"/>
                <w:sz w:val="36"/>
              </w:rPr>
              <w:t>周四要训练，十点到四点，没有时间。</w:t>
            </w:r>
          </w:p>
          <w:p w14:paraId="03A451AE" w14:textId="77777777" w:rsidR="00A0466A" w:rsidRDefault="004C0A7D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晚上呢？</w:t>
            </w:r>
          </w:p>
          <w:p w14:paraId="51DE3B67" w14:textId="77777777" w:rsidR="004C0A7D" w:rsidRDefault="0031399E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训练以后，我会很累</w:t>
            </w:r>
            <w:r w:rsidR="004C0A7D">
              <w:rPr>
                <w:rFonts w:ascii="SimSun" w:eastAsia="SimSun" w:hAnsi="SimSun" w:hint="eastAsia"/>
                <w:color w:val="000000" w:themeColor="text1"/>
                <w:sz w:val="36"/>
              </w:rPr>
              <w:t>，晚上我想好好休息。</w:t>
            </w:r>
          </w:p>
          <w:p w14:paraId="0818ACCE" w14:textId="677056D1" w:rsidR="00A0466A" w:rsidRPr="00AA2575" w:rsidRDefault="004C0A7D" w:rsidP="00AA25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那好吧，我下次约你。</w:t>
            </w:r>
          </w:p>
        </w:tc>
        <w:tc>
          <w:tcPr>
            <w:tcW w:w="780" w:type="dxa"/>
            <w:shd w:val="clear" w:color="auto" w:fill="FFF2CC"/>
          </w:tcPr>
          <w:p w14:paraId="35AA02EC" w14:textId="77777777" w:rsidR="00A0466A" w:rsidRPr="00B0117A" w:rsidRDefault="0031399E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会</w:t>
            </w:r>
          </w:p>
        </w:tc>
        <w:tc>
          <w:tcPr>
            <w:tcW w:w="1195" w:type="dxa"/>
            <w:shd w:val="clear" w:color="auto" w:fill="FFF2CC"/>
          </w:tcPr>
          <w:p w14:paraId="563EF864" w14:textId="77777777" w:rsidR="00A0466A" w:rsidRPr="00634E99" w:rsidRDefault="0031399E" w:rsidP="0031399E">
            <w:pPr>
              <w:rPr>
                <w:rFonts w:ascii="Arial" w:hAnsi="Arial" w:cs="Arial"/>
                <w:color w:val="C00000"/>
              </w:rPr>
            </w:pPr>
            <w:r w:rsidRPr="00634E99">
              <w:rPr>
                <w:rFonts w:ascii="Arial" w:hAnsi="Arial" w:cs="Arial"/>
              </w:rPr>
              <w:t>huì</w:t>
            </w:r>
          </w:p>
        </w:tc>
        <w:tc>
          <w:tcPr>
            <w:tcW w:w="1005" w:type="dxa"/>
            <w:shd w:val="clear" w:color="auto" w:fill="FFF2CC"/>
          </w:tcPr>
          <w:p w14:paraId="48CBFA4E" w14:textId="5FE8B32A" w:rsidR="00A0466A" w:rsidRPr="00634E99" w:rsidRDefault="0031399E" w:rsidP="006D71C7">
            <w:pPr>
              <w:rPr>
                <w:rFonts w:ascii="Helvetica" w:hAnsi="Helvetica"/>
              </w:rPr>
            </w:pPr>
            <w:r w:rsidRPr="00634E99">
              <w:rPr>
                <w:rFonts w:ascii="Helvetica" w:hAnsi="Helvetica"/>
                <w:sz w:val="22"/>
              </w:rPr>
              <w:t>will</w:t>
            </w:r>
          </w:p>
        </w:tc>
      </w:tr>
      <w:tr w:rsidR="004C0A7D" w14:paraId="0F01B1F0" w14:textId="77777777" w:rsidTr="007C1C70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2F4CDFDE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5094" w:type="dxa"/>
            <w:vMerge/>
            <w:shd w:val="clear" w:color="auto" w:fill="E2EFD9" w:themeFill="accent6" w:themeFillTint="33"/>
          </w:tcPr>
          <w:p w14:paraId="333524AC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780" w:type="dxa"/>
            <w:shd w:val="clear" w:color="auto" w:fill="FFF2CC"/>
          </w:tcPr>
          <w:p w14:paraId="18CCB497" w14:textId="77777777" w:rsidR="00A0466A" w:rsidRPr="00B0117A" w:rsidRDefault="0031399E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下次</w:t>
            </w:r>
          </w:p>
        </w:tc>
        <w:tc>
          <w:tcPr>
            <w:tcW w:w="1195" w:type="dxa"/>
            <w:shd w:val="clear" w:color="auto" w:fill="FFF2CC"/>
          </w:tcPr>
          <w:p w14:paraId="0038B560" w14:textId="77777777" w:rsidR="00A0466A" w:rsidRPr="00634E99" w:rsidRDefault="0031399E" w:rsidP="006D71C7">
            <w:pPr>
              <w:rPr>
                <w:rFonts w:ascii="Arial" w:hAnsi="Arial" w:cs="Arial"/>
              </w:rPr>
            </w:pPr>
            <w:r w:rsidRPr="00634E99">
              <w:rPr>
                <w:rFonts w:ascii="Arial" w:hAnsi="Arial" w:cs="Arial"/>
              </w:rPr>
              <w:t>xià cì</w:t>
            </w:r>
          </w:p>
        </w:tc>
        <w:tc>
          <w:tcPr>
            <w:tcW w:w="1005" w:type="dxa"/>
            <w:shd w:val="clear" w:color="auto" w:fill="FFF2CC"/>
          </w:tcPr>
          <w:p w14:paraId="1A92DBA9" w14:textId="77777777" w:rsidR="00A0466A" w:rsidRPr="00634E99" w:rsidRDefault="0031399E" w:rsidP="006D71C7">
            <w:pPr>
              <w:rPr>
                <w:rFonts w:ascii="Helvetica" w:hAnsi="Helvetica"/>
              </w:rPr>
            </w:pPr>
            <w:r w:rsidRPr="00634E99">
              <w:rPr>
                <w:rFonts w:ascii="Helvetica" w:hAnsi="Helvetica"/>
                <w:sz w:val="22"/>
              </w:rPr>
              <w:t>next time</w:t>
            </w:r>
          </w:p>
        </w:tc>
      </w:tr>
      <w:tr w:rsidR="004C0A7D" w14:paraId="653B7E20" w14:textId="77777777" w:rsidTr="007C1C70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4F13EB9E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5094" w:type="dxa"/>
            <w:vMerge/>
            <w:shd w:val="clear" w:color="auto" w:fill="E2EFD9" w:themeFill="accent6" w:themeFillTint="33"/>
          </w:tcPr>
          <w:p w14:paraId="4A42F338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780" w:type="dxa"/>
            <w:shd w:val="clear" w:color="auto" w:fill="FFF2CC"/>
          </w:tcPr>
          <w:p w14:paraId="05798569" w14:textId="77777777" w:rsidR="00A0466A" w:rsidRPr="00B0117A" w:rsidRDefault="0031399E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约</w:t>
            </w:r>
          </w:p>
        </w:tc>
        <w:tc>
          <w:tcPr>
            <w:tcW w:w="1195" w:type="dxa"/>
            <w:shd w:val="clear" w:color="auto" w:fill="FFF2CC"/>
          </w:tcPr>
          <w:p w14:paraId="21FFCD5C" w14:textId="77777777" w:rsidR="00A0466A" w:rsidRPr="00634E99" w:rsidRDefault="0031399E" w:rsidP="006D71C7">
            <w:pPr>
              <w:rPr>
                <w:rFonts w:ascii="Arial" w:hAnsi="Arial" w:cs="Arial"/>
              </w:rPr>
            </w:pPr>
            <w:r w:rsidRPr="00634E99">
              <w:rPr>
                <w:rFonts w:ascii="Arial" w:hAnsi="Arial" w:cs="Arial"/>
              </w:rPr>
              <w:t>yuē</w:t>
            </w:r>
          </w:p>
        </w:tc>
        <w:tc>
          <w:tcPr>
            <w:tcW w:w="1005" w:type="dxa"/>
            <w:shd w:val="clear" w:color="auto" w:fill="FFF2CC"/>
          </w:tcPr>
          <w:p w14:paraId="6D760F72" w14:textId="77777777" w:rsidR="00A0466A" w:rsidRPr="00634E99" w:rsidRDefault="0031399E" w:rsidP="006D71C7">
            <w:pPr>
              <w:rPr>
                <w:rFonts w:ascii="Helvetica" w:hAnsi="Helvetica"/>
              </w:rPr>
            </w:pPr>
            <w:r w:rsidRPr="00634E99">
              <w:rPr>
                <w:rFonts w:ascii="Helvetica" w:hAnsi="Helvetica"/>
              </w:rPr>
              <w:t>invite</w:t>
            </w:r>
          </w:p>
        </w:tc>
      </w:tr>
      <w:tr w:rsidR="004C0A7D" w14:paraId="371036B8" w14:textId="77777777" w:rsidTr="007C1C70">
        <w:trPr>
          <w:trHeight w:val="360"/>
        </w:trPr>
        <w:tc>
          <w:tcPr>
            <w:tcW w:w="936" w:type="dxa"/>
            <w:vMerge/>
            <w:shd w:val="clear" w:color="auto" w:fill="E2EFD9" w:themeFill="accent6" w:themeFillTint="33"/>
          </w:tcPr>
          <w:p w14:paraId="36627940" w14:textId="77777777" w:rsidR="00A0466A" w:rsidRPr="00B17854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5094" w:type="dxa"/>
            <w:vMerge/>
            <w:shd w:val="clear" w:color="auto" w:fill="E2EFD9" w:themeFill="accent6" w:themeFillTint="33"/>
          </w:tcPr>
          <w:p w14:paraId="7AD26E1A" w14:textId="77777777" w:rsidR="00A0466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780" w:type="dxa"/>
            <w:shd w:val="clear" w:color="auto" w:fill="FFF2CC"/>
          </w:tcPr>
          <w:p w14:paraId="75D6E430" w14:textId="77777777" w:rsidR="00A0466A" w:rsidRPr="00B0117A" w:rsidRDefault="00A0466A" w:rsidP="006D7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95" w:type="dxa"/>
            <w:shd w:val="clear" w:color="auto" w:fill="FFF2CC"/>
          </w:tcPr>
          <w:p w14:paraId="4FFCF24F" w14:textId="77777777" w:rsidR="00A0466A" w:rsidRPr="005078BD" w:rsidRDefault="00A0466A" w:rsidP="006D71C7">
            <w:pPr>
              <w:rPr>
                <w:rFonts w:cstheme="minorHAnsi"/>
              </w:rPr>
            </w:pPr>
          </w:p>
        </w:tc>
        <w:tc>
          <w:tcPr>
            <w:tcW w:w="1005" w:type="dxa"/>
            <w:shd w:val="clear" w:color="auto" w:fill="FFF2CC"/>
          </w:tcPr>
          <w:p w14:paraId="35E897B1" w14:textId="77777777" w:rsidR="00A0466A" w:rsidRPr="00F03EAC" w:rsidRDefault="00A0466A" w:rsidP="006D71C7">
            <w:pPr>
              <w:rPr>
                <w:rFonts w:ascii="Helvetica" w:hAnsi="Helvetica"/>
              </w:rPr>
            </w:pPr>
          </w:p>
        </w:tc>
      </w:tr>
      <w:tr w:rsidR="00A0466A" w14:paraId="19C78C65" w14:textId="77777777" w:rsidTr="00E43187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14:paraId="26F852F4" w14:textId="2932E588" w:rsidR="00A0466A" w:rsidRDefault="00A0466A" w:rsidP="006D71C7">
            <w:pPr>
              <w:rPr>
                <w:rFonts w:ascii="Helvetica" w:hAnsi="Helvetica"/>
                <w:color w:val="C00000"/>
                <w:sz w:val="28"/>
              </w:rPr>
            </w:pPr>
            <w:r w:rsidRPr="00634E99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14:paraId="209C4C2E" w14:textId="77777777" w:rsidR="00634E99" w:rsidRPr="00634E99" w:rsidRDefault="00634E99" w:rsidP="006D71C7">
            <w:pPr>
              <w:rPr>
                <w:rFonts w:ascii="Helvetica" w:hAnsi="Helvetica"/>
                <w:color w:val="C00000"/>
                <w:sz w:val="28"/>
              </w:rPr>
            </w:pPr>
          </w:p>
          <w:p w14:paraId="1F932891" w14:textId="61A3EE06" w:rsidR="00A0466A" w:rsidRPr="00634E99" w:rsidRDefault="0031399E" w:rsidP="006D71C7">
            <w:pPr>
              <w:rPr>
                <w:rFonts w:ascii="Helvetica" w:hAnsi="Helvetica"/>
                <w:sz w:val="28"/>
              </w:rPr>
            </w:pPr>
            <w:r w:rsidRPr="00634E99">
              <w:rPr>
                <w:rFonts w:ascii="SimSun" w:eastAsia="SimSun" w:hAnsi="SimSun" w:hint="eastAsia"/>
                <w:color w:val="C00000"/>
                <w:sz w:val="28"/>
              </w:rPr>
              <w:t>会</w:t>
            </w:r>
            <w:r w:rsidRPr="00634E99">
              <w:rPr>
                <w:rFonts w:ascii="Helvetica" w:hAnsi="Helvetica" w:hint="eastAsia"/>
                <w:sz w:val="28"/>
              </w:rPr>
              <w:t xml:space="preserve"> </w:t>
            </w:r>
            <w:r w:rsidRPr="00634E99">
              <w:rPr>
                <w:rFonts w:ascii="Helvetica" w:hAnsi="Helvetica"/>
                <w:sz w:val="28"/>
              </w:rPr>
              <w:t>indicates the most objective p</w:t>
            </w:r>
            <w:r w:rsidR="007C1C70">
              <w:rPr>
                <w:rFonts w:ascii="Helvetica" w:hAnsi="Helvetica"/>
                <w:sz w:val="28"/>
              </w:rPr>
              <w:t>ossibility</w:t>
            </w:r>
            <w:r w:rsidR="00291551" w:rsidRPr="00634E99">
              <w:rPr>
                <w:rFonts w:ascii="Helvetica" w:hAnsi="Helvetica"/>
                <w:sz w:val="28"/>
              </w:rPr>
              <w:t>. Compa</w:t>
            </w:r>
            <w:r w:rsidR="00DF09BF">
              <w:rPr>
                <w:rFonts w:ascii="Helvetica" w:hAnsi="Helvetica"/>
                <w:sz w:val="28"/>
              </w:rPr>
              <w:t>re:</w:t>
            </w:r>
          </w:p>
          <w:p w14:paraId="6B8818EA" w14:textId="77777777" w:rsidR="00291551" w:rsidRPr="00634E99" w:rsidRDefault="00291551" w:rsidP="006D71C7">
            <w:pPr>
              <w:rPr>
                <w:rFonts w:ascii="Helvetica" w:hAnsi="Helvetica"/>
                <w:sz w:val="28"/>
              </w:rPr>
            </w:pPr>
            <w:r w:rsidRPr="00634E99">
              <w:rPr>
                <w:rFonts w:ascii="Helvetica" w:hAnsi="Helvetica"/>
                <w:sz w:val="28"/>
              </w:rPr>
              <w:t xml:space="preserve">        I </w:t>
            </w:r>
            <w:r w:rsidRPr="007C1C70">
              <w:rPr>
                <w:rFonts w:ascii="Helvetica" w:hAnsi="Helvetica"/>
                <w:sz w:val="28"/>
                <w:u w:val="single"/>
              </w:rPr>
              <w:t>would like</w:t>
            </w:r>
            <w:r w:rsidRPr="00634E99">
              <w:rPr>
                <w:rFonts w:ascii="Helvetica" w:hAnsi="Helvetica"/>
                <w:sz w:val="28"/>
              </w:rPr>
              <w:t xml:space="preserve"> to go. (I like parties) </w:t>
            </w:r>
            <w:r w:rsidRPr="00634E99">
              <w:rPr>
                <w:rFonts w:ascii="SimSun" w:eastAsia="SimSun" w:hAnsi="SimSun" w:hint="eastAsia"/>
                <w:sz w:val="28"/>
              </w:rPr>
              <w:t>我</w:t>
            </w:r>
            <w:r w:rsidRPr="007C1C70">
              <w:rPr>
                <w:rFonts w:ascii="SimSun" w:eastAsia="SimSun" w:hAnsi="SimSun" w:hint="eastAsia"/>
                <w:sz w:val="28"/>
                <w:u w:val="single"/>
              </w:rPr>
              <w:t>想</w:t>
            </w:r>
            <w:r w:rsidRPr="00634E99">
              <w:rPr>
                <w:rFonts w:ascii="SimSun" w:eastAsia="SimSun" w:hAnsi="SimSun" w:hint="eastAsia"/>
                <w:sz w:val="28"/>
              </w:rPr>
              <w:t>去</w:t>
            </w:r>
            <w:r w:rsidRPr="00634E99">
              <w:rPr>
                <w:rFonts w:ascii="Helvetica" w:hAnsi="Helvetica" w:hint="eastAsia"/>
                <w:sz w:val="28"/>
              </w:rPr>
              <w:t>。</w:t>
            </w:r>
          </w:p>
          <w:p w14:paraId="5F30CBD5" w14:textId="77777777" w:rsidR="00291551" w:rsidRPr="00634E99" w:rsidRDefault="00291551" w:rsidP="006D71C7">
            <w:pPr>
              <w:rPr>
                <w:rFonts w:ascii="Helvetica" w:hAnsi="Helvetica"/>
                <w:sz w:val="28"/>
              </w:rPr>
            </w:pPr>
            <w:r w:rsidRPr="00634E99">
              <w:rPr>
                <w:rFonts w:ascii="Helvetica" w:hAnsi="Helvetica"/>
                <w:sz w:val="28"/>
              </w:rPr>
              <w:t xml:space="preserve">        I </w:t>
            </w:r>
            <w:r w:rsidRPr="007C1C70">
              <w:rPr>
                <w:rFonts w:ascii="Helvetica" w:hAnsi="Helvetica"/>
                <w:sz w:val="28"/>
                <w:u w:val="single"/>
              </w:rPr>
              <w:t>am going to</w:t>
            </w:r>
            <w:r w:rsidRPr="00634E99">
              <w:rPr>
                <w:rFonts w:ascii="Helvetica" w:hAnsi="Helvetica"/>
                <w:sz w:val="28"/>
              </w:rPr>
              <w:t xml:space="preserve"> go. (I have made an appointment) </w:t>
            </w:r>
            <w:r w:rsidRPr="00634E99">
              <w:rPr>
                <w:rFonts w:ascii="SimSun" w:eastAsia="SimSun" w:hAnsi="SimSun" w:hint="eastAsia"/>
                <w:sz w:val="28"/>
              </w:rPr>
              <w:t>我</w:t>
            </w:r>
            <w:r w:rsidRPr="007C1C70">
              <w:rPr>
                <w:rFonts w:ascii="SimSun" w:eastAsia="SimSun" w:hAnsi="SimSun" w:hint="eastAsia"/>
                <w:sz w:val="28"/>
                <w:u w:val="single"/>
              </w:rPr>
              <w:t>要</w:t>
            </w:r>
            <w:r w:rsidRPr="00634E99">
              <w:rPr>
                <w:rFonts w:ascii="SimSun" w:eastAsia="SimSun" w:hAnsi="SimSun" w:hint="eastAsia"/>
                <w:sz w:val="28"/>
              </w:rPr>
              <w:t>去</w:t>
            </w:r>
            <w:r w:rsidRPr="00634E99">
              <w:rPr>
                <w:rFonts w:ascii="Helvetica" w:hAnsi="Helvetica" w:hint="eastAsia"/>
                <w:sz w:val="28"/>
              </w:rPr>
              <w:t>。</w:t>
            </w:r>
          </w:p>
          <w:p w14:paraId="6E0889E9" w14:textId="2D62DF85" w:rsidR="00291551" w:rsidRPr="00634E99" w:rsidRDefault="007C1C70" w:rsidP="006D71C7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        Likely</w:t>
            </w:r>
            <w:r w:rsidR="00291551" w:rsidRPr="00634E99">
              <w:rPr>
                <w:rFonts w:ascii="Helvetica" w:hAnsi="Helvetica"/>
                <w:sz w:val="28"/>
              </w:rPr>
              <w:t xml:space="preserve"> I </w:t>
            </w:r>
            <w:r w:rsidR="00291551" w:rsidRPr="007C1C70">
              <w:rPr>
                <w:rFonts w:ascii="Helvetica" w:hAnsi="Helvetica"/>
                <w:sz w:val="28"/>
                <w:u w:val="single"/>
              </w:rPr>
              <w:t>will</w:t>
            </w:r>
            <w:r w:rsidR="00291551" w:rsidRPr="00634E99">
              <w:rPr>
                <w:rFonts w:ascii="Helvetica" w:hAnsi="Helvetica"/>
                <w:sz w:val="28"/>
              </w:rPr>
              <w:t xml:space="preserve"> go.     </w:t>
            </w:r>
            <w:r w:rsidR="00291551" w:rsidRPr="00634E99">
              <w:rPr>
                <w:rFonts w:ascii="SimSun" w:eastAsia="SimSun" w:hAnsi="SimSun" w:hint="eastAsia"/>
                <w:sz w:val="28"/>
              </w:rPr>
              <w:t>我</w:t>
            </w:r>
            <w:r w:rsidR="00291551" w:rsidRPr="007C1C70">
              <w:rPr>
                <w:rFonts w:ascii="SimSun" w:eastAsia="SimSun" w:hAnsi="SimSun" w:hint="eastAsia"/>
                <w:sz w:val="28"/>
                <w:u w:val="single"/>
              </w:rPr>
              <w:t>会</w:t>
            </w:r>
            <w:r w:rsidR="00291551" w:rsidRPr="00634E99">
              <w:rPr>
                <w:rFonts w:ascii="SimSun" w:eastAsia="SimSun" w:hAnsi="SimSun" w:hint="eastAsia"/>
                <w:sz w:val="28"/>
              </w:rPr>
              <w:t>去</w:t>
            </w:r>
            <w:r w:rsidR="00291551" w:rsidRPr="00634E99">
              <w:rPr>
                <w:rFonts w:ascii="Helvetica" w:hAnsi="Helvetica" w:hint="eastAsia"/>
                <w:sz w:val="28"/>
              </w:rPr>
              <w:t>。</w:t>
            </w:r>
            <w:r w:rsidR="00291551" w:rsidRPr="00634E99">
              <w:rPr>
                <w:rFonts w:ascii="Helvetica" w:hAnsi="Helvetica" w:hint="eastAsia"/>
                <w:sz w:val="28"/>
              </w:rPr>
              <w:t xml:space="preserve"> </w:t>
            </w:r>
          </w:p>
          <w:p w14:paraId="38791FD9" w14:textId="77777777" w:rsidR="00A0466A" w:rsidRDefault="00A0466A" w:rsidP="006D71C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14:paraId="211302D6" w14:textId="77777777" w:rsidR="007C1C70" w:rsidRDefault="007C1C70">
      <w:pPr>
        <w:rPr>
          <w:rFonts w:ascii="Helvetica" w:hAnsi="Helvetica"/>
          <w:color w:val="C00000"/>
          <w:sz w:val="40"/>
          <w:szCs w:val="40"/>
        </w:rPr>
      </w:pPr>
    </w:p>
    <w:p w14:paraId="13DB9B25" w14:textId="47F8B986" w:rsidR="00EE53E4" w:rsidRDefault="00EE53E4">
      <w:pPr>
        <w:rPr>
          <w:rFonts w:ascii="Helvetica" w:hAnsi="Helvetica"/>
          <w:color w:val="C00000"/>
          <w:sz w:val="40"/>
          <w:szCs w:val="40"/>
        </w:rPr>
      </w:pPr>
    </w:p>
    <w:p w14:paraId="2B81D1F5" w14:textId="409C3C96" w:rsidR="00291A49" w:rsidRDefault="00291A49">
      <w:pPr>
        <w:rPr>
          <w:rFonts w:ascii="Helvetica" w:hAnsi="Helvetica"/>
          <w:color w:val="C00000"/>
          <w:sz w:val="40"/>
          <w:szCs w:val="40"/>
        </w:rPr>
      </w:pPr>
    </w:p>
    <w:p w14:paraId="44CD194A" w14:textId="0B50062D" w:rsidR="00291A49" w:rsidRDefault="00291A49">
      <w:pPr>
        <w:rPr>
          <w:rFonts w:ascii="Helvetica" w:hAnsi="Helvetica"/>
          <w:color w:val="C00000"/>
          <w:sz w:val="40"/>
          <w:szCs w:val="40"/>
        </w:rPr>
      </w:pPr>
    </w:p>
    <w:p w14:paraId="18099B1B" w14:textId="77777777" w:rsidR="00291A49" w:rsidRDefault="00291A49">
      <w:pPr>
        <w:rPr>
          <w:rFonts w:ascii="Helvetica" w:hAnsi="Helvetica"/>
          <w:color w:val="C00000"/>
          <w:sz w:val="40"/>
          <w:szCs w:val="40"/>
        </w:rPr>
      </w:pPr>
    </w:p>
    <w:p w14:paraId="1761B9E3" w14:textId="7160867C" w:rsidR="005078BD" w:rsidRPr="00660832" w:rsidRDefault="00660832">
      <w:pPr>
        <w:rPr>
          <w:rFonts w:ascii="Helvetica" w:hAnsi="Helvetica"/>
          <w:color w:val="C00000"/>
          <w:sz w:val="40"/>
          <w:szCs w:val="40"/>
        </w:rPr>
      </w:pPr>
      <w:r w:rsidRPr="00660832">
        <w:rPr>
          <w:rFonts w:ascii="Helvetica" w:hAnsi="Helvetica"/>
          <w:color w:val="C00000"/>
          <w:sz w:val="40"/>
          <w:szCs w:val="40"/>
        </w:rPr>
        <w:t>Unit Review</w:t>
      </w:r>
    </w:p>
    <w:p w14:paraId="202638CB" w14:textId="54FC17AD" w:rsidR="00660832" w:rsidRPr="00660832" w:rsidRDefault="00660832">
      <w:pPr>
        <w:rPr>
          <w:rFonts w:ascii="SimSun" w:eastAsia="SimSun" w:hAnsi="SimSun"/>
          <w:color w:val="C00000"/>
          <w:sz w:val="40"/>
          <w:szCs w:val="40"/>
        </w:rPr>
      </w:pPr>
      <w:r w:rsidRPr="00660832">
        <w:rPr>
          <w:rFonts w:ascii="SimSun" w:eastAsia="SimSun" w:hAnsi="SimSun" w:hint="eastAsia"/>
          <w:color w:val="C00000"/>
          <w:sz w:val="40"/>
          <w:szCs w:val="40"/>
        </w:rPr>
        <w:t>单元复习</w:t>
      </w:r>
    </w:p>
    <w:p w14:paraId="1B24FFFA" w14:textId="77777777" w:rsidR="00A0466A" w:rsidRDefault="00A0466A" w:rsidP="00A0466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0"/>
      </w:tblGrid>
      <w:tr w:rsidR="00A0466A" w14:paraId="4F6C9353" w14:textId="77777777" w:rsidTr="00976481">
        <w:trPr>
          <w:trHeight w:val="495"/>
        </w:trPr>
        <w:tc>
          <w:tcPr>
            <w:tcW w:w="9020" w:type="dxa"/>
            <w:shd w:val="clear" w:color="auto" w:fill="FFCC66"/>
          </w:tcPr>
          <w:p w14:paraId="757CCA5F" w14:textId="4F27C7CA" w:rsidR="00A0466A" w:rsidRPr="00D43AEB" w:rsidRDefault="00660832" w:rsidP="006D71C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663300"/>
                <w:sz w:val="32"/>
              </w:rPr>
            </w:pPr>
            <w:r>
              <w:rPr>
                <w:b/>
                <w:color w:val="000000" w:themeColor="text1"/>
              </w:rPr>
              <w:t xml:space="preserve">Can-do </w:t>
            </w:r>
            <w:r w:rsidR="00A0466A" w:rsidRPr="00D43AEB">
              <w:rPr>
                <w:b/>
                <w:color w:val="000000" w:themeColor="text1"/>
              </w:rPr>
              <w:t>Check</w:t>
            </w:r>
            <w:r>
              <w:rPr>
                <w:b/>
                <w:color w:val="000000" w:themeColor="text1"/>
              </w:rPr>
              <w:t>list</w:t>
            </w:r>
            <w:r w:rsidR="00A0466A" w:rsidRPr="00D43AEB">
              <w:rPr>
                <w:b/>
                <w:color w:val="000000" w:themeColor="text1"/>
              </w:rPr>
              <w:t xml:space="preserve">: </w:t>
            </w:r>
          </w:p>
        </w:tc>
      </w:tr>
      <w:tr w:rsidR="00FE3BB4" w14:paraId="32B23E82" w14:textId="77777777" w:rsidTr="00FE3BB4">
        <w:trPr>
          <w:trHeight w:val="495"/>
        </w:trPr>
        <w:tc>
          <w:tcPr>
            <w:tcW w:w="9020" w:type="dxa"/>
            <w:shd w:val="clear" w:color="auto" w:fill="FFF2CC" w:themeFill="accent4" w:themeFillTint="33"/>
          </w:tcPr>
          <w:p w14:paraId="7B059D40" w14:textId="28A19B69" w:rsidR="00FE3BB4" w:rsidRDefault="00FE3BB4" w:rsidP="00FE3BB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After studying this unit, I can:</w:t>
            </w:r>
          </w:p>
          <w:p w14:paraId="5AD3C30A" w14:textId="08EE43CF" w:rsidR="00FE3BB4" w:rsidRDefault="00FE3BB4" w:rsidP="00FE3BB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14:paraId="3436BB0A" w14:textId="4970C2DC" w:rsidR="00FE3BB4" w:rsidRPr="00291A49" w:rsidRDefault="00FE3BB4" w:rsidP="006D71C7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recogn</w:t>
            </w:r>
            <w:r w:rsidR="00291A49">
              <w:t>ize and read aloud these words:</w:t>
            </w:r>
          </w:p>
        </w:tc>
      </w:tr>
      <w:tr w:rsidR="00A0466A" w14:paraId="2BFF232B" w14:textId="77777777" w:rsidTr="00976481">
        <w:trPr>
          <w:trHeight w:val="5040"/>
        </w:trPr>
        <w:tc>
          <w:tcPr>
            <w:tcW w:w="9628" w:type="dxa"/>
            <w:shd w:val="clear" w:color="auto" w:fill="FAF1CA"/>
          </w:tcPr>
          <w:p w14:paraId="1A09F338" w14:textId="59BBC47E" w:rsidR="00A0466A" w:rsidRDefault="00A0466A" w:rsidP="006D71C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lastRenderedPageBreak/>
              <w:t xml:space="preserve">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04"/>
            </w:tblGrid>
            <w:tr w:rsidR="00A0466A" w14:paraId="2B8A638C" w14:textId="77777777" w:rsidTr="006D71C7">
              <w:tc>
                <w:tcPr>
                  <w:tcW w:w="94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1110206" w14:textId="77777777" w:rsidR="007719A6" w:rsidRDefault="005E77DA" w:rsidP="007719A6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上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年级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相当于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高一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初中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才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小学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C1C70">
                    <w:rPr>
                      <w:rFonts w:eastAsia="SimSun" w:hint="eastAsia"/>
                    </w:rPr>
                    <w:t>打算</w:t>
                  </w:r>
                  <w:r w:rsidR="007C1C70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考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如果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研究生院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读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找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工作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留学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说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数学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天才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听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挺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语言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文化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怕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选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文科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这样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不用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</w:p>
                <w:p w14:paraId="0AC46604" w14:textId="1D4F2A28" w:rsidR="00A0466A" w:rsidRPr="002235DD" w:rsidRDefault="005E77DA" w:rsidP="007719A6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数理化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越来越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容易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="007C1C70">
                    <w:rPr>
                      <w:rFonts w:eastAsia="SimSun" w:hint="eastAsia"/>
                    </w:rPr>
                    <w:t>不过</w:t>
                  </w:r>
                  <w:r w:rsidR="007C1C70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写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C1C70">
                    <w:rPr>
                      <w:rFonts w:eastAsia="SimSun" w:hint="eastAsia"/>
                    </w:rPr>
                    <w:t>汉字</w:t>
                  </w:r>
                  <w:r w:rsidR="007C1C70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着急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慢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学期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门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课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节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比较</w:t>
                  </w:r>
                  <w:r w:rsidR="007719A6">
                    <w:rPr>
                      <w:rFonts w:eastAsia="SimSun" w:hint="eastAsia"/>
                    </w:rPr>
                    <w:t xml:space="preserve">    </w:t>
                  </w:r>
                  <w:r>
                    <w:rPr>
                      <w:rFonts w:eastAsia="SimSun" w:hint="eastAsia"/>
                    </w:rPr>
                    <w:t>轻松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只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小时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="007C1C70">
                    <w:rPr>
                      <w:rFonts w:eastAsia="SimSun" w:hint="eastAsia"/>
                    </w:rPr>
                    <w:t>参加</w:t>
                  </w:r>
                  <w:r w:rsidR="007C1C70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游泳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队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训练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真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忙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计算机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看到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邮件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取消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改到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早晨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导员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中文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系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事儿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聊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下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="007719A6">
                    <w:rPr>
                      <w:rFonts w:eastAsia="SimSun" w:hint="eastAsia"/>
                    </w:rPr>
                    <w:t>办公室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会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下次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约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</w:p>
              </w:tc>
            </w:tr>
          </w:tbl>
          <w:p w14:paraId="5E0D81A6" w14:textId="77777777" w:rsidR="00A0466A" w:rsidRDefault="00976481" w:rsidP="0097648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 </w:t>
            </w:r>
          </w:p>
          <w:p w14:paraId="1B6C6D2D" w14:textId="03D9B299" w:rsidR="00976481" w:rsidRDefault="00DF09BF" w:rsidP="00976481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write these characters from memory:</w:t>
            </w:r>
          </w:p>
          <w:p w14:paraId="29A522CD" w14:textId="77777777" w:rsidR="00976481" w:rsidRDefault="00976481" w:rsidP="0097648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</w:pPr>
          </w:p>
          <w:tbl>
            <w:tblPr>
              <w:tblStyle w:val="TableGrid"/>
              <w:tblW w:w="0" w:type="auto"/>
              <w:tblInd w:w="305" w:type="dxa"/>
              <w:tblLook w:val="04A0" w:firstRow="1" w:lastRow="0" w:firstColumn="1" w:lastColumn="0" w:noHBand="0" w:noVBand="1"/>
            </w:tblPr>
            <w:tblGrid>
              <w:gridCol w:w="3779"/>
            </w:tblGrid>
            <w:tr w:rsidR="00976481" w14:paraId="06288A9C" w14:textId="77777777" w:rsidTr="00B17D8C">
              <w:trPr>
                <w:trHeight w:val="966"/>
              </w:trPr>
              <w:tc>
                <w:tcPr>
                  <w:tcW w:w="37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2BB8E9A" w14:textId="77777777" w:rsidR="007719A6" w:rsidRDefault="00976481" w:rsidP="007719A6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 w:rsidRPr="007719A6">
                    <w:rPr>
                      <w:rFonts w:eastAsia="SimSun" w:hint="eastAsia"/>
                    </w:rPr>
                    <w:t>高</w:t>
                  </w:r>
                  <w:r w:rsidRPr="007719A6">
                    <w:rPr>
                      <w:rFonts w:eastAsia="SimSun" w:hint="eastAsia"/>
                    </w:rPr>
                    <w:t xml:space="preserve">  </w:t>
                  </w:r>
                  <w:r w:rsidRPr="007719A6">
                    <w:rPr>
                      <w:rFonts w:eastAsia="SimSun" w:hint="eastAsia"/>
                    </w:rPr>
                    <w:t>言</w:t>
                  </w:r>
                  <w:r w:rsidR="007719A6">
                    <w:rPr>
                      <w:rFonts w:eastAsia="SimSun" w:hint="eastAsia"/>
                    </w:rPr>
                    <w:t xml:space="preserve">  </w:t>
                  </w:r>
                  <w:r w:rsidRPr="007719A6">
                    <w:rPr>
                      <w:rFonts w:eastAsia="SimSun" w:hint="eastAsia"/>
                    </w:rPr>
                    <w:t>才</w:t>
                  </w:r>
                  <w:r w:rsidR="007719A6"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找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慢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数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挺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化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</w:p>
                <w:p w14:paraId="6BD9308D" w14:textId="4D00C323" w:rsidR="00976481" w:rsidRPr="004A7A22" w:rsidRDefault="00976481" w:rsidP="007719A6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样</w:t>
                  </w:r>
                  <w:r w:rsidR="007719A6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轻</w:t>
                  </w:r>
                  <w:r w:rsidR="007719A6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晨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7719A6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练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真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7719A6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聊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累</w:t>
                  </w:r>
                  <w:r w:rsidR="007719A6">
                    <w:rPr>
                      <w:rFonts w:eastAsia="SimSun" w:hint="eastAsia"/>
                    </w:rPr>
                    <w:t xml:space="preserve"> </w:t>
                  </w:r>
                  <w:r w:rsidR="007719A6">
                    <w:rPr>
                      <w:rFonts w:eastAsia="SimSun"/>
                    </w:rPr>
                    <w:t xml:space="preserve"> </w:t>
                  </w:r>
                  <w:r w:rsidR="007719A6">
                    <w:rPr>
                      <w:rFonts w:eastAsia="SimSun" w:hint="eastAsia"/>
                    </w:rPr>
                    <w:t>邮</w:t>
                  </w:r>
                </w:p>
              </w:tc>
            </w:tr>
          </w:tbl>
          <w:p w14:paraId="4F8E9536" w14:textId="3F78D02A" w:rsidR="00976481" w:rsidRPr="00976481" w:rsidRDefault="00976481" w:rsidP="0097648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</w:tr>
    </w:tbl>
    <w:tbl>
      <w:tblPr>
        <w:tblStyle w:val="TableGrid"/>
        <w:tblpPr w:leftFromText="180" w:rightFromText="180" w:vertAnchor="text" w:tblpY="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976481" w14:paraId="07F476C5" w14:textId="77777777" w:rsidTr="007C1C70">
        <w:tc>
          <w:tcPr>
            <w:tcW w:w="9010" w:type="dxa"/>
            <w:shd w:val="clear" w:color="auto" w:fill="FFF2CC" w:themeFill="accent4" w:themeFillTint="33"/>
          </w:tcPr>
          <w:p w14:paraId="20C69D2D" w14:textId="51A55865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i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dentify some elements of a classroom, a school schedule</w:t>
            </w:r>
            <w:r w:rsidR="00DF09B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,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or levels of schooling.</w:t>
            </w:r>
          </w:p>
          <w:p w14:paraId="7E8899FD" w14:textId="15AD5243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i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dentify in writing some elements of a classroom, a school schedule, or levels of schooling.</w:t>
            </w:r>
          </w:p>
          <w:p w14:paraId="59888C86" w14:textId="24C0C521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i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dentify names of classes and their locations on a class schedule.</w:t>
            </w:r>
          </w:p>
          <w:p w14:paraId="6683D635" w14:textId="7382A8F0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u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nderstand what information is provided on a student ID card.</w:t>
            </w:r>
          </w:p>
          <w:p w14:paraId="6ABD8DD0" w14:textId="2316AD88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r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ecognize familiar names of people and places in a public announcement.</w:t>
            </w:r>
          </w:p>
          <w:p w14:paraId="04F6473F" w14:textId="657A8B80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u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nderstand names and titles when speakers are introduced.</w:t>
            </w:r>
          </w:p>
          <w:p w14:paraId="7717F7D4" w14:textId="60F33501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f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ollow directions to fill out a simple graphic organizer.</w:t>
            </w:r>
          </w:p>
          <w:p w14:paraId="6D8B65D7" w14:textId="016D46CE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u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nderstand questions about class schedules in a text message.</w:t>
            </w:r>
          </w:p>
          <w:p w14:paraId="17CEE39E" w14:textId="434A6602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u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nderstand simple feedback on a homework assignment.</w:t>
            </w:r>
          </w:p>
          <w:p w14:paraId="76FED746" w14:textId="0F982C90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f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ill out an online form to provide my class schedule.</w:t>
            </w:r>
          </w:p>
          <w:p w14:paraId="29957F15" w14:textId="0E08DBA8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i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nteract online to ask and answer questions about a homework assignment.</w:t>
            </w:r>
          </w:p>
          <w:p w14:paraId="67391CC5" w14:textId="6DCAF25C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xchange messages to set up the steps for an experiment.</w:t>
            </w:r>
          </w:p>
          <w:p w14:paraId="1511B119" w14:textId="7BC82F9D" w:rsidR="00976481" w:rsidRPr="00660832" w:rsidRDefault="002F64F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a</w:t>
            </w:r>
            <w:r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sk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and answer questions about homework.</w:t>
            </w:r>
          </w:p>
          <w:p w14:paraId="62C3C566" w14:textId="4D124ED7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r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espond to online survey questions to say where I want to study abroad and when.</w:t>
            </w:r>
          </w:p>
          <w:p w14:paraId="0B78D88A" w14:textId="3087F5AC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xchange information about which classes are harder or easier than others and why.</w:t>
            </w:r>
          </w:p>
          <w:p w14:paraId="3617CAA0" w14:textId="7F9B9A20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s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ay which school subjects are my most and least favorite. </w:t>
            </w:r>
          </w:p>
          <w:p w14:paraId="49C52135" w14:textId="2D1CC462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lastRenderedPageBreak/>
              <w:t>g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ive some simple information about my classroom and school.</w:t>
            </w:r>
          </w:p>
          <w:p w14:paraId="2A97DA3A" w14:textId="191CF37C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xchange preferences about which subjects I like or dislike.</w:t>
            </w:r>
          </w:p>
          <w:p w14:paraId="1E9BB319" w14:textId="465A5AC3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p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resent information on something I learned about in a class or at work.</w:t>
            </w:r>
          </w:p>
          <w:p w14:paraId="56327942" w14:textId="4F3CF91A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l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ist m</w:t>
            </w:r>
            <w:r w:rsidR="00DF09BF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y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classes or work activities and tell what time they start and end.</w:t>
            </w:r>
          </w:p>
          <w:p w14:paraId="6962B523" w14:textId="6E72AF36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c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reate a bulleted list telling why a class is my favorite.</w:t>
            </w:r>
          </w:p>
          <w:p w14:paraId="4BCD1295" w14:textId="4CF76026" w:rsidR="00976481" w:rsidRPr="00660832" w:rsidRDefault="007C1C70" w:rsidP="00976481">
            <w:pPr>
              <w:numPr>
                <w:ilvl w:val="0"/>
                <w:numId w:val="3"/>
              </w:numPr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w</w:t>
            </w:r>
            <w:r w:rsidR="00976481" w:rsidRPr="00660832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rite some simple information about my classroom and school.</w:t>
            </w:r>
          </w:p>
          <w:p w14:paraId="154EB7F9" w14:textId="77777777" w:rsidR="00976481" w:rsidRDefault="00976481" w:rsidP="0097648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</w:tr>
    </w:tbl>
    <w:p w14:paraId="75F4E755" w14:textId="0A84627F" w:rsidR="00A0466A" w:rsidRDefault="00A0466A" w:rsidP="00A0466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p w14:paraId="13C36041" w14:textId="49506758" w:rsidR="00976481" w:rsidRDefault="00976481" w:rsidP="00A0466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p w14:paraId="2C996A9E" w14:textId="149C0C76" w:rsidR="00976481" w:rsidRDefault="00976481" w:rsidP="00A0466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p w14:paraId="0A7CDD1B" w14:textId="487D1698" w:rsidR="00A0466A" w:rsidRDefault="00A0466A">
      <w:pPr>
        <w:rPr>
          <w:rFonts w:ascii="Helvetica" w:hAnsi="Helvetica"/>
          <w:color w:val="C00000"/>
          <w:sz w:val="28"/>
        </w:rPr>
      </w:pPr>
    </w:p>
    <w:sectPr w:rsidR="00A0466A" w:rsidSect="000147D8">
      <w:footerReference w:type="first" r:id="rId9"/>
      <w:pgSz w:w="11900" w:h="16840"/>
      <w:pgMar w:top="1440" w:right="1440" w:bottom="1440" w:left="1440" w:header="708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F62255" w14:textId="77777777" w:rsidR="00642AAE" w:rsidRDefault="00642AAE" w:rsidP="000147D8">
      <w:r>
        <w:separator/>
      </w:r>
    </w:p>
  </w:endnote>
  <w:endnote w:type="continuationSeparator" w:id="0">
    <w:p w14:paraId="53151D5E" w14:textId="77777777" w:rsidR="00642AAE" w:rsidRDefault="00642AAE" w:rsidP="00014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D2618C" w14:textId="32497A62" w:rsidR="004B31E3" w:rsidRPr="00EB7AE4" w:rsidRDefault="004B31E3" w:rsidP="000147D8">
    <w:pPr>
      <w:pStyle w:val="Footer"/>
      <w:rPr>
        <w:sz w:val="20"/>
      </w:rPr>
    </w:pPr>
    <w:r w:rsidRPr="00EB7AE4">
      <w:rPr>
        <w:rFonts w:ascii="&amp;quot" w:hAnsi="&amp;quot"/>
        <w:noProof/>
        <w:color w:val="049CCF"/>
        <w:szCs w:val="29"/>
      </w:rPr>
      <w:drawing>
        <wp:inline distT="0" distB="0" distL="0" distR="0" wp14:anchorId="71F4ECAE" wp14:editId="5C28D196">
          <wp:extent cx="838200" cy="295275"/>
          <wp:effectExtent l="0" t="0" r="0" b="9525"/>
          <wp:docPr id="5" name="Picture 5" descr="Creative Commons Licens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reative Commons License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B7AE4">
      <w:rPr>
        <w:rFonts w:ascii="&amp;quot" w:hAnsi="&amp;quot"/>
        <w:color w:val="464646"/>
        <w:szCs w:val="29"/>
      </w:rPr>
      <w:br/>
      <w:t>Beginning Chinese Textbook</w:t>
    </w:r>
    <w:r w:rsidRPr="00EB7AE4">
      <w:rPr>
        <w:rFonts w:ascii="Arial" w:hAnsi="Arial" w:cs="Arial"/>
        <w:color w:val="464646"/>
        <w:szCs w:val="29"/>
      </w:rPr>
      <w:t xml:space="preserve"> by </w:t>
    </w:r>
    <w:hyperlink r:id="rId3" w:history="1">
      <w:r w:rsidRPr="00EB7AE4">
        <w:rPr>
          <w:rStyle w:val="Hyperlink"/>
          <w:rFonts w:ascii="&amp;quot" w:hAnsi="&amp;quot"/>
          <w:color w:val="049CCF"/>
          <w:szCs w:val="29"/>
        </w:rPr>
        <w:t>Lin Hong</w:t>
      </w:r>
    </w:hyperlink>
    <w:r w:rsidRPr="00EB7AE4">
      <w:rPr>
        <w:rFonts w:ascii="Arial" w:hAnsi="Arial" w:cs="Arial"/>
        <w:color w:val="464646"/>
        <w:szCs w:val="29"/>
      </w:rPr>
      <w:t xml:space="preserve"> is licensed under a </w:t>
    </w:r>
    <w:hyperlink r:id="rId4" w:history="1">
      <w:r w:rsidRPr="00EB7AE4">
        <w:rPr>
          <w:rStyle w:val="Hyperlink"/>
          <w:rFonts w:ascii="&amp;quot" w:hAnsi="&amp;quot"/>
          <w:color w:val="049CCF"/>
          <w:szCs w:val="29"/>
        </w:rPr>
        <w:t>Creative Commons Attribution-NonCommercial-ShareAlike 4.0 International License</w:t>
      </w:r>
    </w:hyperlink>
    <w:r w:rsidRPr="00EB7AE4">
      <w:rPr>
        <w:rFonts w:ascii="Arial" w:hAnsi="Arial" w:cs="Arial"/>
        <w:color w:val="464646"/>
        <w:szCs w:val="29"/>
      </w:rPr>
      <w:t>.</w:t>
    </w:r>
  </w:p>
  <w:p w14:paraId="4627D0EF" w14:textId="0C299518" w:rsidR="004B31E3" w:rsidRDefault="004B31E3">
    <w:pPr>
      <w:pStyle w:val="Footer"/>
    </w:pPr>
  </w:p>
  <w:p w14:paraId="1E05234C" w14:textId="77777777" w:rsidR="004B31E3" w:rsidRDefault="004B31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8E1FBC" w14:textId="77777777" w:rsidR="00642AAE" w:rsidRDefault="00642AAE" w:rsidP="000147D8">
      <w:r>
        <w:separator/>
      </w:r>
    </w:p>
  </w:footnote>
  <w:footnote w:type="continuationSeparator" w:id="0">
    <w:p w14:paraId="166C1090" w14:textId="77777777" w:rsidR="00642AAE" w:rsidRDefault="00642AAE" w:rsidP="000147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8661D"/>
    <w:multiLevelType w:val="multilevel"/>
    <w:tmpl w:val="58F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50111"/>
    <w:multiLevelType w:val="multilevel"/>
    <w:tmpl w:val="4E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435DE"/>
    <w:multiLevelType w:val="multilevel"/>
    <w:tmpl w:val="958E1540"/>
    <w:styleLink w:val="Dash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3" w15:restartNumberingAfterBreak="0">
    <w:nsid w:val="680F4D8C"/>
    <w:multiLevelType w:val="multilevel"/>
    <w:tmpl w:val="586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B1680"/>
    <w:multiLevelType w:val="hybridMultilevel"/>
    <w:tmpl w:val="1B36449E"/>
    <w:lvl w:ilvl="0" w:tplc="E820B47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654"/>
    <w:rsid w:val="000147D8"/>
    <w:rsid w:val="00020577"/>
    <w:rsid w:val="000364C6"/>
    <w:rsid w:val="000649CB"/>
    <w:rsid w:val="00093E27"/>
    <w:rsid w:val="000B2B8E"/>
    <w:rsid w:val="000C2013"/>
    <w:rsid w:val="000C493F"/>
    <w:rsid w:val="000D11E7"/>
    <w:rsid w:val="00105EDD"/>
    <w:rsid w:val="0012738D"/>
    <w:rsid w:val="001645ED"/>
    <w:rsid w:val="00196224"/>
    <w:rsid w:val="001B2485"/>
    <w:rsid w:val="001B3367"/>
    <w:rsid w:val="001C6046"/>
    <w:rsid w:val="001E50A0"/>
    <w:rsid w:val="00203888"/>
    <w:rsid w:val="00221777"/>
    <w:rsid w:val="00234D96"/>
    <w:rsid w:val="002674C4"/>
    <w:rsid w:val="002813DD"/>
    <w:rsid w:val="002877FE"/>
    <w:rsid w:val="00291551"/>
    <w:rsid w:val="00291A49"/>
    <w:rsid w:val="002A0B51"/>
    <w:rsid w:val="002A772D"/>
    <w:rsid w:val="002D4753"/>
    <w:rsid w:val="002D7DA0"/>
    <w:rsid w:val="002F3DE7"/>
    <w:rsid w:val="002F64F0"/>
    <w:rsid w:val="0031399E"/>
    <w:rsid w:val="0032256A"/>
    <w:rsid w:val="003302AB"/>
    <w:rsid w:val="00353015"/>
    <w:rsid w:val="00361CBA"/>
    <w:rsid w:val="003869B2"/>
    <w:rsid w:val="003B299A"/>
    <w:rsid w:val="003C106F"/>
    <w:rsid w:val="003C645D"/>
    <w:rsid w:val="003E31E8"/>
    <w:rsid w:val="003F62CF"/>
    <w:rsid w:val="00413E38"/>
    <w:rsid w:val="00414407"/>
    <w:rsid w:val="00432385"/>
    <w:rsid w:val="00453B6E"/>
    <w:rsid w:val="00474266"/>
    <w:rsid w:val="00490196"/>
    <w:rsid w:val="004A2F21"/>
    <w:rsid w:val="004A4C85"/>
    <w:rsid w:val="004B31E3"/>
    <w:rsid w:val="004B76BF"/>
    <w:rsid w:val="004C0A7D"/>
    <w:rsid w:val="004D06CD"/>
    <w:rsid w:val="004F7CF8"/>
    <w:rsid w:val="005078BD"/>
    <w:rsid w:val="005444B5"/>
    <w:rsid w:val="0054714F"/>
    <w:rsid w:val="00556EE9"/>
    <w:rsid w:val="0058529A"/>
    <w:rsid w:val="005B562A"/>
    <w:rsid w:val="005E77DA"/>
    <w:rsid w:val="005F754D"/>
    <w:rsid w:val="00634E99"/>
    <w:rsid w:val="00642AAE"/>
    <w:rsid w:val="006472B1"/>
    <w:rsid w:val="00660832"/>
    <w:rsid w:val="00662A92"/>
    <w:rsid w:val="00665AD4"/>
    <w:rsid w:val="00673587"/>
    <w:rsid w:val="00684C44"/>
    <w:rsid w:val="00686B34"/>
    <w:rsid w:val="006B1196"/>
    <w:rsid w:val="006B6F4F"/>
    <w:rsid w:val="006D71C7"/>
    <w:rsid w:val="006E50FB"/>
    <w:rsid w:val="006F5812"/>
    <w:rsid w:val="007106D1"/>
    <w:rsid w:val="00722725"/>
    <w:rsid w:val="00727C53"/>
    <w:rsid w:val="0073436E"/>
    <w:rsid w:val="00743B01"/>
    <w:rsid w:val="00745DA7"/>
    <w:rsid w:val="007719A6"/>
    <w:rsid w:val="00796E0D"/>
    <w:rsid w:val="007A07A3"/>
    <w:rsid w:val="007C1C70"/>
    <w:rsid w:val="007D3E9A"/>
    <w:rsid w:val="007D6D44"/>
    <w:rsid w:val="007E15CE"/>
    <w:rsid w:val="007E6847"/>
    <w:rsid w:val="007F6B5E"/>
    <w:rsid w:val="00851206"/>
    <w:rsid w:val="008524AC"/>
    <w:rsid w:val="008D295F"/>
    <w:rsid w:val="00913654"/>
    <w:rsid w:val="0092617A"/>
    <w:rsid w:val="009472B9"/>
    <w:rsid w:val="00960E00"/>
    <w:rsid w:val="009650A9"/>
    <w:rsid w:val="00976481"/>
    <w:rsid w:val="009A12A0"/>
    <w:rsid w:val="009A3490"/>
    <w:rsid w:val="009A64CA"/>
    <w:rsid w:val="009C6587"/>
    <w:rsid w:val="009D4E26"/>
    <w:rsid w:val="009F69B4"/>
    <w:rsid w:val="00A0466A"/>
    <w:rsid w:val="00A369A1"/>
    <w:rsid w:val="00A47A62"/>
    <w:rsid w:val="00A53827"/>
    <w:rsid w:val="00AA2575"/>
    <w:rsid w:val="00AB12A8"/>
    <w:rsid w:val="00AB6529"/>
    <w:rsid w:val="00AF492D"/>
    <w:rsid w:val="00B0117A"/>
    <w:rsid w:val="00B058C7"/>
    <w:rsid w:val="00B17854"/>
    <w:rsid w:val="00B178A8"/>
    <w:rsid w:val="00B17D8C"/>
    <w:rsid w:val="00B715D9"/>
    <w:rsid w:val="00B83537"/>
    <w:rsid w:val="00BA04DE"/>
    <w:rsid w:val="00BB22ED"/>
    <w:rsid w:val="00BD2E03"/>
    <w:rsid w:val="00BE5D07"/>
    <w:rsid w:val="00C2230A"/>
    <w:rsid w:val="00C45662"/>
    <w:rsid w:val="00C45CCB"/>
    <w:rsid w:val="00C9000F"/>
    <w:rsid w:val="00C93397"/>
    <w:rsid w:val="00C978C2"/>
    <w:rsid w:val="00C97F13"/>
    <w:rsid w:val="00CA6BEC"/>
    <w:rsid w:val="00CC7B51"/>
    <w:rsid w:val="00CD4A07"/>
    <w:rsid w:val="00CD653F"/>
    <w:rsid w:val="00CF5ECF"/>
    <w:rsid w:val="00D05BB0"/>
    <w:rsid w:val="00D47231"/>
    <w:rsid w:val="00D93223"/>
    <w:rsid w:val="00D94CFD"/>
    <w:rsid w:val="00DA4C5F"/>
    <w:rsid w:val="00DC3DAE"/>
    <w:rsid w:val="00DC6114"/>
    <w:rsid w:val="00DF09BF"/>
    <w:rsid w:val="00DF2CB9"/>
    <w:rsid w:val="00E12C9A"/>
    <w:rsid w:val="00E17721"/>
    <w:rsid w:val="00E43187"/>
    <w:rsid w:val="00E80C5A"/>
    <w:rsid w:val="00ED72A0"/>
    <w:rsid w:val="00EE53E4"/>
    <w:rsid w:val="00EF65E0"/>
    <w:rsid w:val="00F03EAC"/>
    <w:rsid w:val="00F52FEB"/>
    <w:rsid w:val="00F67529"/>
    <w:rsid w:val="00F92E66"/>
    <w:rsid w:val="00FC47FF"/>
    <w:rsid w:val="00FD2240"/>
    <w:rsid w:val="00FE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0831"/>
  <w15:chartTrackingRefBased/>
  <w15:docId w15:val="{3C06378A-2D2F-45F6-879C-38B3177D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106D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E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EAC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0466A"/>
    <w:pPr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Arial Unicode MS" w:cs="Arial Unicode MS"/>
      <w:color w:val="000000"/>
      <w:sz w:val="28"/>
      <w:szCs w:val="28"/>
      <w:bdr w:val="nil"/>
    </w:rPr>
  </w:style>
  <w:style w:type="numbering" w:customStyle="1" w:styleId="Dash">
    <w:name w:val="Dash"/>
    <w:rsid w:val="00A0466A"/>
    <w:pPr>
      <w:numPr>
        <w:numId w:val="3"/>
      </w:numPr>
    </w:pPr>
  </w:style>
  <w:style w:type="character" w:customStyle="1" w:styleId="shorttext">
    <w:name w:val="short_text"/>
    <w:basedOn w:val="DefaultParagraphFont"/>
    <w:rsid w:val="00C93397"/>
  </w:style>
  <w:style w:type="character" w:styleId="CommentReference">
    <w:name w:val="annotation reference"/>
    <w:basedOn w:val="DefaultParagraphFont"/>
    <w:uiPriority w:val="99"/>
    <w:semiHidden/>
    <w:unhideWhenUsed/>
    <w:rsid w:val="007A07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07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07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7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07A3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9A12A0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A12A0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147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7D8"/>
  </w:style>
  <w:style w:type="paragraph" w:styleId="Footer">
    <w:name w:val="footer"/>
    <w:basedOn w:val="Normal"/>
    <w:link w:val="FooterChar"/>
    <w:uiPriority w:val="99"/>
    <w:unhideWhenUsed/>
    <w:rsid w:val="000147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7D8"/>
  </w:style>
  <w:style w:type="character" w:styleId="Hyperlink">
    <w:name w:val="Hyperlink"/>
    <w:basedOn w:val="DefaultParagraphFont"/>
    <w:uiPriority w:val="99"/>
    <w:unhideWhenUsed/>
    <w:rsid w:val="000147D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50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2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rive.google.com/drive/folders/10ifvCMK_DmXq3nualdOJllLECb6iKzLf?usp=sharing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creativecommons.org/licenses/by-nc-sa/4.0/" TargetMode="External"/><Relationship Id="rId4" Type="http://schemas.openxmlformats.org/officeDocument/2006/relationships/hyperlink" Target="http://creativecommons.org/licenses/by-nc-sa/4.0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ckout\Downloads\Tex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12AA4-1346-4FA5-A19A-895A36E41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Text Template</Template>
  <TotalTime>31</TotalTime>
  <Pages>12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BEGINNING CHINESE</vt:lpstr>
    </vt:vector>
  </TitlesOfParts>
  <Company>Central Oregon Community College</Company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BEGINNING CHINESE</dc:title>
  <dc:subject/>
  <dc:creator>Lin Hong (洪琳)</dc:creator>
  <cp:keywords/>
  <dc:description/>
  <cp:lastModifiedBy>checkout</cp:lastModifiedBy>
  <cp:revision>7</cp:revision>
  <cp:lastPrinted>2019-05-12T15:17:00Z</cp:lastPrinted>
  <dcterms:created xsi:type="dcterms:W3CDTF">2019-05-12T15:14:00Z</dcterms:created>
  <dcterms:modified xsi:type="dcterms:W3CDTF">2019-05-12T15:48:00Z</dcterms:modified>
</cp:coreProperties>
</file>