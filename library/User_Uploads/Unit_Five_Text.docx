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393166201"/>
        <w:docPartObj>
          <w:docPartGallery w:val="Cover Pages"/>
          <w:docPartUnique/>
        </w:docPartObj>
      </w:sdtPr>
      <w:sdtEndPr>
        <w:rPr>
          <w:rFonts w:ascii="Helvetica" w:hAnsi="Helvetica"/>
          <w:color w:val="C00000"/>
          <w:sz w:val="40"/>
          <w:szCs w:val="40"/>
        </w:rPr>
      </w:sdtEndPr>
      <w:sdtContent>
        <w:p w14:paraId="5E8CC0C1" w14:textId="77777777" w:rsidR="00964E65" w:rsidRDefault="00964E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B016D25" wp14:editId="40C4F30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7F4428" w14:textId="77777777" w:rsidR="00226766" w:rsidRDefault="0022676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Helvetica" w:eastAsia="SimSun" w:hAnsi="Helvetica" w:cs="Helvetica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7FA518DA" w14:textId="77777777" w:rsidR="00226766" w:rsidRPr="00EB7F07" w:rsidRDefault="00226766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Lin Hong (</w:t>
                                      </w: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洪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琳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7BB753CF" w14:textId="77777777" w:rsidR="00226766" w:rsidRPr="00EB7F07" w:rsidRDefault="00226766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14:paraId="43172CB4" w14:textId="77777777" w:rsidR="00226766" w:rsidRPr="00EB7F07" w:rsidRDefault="00226766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016D25"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C7F4428" w14:textId="77777777" w:rsidR="00226766" w:rsidRDefault="00226766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Helvetica" w:eastAsia="SimSun" w:hAnsi="Helvetica" w:cs="Helvetica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7FA518DA" w14:textId="77777777" w:rsidR="00226766" w:rsidRPr="00EB7F07" w:rsidRDefault="00226766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Lin Hong (</w:t>
                                </w: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洪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琳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7BB753CF" w14:textId="77777777" w:rsidR="00226766" w:rsidRPr="00EB7F07" w:rsidRDefault="00226766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t>Central Oregon Community College</w:t>
                                </w:r>
                              </w:p>
                            </w:sdtContent>
                          </w:sdt>
                          <w:p w14:paraId="43172CB4" w14:textId="77777777" w:rsidR="00226766" w:rsidRPr="00EB7F07" w:rsidRDefault="00226766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8CBA32C" w14:textId="77777777" w:rsidR="00964E65" w:rsidRPr="00ED4391" w:rsidRDefault="00964E65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5EACB53A" wp14:editId="22B14FCF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C3FC2D" w14:textId="77777777" w:rsidR="00226766" w:rsidRPr="005952DD" w:rsidRDefault="00226766" w:rsidP="006E061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14:paraId="28AE3C77" w14:textId="77777777" w:rsidR="00226766" w:rsidRDefault="00226766" w:rsidP="006E061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3F526D48" w14:textId="77777777" w:rsidR="00226766" w:rsidRDefault="00226766" w:rsidP="006E061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58374B01" w14:textId="77777777" w:rsidR="00226766" w:rsidRPr="00884678" w:rsidRDefault="00226766" w:rsidP="006E061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5C455C20" w14:textId="77777777" w:rsidR="00226766" w:rsidRPr="00884678" w:rsidRDefault="00226766" w:rsidP="006E061B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6BEC0DA4" w14:textId="77777777" w:rsidR="00226766" w:rsidRDefault="00226766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ACB53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">
                    <v:textbox>
                      <w:txbxContent>
                        <w:p w14:paraId="7BC3FC2D" w14:textId="77777777" w:rsidR="00226766" w:rsidRPr="005952DD" w:rsidRDefault="00226766" w:rsidP="006E061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14:paraId="28AE3C77" w14:textId="77777777" w:rsidR="00226766" w:rsidRDefault="00226766" w:rsidP="006E061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3F526D48" w14:textId="77777777" w:rsidR="00226766" w:rsidRDefault="00226766" w:rsidP="006E061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58374B01" w14:textId="77777777" w:rsidR="00226766" w:rsidRPr="00884678" w:rsidRDefault="00226766" w:rsidP="006E061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5C455C20" w14:textId="77777777" w:rsidR="00226766" w:rsidRPr="00884678" w:rsidRDefault="00226766" w:rsidP="006E061B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14:paraId="6BEC0DA4" w14:textId="77777777" w:rsidR="00226766" w:rsidRDefault="00226766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74F7498" wp14:editId="0E38AE22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65164409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DD505F6" w14:textId="77777777" w:rsidR="00226766" w:rsidRDefault="0022676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74F7498" id="Rectangle 16" o:spid="_x0000_s1032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GzDIPw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65164409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DD505F6" w14:textId="77777777" w:rsidR="00226766" w:rsidRDefault="0022676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2F7D09B2" wp14:editId="6AE9C61B">
                    <wp:simplePos x="0" y="0"/>
                    <wp:positionH relativeFrom="column">
                      <wp:posOffset>1976120</wp:posOffset>
                    </wp:positionH>
                    <wp:positionV relativeFrom="paragraph">
                      <wp:posOffset>4314190</wp:posOffset>
                    </wp:positionV>
                    <wp:extent cx="3328670" cy="1404620"/>
                    <wp:effectExtent l="57150" t="57150" r="367030" b="34861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86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14:paraId="65B0F3EC" w14:textId="77777777" w:rsidR="00226766" w:rsidRPr="002E120B" w:rsidRDefault="00226766" w:rsidP="006E061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>
                                  <w:rPr>
                                    <w:sz w:val="72"/>
                                  </w:rPr>
                                  <w:t>Unit 5 Food</w:t>
                                </w:r>
                              </w:p>
                              <w:p w14:paraId="508A8025" w14:textId="77777777" w:rsidR="00226766" w:rsidRPr="00FF7F0E" w:rsidRDefault="00226766" w:rsidP="006E061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 w:hint="eastAsia"/>
                                    <w:color w:val="C00000"/>
                                    <w:sz w:val="72"/>
                                  </w:rPr>
                                  <w:t>食物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2F7D09B2" id="_x0000_s1033" type="#_x0000_t202" style="position:absolute;margin-left:155.6pt;margin-top:339.7pt;width:262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" stroked="f">
                    <v:shadow on="t" color="black" opacity="19660f" offset="4.49014mm,4.49014mm"/>
                    <v:textbox style="mso-fit-shape-to-text:t">
                      <w:txbxContent>
                        <w:p w14:paraId="65B0F3EC" w14:textId="77777777" w:rsidR="00226766" w:rsidRPr="002E120B" w:rsidRDefault="00226766" w:rsidP="006E061B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>
                            <w:rPr>
                              <w:sz w:val="72"/>
                            </w:rPr>
                            <w:t>Unit 5 Food</w:t>
                          </w:r>
                        </w:p>
                        <w:p w14:paraId="508A8025" w14:textId="77777777" w:rsidR="00226766" w:rsidRPr="00FF7F0E" w:rsidRDefault="00226766" w:rsidP="006E061B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0000"/>
                              <w:sz w:val="72"/>
                            </w:rPr>
                            <w:t>食物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10"/>
          </w:tblGrid>
          <w:tr w:rsidR="006E061B" w14:paraId="03D72ED1" w14:textId="77777777" w:rsidTr="00154855">
            <w:tc>
              <w:tcPr>
                <w:tcW w:w="9010" w:type="dxa"/>
                <w:shd w:val="clear" w:color="auto" w:fill="FFF2CC" w:themeFill="accent4" w:themeFillTint="33"/>
              </w:tcPr>
              <w:p w14:paraId="173FC0E1" w14:textId="77777777" w:rsidR="006E061B" w:rsidRPr="000D4918" w:rsidRDefault="006E061B" w:rsidP="006E061B">
                <w:pPr>
                  <w:rPr>
                    <w:rFonts w:cstheme="minorHAnsi"/>
                    <w:color w:val="C00000"/>
                    <w:sz w:val="40"/>
                    <w:szCs w:val="40"/>
                  </w:rPr>
                </w:pPr>
                <w:r w:rsidRPr="000D4918">
                  <w:rPr>
                    <w:rFonts w:cstheme="minorHAnsi"/>
                    <w:color w:val="C00000"/>
                    <w:sz w:val="40"/>
                    <w:szCs w:val="40"/>
                  </w:rPr>
                  <w:lastRenderedPageBreak/>
                  <w:t>COMMUNICATIVE OBJECTIVES</w:t>
                </w:r>
              </w:p>
            </w:tc>
          </w:tr>
          <w:tr w:rsidR="006E061B" w14:paraId="6DC3B337" w14:textId="77777777" w:rsidTr="00154855">
            <w:tc>
              <w:tcPr>
                <w:tcW w:w="9010" w:type="dxa"/>
                <w:shd w:val="clear" w:color="auto" w:fill="C5E0B3" w:themeFill="accent6" w:themeFillTint="66"/>
              </w:tcPr>
              <w:p w14:paraId="712BA871" w14:textId="77777777" w:rsidR="006E061B" w:rsidRPr="000D4918" w:rsidRDefault="006E061B" w:rsidP="006E061B">
                <w:p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Once I have master</w:t>
                </w:r>
                <w:r w:rsidR="004657EC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ed</w:t>
                </w: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this unit,</w:t>
                </w:r>
                <w:r w:rsidR="004657EC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I will be able to:</w:t>
                </w:r>
              </w:p>
              <w:p w14:paraId="32E9F0CF" w14:textId="77777777" w:rsidR="006E061B" w:rsidRDefault="004657EC" w:rsidP="006E061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</w:t>
                </w:r>
                <w:r w:rsidR="006E061B"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 m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y own and Chinese culture, </w:t>
                </w:r>
                <w:r w:rsidR="006E061B" w:rsidRPr="006E061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identify some traditional products and show how and why t</w:t>
                </w:r>
                <w:r w:rsidR="006E061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hey are globalized</w:t>
                </w:r>
                <w:r w:rsidR="00450D52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,</w:t>
                </w:r>
                <w:r w:rsidR="006E061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such as </w:t>
                </w:r>
                <w:r w:rsidR="006E061B" w:rsidRPr="006E061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food</w:t>
                </w:r>
                <w:r w:rsidR="006E061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;</w:t>
                </w:r>
              </w:p>
              <w:p w14:paraId="53C8157B" w14:textId="77777777" w:rsidR="006E061B" w:rsidRDefault="006E061B" w:rsidP="006E061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name common foods, fruits</w:t>
                </w:r>
                <w:r w:rsidR="00450D52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,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 vegetables;</w:t>
                </w:r>
              </w:p>
              <w:p w14:paraId="3DECF92F" w14:textId="77777777" w:rsidR="006E061B" w:rsidRDefault="006E061B" w:rsidP="006E061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locate items in a store or market</w:t>
                </w:r>
                <w:r w:rsidR="00A66D39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;</w:t>
                </w:r>
              </w:p>
              <w:p w14:paraId="47205053" w14:textId="77777777" w:rsidR="006E061B" w:rsidRDefault="006E061B" w:rsidP="006E061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discuss my favorite fl</w:t>
                </w:r>
                <w:r w:rsidR="00A66D39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avors;</w:t>
                </w:r>
                <w:r w:rsidR="00450D52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</w:t>
                </w:r>
              </w:p>
              <w:p w14:paraId="3DB6483C" w14:textId="77777777" w:rsidR="006E061B" w:rsidRDefault="00A66D39" w:rsidP="00932E0C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932E0C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identify nutritional categories and food labels</w:t>
                </w:r>
                <w:r w:rsidR="004657EC" w:rsidRPr="00932E0C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.</w:t>
                </w:r>
              </w:p>
              <w:p w14:paraId="14FDF599" w14:textId="77777777" w:rsidR="00932E0C" w:rsidRPr="00932E0C" w:rsidRDefault="00932E0C" w:rsidP="00932E0C">
                <w:pPr>
                  <w:pStyle w:val="ListParagraph"/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</w:p>
            </w:tc>
          </w:tr>
        </w:tbl>
        <w:p w14:paraId="07BF2D82" w14:textId="77777777" w:rsidR="00A66D39" w:rsidRDefault="00A66D39" w:rsidP="00721464">
          <w:pPr>
            <w:rPr>
              <w:rFonts w:ascii="Helvetica" w:hAnsi="Helvetica"/>
              <w:color w:val="C00000"/>
              <w:sz w:val="40"/>
              <w:szCs w:val="40"/>
            </w:rPr>
          </w:pPr>
        </w:p>
        <w:p w14:paraId="4C4196B0" w14:textId="77777777" w:rsidR="00897AD5" w:rsidRDefault="00226766" w:rsidP="00721464">
          <w:pPr>
            <w:rPr>
              <w:rFonts w:ascii="Helvetica" w:hAnsi="Helvetica"/>
              <w:color w:val="C00000"/>
              <w:sz w:val="40"/>
              <w:szCs w:val="40"/>
            </w:rPr>
          </w:pPr>
        </w:p>
      </w:sdtContent>
    </w:sdt>
    <w:p w14:paraId="0B3EBC33" w14:textId="77777777" w:rsidR="00B17854" w:rsidRPr="00CC410A" w:rsidRDefault="00B17854" w:rsidP="00721464">
      <w:pPr>
        <w:rPr>
          <w:rFonts w:ascii="Helvetica" w:hAnsi="Helvetica"/>
          <w:color w:val="C00000"/>
          <w:sz w:val="40"/>
          <w:szCs w:val="40"/>
        </w:rPr>
      </w:pPr>
      <w:r w:rsidRPr="00CC410A">
        <w:rPr>
          <w:rFonts w:ascii="Helvetica" w:hAnsi="Helvetica"/>
          <w:color w:val="C00000"/>
          <w:sz w:val="40"/>
          <w:szCs w:val="40"/>
        </w:rPr>
        <w:t>Module I:</w:t>
      </w:r>
      <w:r w:rsidR="005731EC" w:rsidRPr="00CC410A">
        <w:rPr>
          <w:rFonts w:ascii="Helvetica" w:hAnsi="Helvetica"/>
          <w:color w:val="C00000"/>
          <w:sz w:val="40"/>
          <w:szCs w:val="40"/>
        </w:rPr>
        <w:t xml:space="preserve"> Shopping </w:t>
      </w:r>
      <w:r w:rsidR="004657EC">
        <w:rPr>
          <w:rFonts w:ascii="Helvetica" w:hAnsi="Helvetica"/>
          <w:color w:val="C00000"/>
          <w:sz w:val="40"/>
          <w:szCs w:val="40"/>
        </w:rPr>
        <w:t>L</w:t>
      </w:r>
      <w:r w:rsidR="005731EC" w:rsidRPr="00CC410A">
        <w:rPr>
          <w:rFonts w:ascii="Helvetica" w:hAnsi="Helvetica"/>
          <w:color w:val="C00000"/>
          <w:sz w:val="40"/>
          <w:szCs w:val="40"/>
        </w:rPr>
        <w:t>ist</w:t>
      </w:r>
      <w:r w:rsidRPr="00CC410A">
        <w:rPr>
          <w:rFonts w:ascii="Helvetica" w:hAnsi="Helvetica"/>
          <w:color w:val="C00000"/>
          <w:sz w:val="40"/>
          <w:szCs w:val="40"/>
        </w:rPr>
        <w:t xml:space="preserve"> </w:t>
      </w:r>
    </w:p>
    <w:p w14:paraId="00C6B757" w14:textId="77777777" w:rsidR="009C429D" w:rsidRPr="00B17854" w:rsidRDefault="0092617A" w:rsidP="00721464">
      <w:pPr>
        <w:rPr>
          <w:rFonts w:ascii="SimSun" w:eastAsia="SimSun" w:hAnsi="SimSun"/>
          <w:color w:val="C00000"/>
          <w:sz w:val="32"/>
        </w:rPr>
      </w:pPr>
      <w:r w:rsidRPr="00CC410A">
        <w:rPr>
          <w:rFonts w:ascii="SimSun" w:eastAsia="SimSun" w:hAnsi="SimSun" w:hint="eastAsia"/>
          <w:color w:val="C00000"/>
          <w:sz w:val="40"/>
          <w:szCs w:val="40"/>
        </w:rPr>
        <w:t>模块一：</w:t>
      </w:r>
      <w:r w:rsidR="005731EC" w:rsidRPr="00CC410A">
        <w:rPr>
          <w:rFonts w:ascii="SimSun" w:eastAsia="SimSun" w:hAnsi="SimSun" w:hint="eastAsia"/>
          <w:color w:val="C00000"/>
          <w:sz w:val="40"/>
          <w:szCs w:val="40"/>
        </w:rPr>
        <w:t>购物单</w:t>
      </w:r>
    </w:p>
    <w:p w14:paraId="62742AAB" w14:textId="77777777" w:rsidR="0092617A" w:rsidRDefault="0092617A" w:rsidP="0072146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4644"/>
        <w:gridCol w:w="990"/>
        <w:gridCol w:w="1170"/>
        <w:gridCol w:w="1450"/>
      </w:tblGrid>
      <w:tr w:rsidR="00673587" w14:paraId="76ED73ED" w14:textId="77777777" w:rsidTr="001742DF">
        <w:tc>
          <w:tcPr>
            <w:tcW w:w="9010" w:type="dxa"/>
            <w:gridSpan w:val="5"/>
            <w:shd w:val="clear" w:color="auto" w:fill="C5E0B3" w:themeFill="accent6" w:themeFillTint="66"/>
          </w:tcPr>
          <w:p w14:paraId="1D95C674" w14:textId="77777777" w:rsidR="00673587" w:rsidRDefault="00673587" w:rsidP="00721464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B17854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Qi </w:t>
            </w:r>
            <w:r w:rsidR="004657E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Yin and Ma Xiaoqing walk</w:t>
            </w:r>
            <w:r w:rsidR="00B17D0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in a grocery store.</w:t>
            </w:r>
          </w:p>
          <w:p w14:paraId="15EB1766" w14:textId="77777777" w:rsidR="00673587" w:rsidRDefault="00673587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BA36C6" w14:paraId="403E2823" w14:textId="77777777" w:rsidTr="00BA36C6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0E853D11" w14:textId="77777777" w:rsidR="00BA36C6" w:rsidRPr="005731EC" w:rsidRDefault="00BA36C6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2884734B" w14:textId="77777777" w:rsidR="00BA36C6" w:rsidRPr="005731EC" w:rsidRDefault="00BA36C6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14:paraId="7C47CDF9" w14:textId="77777777" w:rsidR="00BA36C6" w:rsidRPr="005731EC" w:rsidRDefault="00BA36C6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9B5BF78" w14:textId="77777777" w:rsidR="00BA36C6" w:rsidRPr="005731EC" w:rsidRDefault="00BA36C6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C7F3BBA" w14:textId="77777777" w:rsidR="00BA36C6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644" w:type="dxa"/>
            <w:vMerge w:val="restart"/>
            <w:shd w:val="clear" w:color="auto" w:fill="E2EFD9" w:themeFill="accent6" w:themeFillTint="33"/>
          </w:tcPr>
          <w:p w14:paraId="3823464E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>齐音，你今天要买什么？</w:t>
            </w:r>
          </w:p>
          <w:p w14:paraId="3C4D025E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我的牛奶和</w:t>
            </w:r>
            <w:r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>鸡蛋都没有了。我还得买一袋面包。马小青，你呢？</w:t>
            </w:r>
          </w:p>
          <w:p w14:paraId="7160966E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 xml:space="preserve">我得买一些水果。 </w:t>
            </w:r>
          </w:p>
          <w:p w14:paraId="2177E257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  <w:p w14:paraId="0F32D822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 xml:space="preserve"> </w:t>
            </w:r>
          </w:p>
          <w:p w14:paraId="2C9A507E" w14:textId="77777777" w:rsidR="00BA36C6" w:rsidRDefault="00BA36C6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370EB7D5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齐</w:t>
            </w:r>
          </w:p>
        </w:tc>
        <w:tc>
          <w:tcPr>
            <w:tcW w:w="1170" w:type="dxa"/>
            <w:shd w:val="clear" w:color="auto" w:fill="FFF2CC"/>
          </w:tcPr>
          <w:p w14:paraId="4AAF39D9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Qí</w:t>
            </w:r>
          </w:p>
        </w:tc>
        <w:tc>
          <w:tcPr>
            <w:tcW w:w="1450" w:type="dxa"/>
            <w:shd w:val="clear" w:color="auto" w:fill="FFF2CC"/>
          </w:tcPr>
          <w:p w14:paraId="3F4B2102" w14:textId="77777777" w:rsidR="00BA36C6" w:rsidRPr="00F03EAC" w:rsidRDefault="00BA36C6" w:rsidP="00721464">
            <w:pPr>
              <w:rPr>
                <w:rFonts w:ascii="Helvetica" w:hAnsi="Helvetica"/>
                <w:sz w:val="28"/>
              </w:rPr>
            </w:pPr>
            <w:r w:rsidRPr="00F03EAC">
              <w:rPr>
                <w:rFonts w:ascii="Helvetica" w:hAnsi="Helvetica"/>
              </w:rPr>
              <w:t>surname</w:t>
            </w:r>
          </w:p>
        </w:tc>
      </w:tr>
      <w:tr w:rsidR="00BA36C6" w14:paraId="49111AE7" w14:textId="77777777" w:rsidTr="00BA36C6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B969B76" w14:textId="77777777" w:rsidR="00BA36C6" w:rsidRPr="00414407" w:rsidRDefault="00BA36C6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4BD6C20D" w14:textId="77777777" w:rsidR="00BA36C6" w:rsidRPr="00414407" w:rsidRDefault="00BA36C6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08DF51CE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音</w:t>
            </w:r>
          </w:p>
        </w:tc>
        <w:tc>
          <w:tcPr>
            <w:tcW w:w="1170" w:type="dxa"/>
            <w:shd w:val="clear" w:color="auto" w:fill="FFF2CC"/>
          </w:tcPr>
          <w:p w14:paraId="7A520095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</w:rPr>
              <w:t>Y</w:t>
            </w:r>
            <w:r w:rsidRPr="00CC410A">
              <w:rPr>
                <w:rFonts w:ascii="Arial" w:hAnsi="Arial" w:cs="Arial"/>
              </w:rPr>
              <w:t>īn</w:t>
            </w:r>
          </w:p>
        </w:tc>
        <w:tc>
          <w:tcPr>
            <w:tcW w:w="1450" w:type="dxa"/>
            <w:shd w:val="clear" w:color="auto" w:fill="FFF2CC"/>
          </w:tcPr>
          <w:p w14:paraId="36ED4F89" w14:textId="77777777" w:rsidR="00BA36C6" w:rsidRPr="00CC410A" w:rsidRDefault="00BA36C6" w:rsidP="00721464">
            <w:pPr>
              <w:rPr>
                <w:rFonts w:ascii="Helvetica" w:hAnsi="Helvetica"/>
                <w:sz w:val="22"/>
              </w:rPr>
            </w:pPr>
            <w:r w:rsidRPr="00CC410A">
              <w:rPr>
                <w:rFonts w:ascii="Helvetica" w:hAnsi="Helvetica"/>
                <w:sz w:val="22"/>
              </w:rPr>
              <w:t>given name</w:t>
            </w:r>
          </w:p>
        </w:tc>
      </w:tr>
      <w:tr w:rsidR="00BA36C6" w14:paraId="171AB854" w14:textId="77777777" w:rsidTr="00BA36C6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041EB7B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6BF3A62C" w14:textId="77777777" w:rsidR="00BA36C6" w:rsidRPr="00414407" w:rsidRDefault="00BA36C6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7D3AD3AD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要</w:t>
            </w:r>
          </w:p>
        </w:tc>
        <w:tc>
          <w:tcPr>
            <w:tcW w:w="1170" w:type="dxa"/>
            <w:shd w:val="clear" w:color="auto" w:fill="FFF2CC"/>
          </w:tcPr>
          <w:p w14:paraId="54D7910D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yào</w:t>
            </w:r>
          </w:p>
        </w:tc>
        <w:tc>
          <w:tcPr>
            <w:tcW w:w="1450" w:type="dxa"/>
            <w:shd w:val="clear" w:color="auto" w:fill="FFF2CC"/>
          </w:tcPr>
          <w:p w14:paraId="6CE48DA4" w14:textId="77777777" w:rsidR="00BA36C6" w:rsidRPr="00F03EAC" w:rsidRDefault="00BA36C6" w:rsidP="00721464">
            <w:pPr>
              <w:rPr>
                <w:rFonts w:ascii="Helvetica" w:hAnsi="Helvetica"/>
              </w:rPr>
            </w:pPr>
            <w:r w:rsidRPr="00CC410A">
              <w:rPr>
                <w:rFonts w:ascii="Helvetica" w:hAnsi="Helvetica"/>
                <w:sz w:val="22"/>
              </w:rPr>
              <w:t xml:space="preserve">are going to </w:t>
            </w:r>
          </w:p>
        </w:tc>
      </w:tr>
      <w:tr w:rsidR="00BA36C6" w14:paraId="4DFFC3E7" w14:textId="77777777" w:rsidTr="00BA36C6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71E29C8" w14:textId="77777777" w:rsidR="00BA36C6" w:rsidRDefault="00BA36C6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5B35D17E" w14:textId="77777777" w:rsidR="00BA36C6" w:rsidRDefault="00BA36C6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3AB2C815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牛奶</w:t>
            </w:r>
          </w:p>
        </w:tc>
        <w:tc>
          <w:tcPr>
            <w:tcW w:w="1170" w:type="dxa"/>
            <w:shd w:val="clear" w:color="auto" w:fill="FFF2CC"/>
          </w:tcPr>
          <w:p w14:paraId="77B2AA63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niúnǎi</w:t>
            </w:r>
          </w:p>
        </w:tc>
        <w:tc>
          <w:tcPr>
            <w:tcW w:w="1450" w:type="dxa"/>
            <w:shd w:val="clear" w:color="auto" w:fill="FFF2CC"/>
          </w:tcPr>
          <w:p w14:paraId="1C3F9339" w14:textId="77777777" w:rsidR="00BA36C6" w:rsidRPr="00F03EAC" w:rsidRDefault="00BA36C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milk</w:t>
            </w:r>
          </w:p>
        </w:tc>
      </w:tr>
      <w:tr w:rsidR="00BA36C6" w14:paraId="64A71929" w14:textId="77777777" w:rsidTr="00BA36C6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80B58B8" w14:textId="77777777" w:rsidR="00BA36C6" w:rsidRDefault="00BA36C6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165788F3" w14:textId="77777777" w:rsidR="00BA36C6" w:rsidRDefault="00BA36C6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372DA0A7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鸡蛋</w:t>
            </w:r>
          </w:p>
        </w:tc>
        <w:tc>
          <w:tcPr>
            <w:tcW w:w="1170" w:type="dxa"/>
            <w:shd w:val="clear" w:color="auto" w:fill="FFF2CC"/>
          </w:tcPr>
          <w:p w14:paraId="6C79005B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jīdàn</w:t>
            </w:r>
          </w:p>
        </w:tc>
        <w:tc>
          <w:tcPr>
            <w:tcW w:w="1450" w:type="dxa"/>
            <w:shd w:val="clear" w:color="auto" w:fill="FFF2CC"/>
          </w:tcPr>
          <w:p w14:paraId="790F8D27" w14:textId="77777777" w:rsidR="00BA36C6" w:rsidRPr="00F03EAC" w:rsidRDefault="00BA36C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egg</w:t>
            </w:r>
          </w:p>
        </w:tc>
      </w:tr>
      <w:tr w:rsidR="00BA36C6" w14:paraId="4808DDF9" w14:textId="77777777" w:rsidTr="00BA36C6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97D2DCE" w14:textId="77777777" w:rsidR="00BA36C6" w:rsidRPr="00B17854" w:rsidRDefault="00BA36C6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525337F6" w14:textId="77777777" w:rsidR="00BA36C6" w:rsidRDefault="00BA36C6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5D96C995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都</w:t>
            </w:r>
          </w:p>
        </w:tc>
        <w:tc>
          <w:tcPr>
            <w:tcW w:w="1170" w:type="dxa"/>
            <w:shd w:val="clear" w:color="auto" w:fill="FFF2CC"/>
          </w:tcPr>
          <w:p w14:paraId="7CC04493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dōu</w:t>
            </w:r>
          </w:p>
        </w:tc>
        <w:tc>
          <w:tcPr>
            <w:tcW w:w="1450" w:type="dxa"/>
            <w:shd w:val="clear" w:color="auto" w:fill="FFF2CC"/>
          </w:tcPr>
          <w:p w14:paraId="7713A75F" w14:textId="77777777" w:rsidR="00BA36C6" w:rsidRPr="00F03EAC" w:rsidRDefault="00BA36C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all, both</w:t>
            </w:r>
          </w:p>
        </w:tc>
      </w:tr>
      <w:tr w:rsidR="00BA36C6" w14:paraId="5D2C71D5" w14:textId="77777777" w:rsidTr="00BA36C6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7387A0B" w14:textId="77777777" w:rsidR="00BA36C6" w:rsidRDefault="00BA36C6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6CAEB0A4" w14:textId="77777777" w:rsidR="00BA36C6" w:rsidRDefault="00BA36C6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04BB69B6" w14:textId="77777777" w:rsidR="00BA36C6" w:rsidRPr="00B0117A" w:rsidRDefault="00BA36C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还</w:t>
            </w:r>
          </w:p>
        </w:tc>
        <w:tc>
          <w:tcPr>
            <w:tcW w:w="1170" w:type="dxa"/>
            <w:shd w:val="clear" w:color="auto" w:fill="FFF2CC"/>
          </w:tcPr>
          <w:p w14:paraId="24D30E69" w14:textId="77777777" w:rsidR="00BA36C6" w:rsidRPr="00CC410A" w:rsidRDefault="00BA36C6" w:rsidP="00721464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hái</w:t>
            </w:r>
          </w:p>
        </w:tc>
        <w:tc>
          <w:tcPr>
            <w:tcW w:w="1450" w:type="dxa"/>
            <w:shd w:val="clear" w:color="auto" w:fill="FFF2CC"/>
          </w:tcPr>
          <w:p w14:paraId="4FDC9AD3" w14:textId="77777777" w:rsidR="00BA36C6" w:rsidRPr="00F03EAC" w:rsidRDefault="00BA36C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also</w:t>
            </w:r>
          </w:p>
        </w:tc>
      </w:tr>
      <w:tr w:rsidR="00BA36C6" w14:paraId="35175DB0" w14:textId="77777777" w:rsidTr="00BA36C6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D17E8C6" w14:textId="77777777" w:rsidR="00BA36C6" w:rsidRDefault="00BA36C6" w:rsidP="00BA36C6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6949B916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4C4E73EF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得</w:t>
            </w:r>
          </w:p>
        </w:tc>
        <w:tc>
          <w:tcPr>
            <w:tcW w:w="1170" w:type="dxa"/>
            <w:shd w:val="clear" w:color="auto" w:fill="FFF2CC"/>
          </w:tcPr>
          <w:p w14:paraId="78C263B9" w14:textId="77777777" w:rsidR="00BA36C6" w:rsidRPr="00CC410A" w:rsidRDefault="00BA36C6" w:rsidP="00BA36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Pr="00D00606">
              <w:rPr>
                <w:rFonts w:ascii="Arial" w:hAnsi="Arial" w:cs="Arial"/>
              </w:rPr>
              <w:t>ě</w:t>
            </w:r>
            <w:r>
              <w:rPr>
                <w:rFonts w:ascii="Arial" w:hAnsi="Arial" w:cs="Arial"/>
              </w:rPr>
              <w:t>i</w:t>
            </w:r>
          </w:p>
        </w:tc>
        <w:tc>
          <w:tcPr>
            <w:tcW w:w="1450" w:type="dxa"/>
            <w:shd w:val="clear" w:color="auto" w:fill="FFF2CC"/>
          </w:tcPr>
          <w:p w14:paraId="5478B07C" w14:textId="77777777" w:rsidR="00BA36C6" w:rsidRPr="00BA36C6" w:rsidRDefault="00BA36C6" w:rsidP="00BA36C6">
            <w:pPr>
              <w:rPr>
                <w:rFonts w:ascii="Helvetica" w:hAnsi="Helvetica"/>
                <w:sz w:val="22"/>
              </w:rPr>
            </w:pPr>
            <w:r w:rsidRPr="00BA36C6">
              <w:rPr>
                <w:rFonts w:ascii="Helvetica" w:hAnsi="Helvetica"/>
                <w:sz w:val="22"/>
              </w:rPr>
              <w:t>to need, have to, must</w:t>
            </w:r>
          </w:p>
        </w:tc>
      </w:tr>
      <w:tr w:rsidR="00BA36C6" w14:paraId="56D6B9F1" w14:textId="77777777" w:rsidTr="00BA36C6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C71FE34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1C3205DB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46176ACA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袋</w:t>
            </w:r>
          </w:p>
        </w:tc>
        <w:tc>
          <w:tcPr>
            <w:tcW w:w="1170" w:type="dxa"/>
            <w:shd w:val="clear" w:color="auto" w:fill="FFF2CC"/>
          </w:tcPr>
          <w:p w14:paraId="0B68A51F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dài</w:t>
            </w:r>
          </w:p>
        </w:tc>
        <w:tc>
          <w:tcPr>
            <w:tcW w:w="1450" w:type="dxa"/>
            <w:shd w:val="clear" w:color="auto" w:fill="FFF2CC"/>
          </w:tcPr>
          <w:p w14:paraId="489352A7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 w:rsidRPr="00CC410A">
              <w:rPr>
                <w:rFonts w:ascii="Helvetica" w:hAnsi="Helvetica"/>
                <w:sz w:val="20"/>
              </w:rPr>
              <w:t xml:space="preserve">[M] a bag of </w:t>
            </w:r>
          </w:p>
        </w:tc>
      </w:tr>
      <w:tr w:rsidR="00BA36C6" w14:paraId="261CC2B1" w14:textId="77777777" w:rsidTr="00BA36C6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6A83443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7DE99C6B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0622A9EA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面包</w:t>
            </w:r>
          </w:p>
        </w:tc>
        <w:tc>
          <w:tcPr>
            <w:tcW w:w="1170" w:type="dxa"/>
            <w:shd w:val="clear" w:color="auto" w:fill="FFF2CC"/>
          </w:tcPr>
          <w:p w14:paraId="7ADD1EFE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miànbāo</w:t>
            </w:r>
          </w:p>
        </w:tc>
        <w:tc>
          <w:tcPr>
            <w:tcW w:w="1450" w:type="dxa"/>
            <w:shd w:val="clear" w:color="auto" w:fill="FFF2CC"/>
          </w:tcPr>
          <w:p w14:paraId="0FFADDD4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bread</w:t>
            </w:r>
          </w:p>
        </w:tc>
      </w:tr>
      <w:tr w:rsidR="00BA36C6" w14:paraId="619A502B" w14:textId="77777777" w:rsidTr="00BA36C6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865CE60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34AB1D0E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2386764F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马</w:t>
            </w:r>
          </w:p>
        </w:tc>
        <w:tc>
          <w:tcPr>
            <w:tcW w:w="1170" w:type="dxa"/>
            <w:shd w:val="clear" w:color="auto" w:fill="FFF2CC"/>
          </w:tcPr>
          <w:p w14:paraId="78756E77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Mǎ</w:t>
            </w:r>
          </w:p>
        </w:tc>
        <w:tc>
          <w:tcPr>
            <w:tcW w:w="1450" w:type="dxa"/>
            <w:shd w:val="clear" w:color="auto" w:fill="FFF2CC"/>
          </w:tcPr>
          <w:p w14:paraId="4C1BCD28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surname</w:t>
            </w:r>
          </w:p>
        </w:tc>
      </w:tr>
      <w:tr w:rsidR="00BA36C6" w14:paraId="625D7841" w14:textId="77777777" w:rsidTr="00BA36C6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8027D40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128BF537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1E4B074A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小青</w:t>
            </w:r>
          </w:p>
        </w:tc>
        <w:tc>
          <w:tcPr>
            <w:tcW w:w="1170" w:type="dxa"/>
            <w:shd w:val="clear" w:color="auto" w:fill="FFF2CC"/>
          </w:tcPr>
          <w:p w14:paraId="3F636039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Xiǎoqīng</w:t>
            </w:r>
          </w:p>
        </w:tc>
        <w:tc>
          <w:tcPr>
            <w:tcW w:w="1450" w:type="dxa"/>
            <w:shd w:val="clear" w:color="auto" w:fill="FFF2CC"/>
          </w:tcPr>
          <w:p w14:paraId="626F4957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 w:rsidRPr="00CC410A">
              <w:rPr>
                <w:rFonts w:ascii="Helvetica" w:hAnsi="Helvetica"/>
                <w:sz w:val="22"/>
              </w:rPr>
              <w:t>given name</w:t>
            </w:r>
          </w:p>
        </w:tc>
      </w:tr>
      <w:tr w:rsidR="00BA36C6" w14:paraId="39233C0B" w14:textId="77777777" w:rsidTr="00BA36C6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6DB33CD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125EFF51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6175709C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一</w:t>
            </w: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些</w:t>
            </w:r>
          </w:p>
        </w:tc>
        <w:tc>
          <w:tcPr>
            <w:tcW w:w="1170" w:type="dxa"/>
            <w:shd w:val="clear" w:color="auto" w:fill="FFF2CC"/>
          </w:tcPr>
          <w:p w14:paraId="716DF4A0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y</w:t>
            </w:r>
            <w:r w:rsidRPr="00BA36C6">
              <w:rPr>
                <w:rFonts w:ascii="Arial" w:hAnsi="Arial" w:cs="Arial"/>
              </w:rPr>
              <w:t>ì</w:t>
            </w:r>
            <w:r w:rsidRPr="00CC410A">
              <w:rPr>
                <w:rFonts w:ascii="Arial" w:hAnsi="Arial" w:cs="Arial"/>
              </w:rPr>
              <w:t>xiē</w:t>
            </w:r>
          </w:p>
        </w:tc>
        <w:tc>
          <w:tcPr>
            <w:tcW w:w="1450" w:type="dxa"/>
            <w:shd w:val="clear" w:color="auto" w:fill="FFF2CC"/>
          </w:tcPr>
          <w:p w14:paraId="224E83CE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some </w:t>
            </w:r>
          </w:p>
        </w:tc>
      </w:tr>
      <w:tr w:rsidR="00BA36C6" w14:paraId="3AA9978B" w14:textId="77777777" w:rsidTr="00BA36C6">
        <w:trPr>
          <w:trHeight w:val="332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7C35368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14:paraId="3B63755A" w14:textId="77777777" w:rsidR="00BA36C6" w:rsidRDefault="00BA36C6" w:rsidP="00BA36C6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7199DCDA" w14:textId="77777777" w:rsidR="00BA36C6" w:rsidRPr="00B0117A" w:rsidRDefault="00BA36C6" w:rsidP="00BA36C6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0117A">
              <w:rPr>
                <w:rFonts w:ascii="SimSun" w:eastAsia="SimSun" w:hAnsi="SimSun" w:cs="SimSun" w:hint="eastAsia"/>
                <w:color w:val="000000"/>
                <w:sz w:val="28"/>
              </w:rPr>
              <w:t>水果</w:t>
            </w:r>
          </w:p>
        </w:tc>
        <w:tc>
          <w:tcPr>
            <w:tcW w:w="1170" w:type="dxa"/>
            <w:shd w:val="clear" w:color="auto" w:fill="FFF2CC"/>
          </w:tcPr>
          <w:p w14:paraId="36BA8B43" w14:textId="77777777" w:rsidR="00BA36C6" w:rsidRPr="00CC410A" w:rsidRDefault="00BA36C6" w:rsidP="00BA36C6">
            <w:pPr>
              <w:rPr>
                <w:rFonts w:ascii="Arial" w:hAnsi="Arial" w:cs="Arial"/>
                <w:color w:val="C00000"/>
              </w:rPr>
            </w:pPr>
            <w:r w:rsidRPr="00CC410A">
              <w:rPr>
                <w:rFonts w:ascii="Arial" w:hAnsi="Arial" w:cs="Arial"/>
              </w:rPr>
              <w:t>shuǐguǒ</w:t>
            </w:r>
          </w:p>
        </w:tc>
        <w:tc>
          <w:tcPr>
            <w:tcW w:w="1450" w:type="dxa"/>
            <w:shd w:val="clear" w:color="auto" w:fill="FFF2CC"/>
          </w:tcPr>
          <w:p w14:paraId="2D7D4AC1" w14:textId="77777777" w:rsidR="00BA36C6" w:rsidRPr="00F03EAC" w:rsidRDefault="00BA36C6" w:rsidP="00BA36C6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fruit</w:t>
            </w:r>
          </w:p>
        </w:tc>
      </w:tr>
      <w:tr w:rsidR="00BA36C6" w14:paraId="6FF439C1" w14:textId="77777777" w:rsidTr="001742DF">
        <w:trPr>
          <w:trHeight w:val="9540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172789A3" w14:textId="77777777" w:rsidR="00BA36C6" w:rsidRPr="00EF2685" w:rsidRDefault="00BA36C6" w:rsidP="00BA36C6">
            <w:pPr>
              <w:rPr>
                <w:rFonts w:ascii="Helvetica" w:hAnsi="Helvetica"/>
                <w:color w:val="C00000"/>
                <w:sz w:val="28"/>
              </w:rPr>
            </w:pPr>
            <w:r w:rsidRPr="00EF2685">
              <w:rPr>
                <w:rFonts w:ascii="Helvetica" w:hAnsi="Helvetica"/>
                <w:color w:val="C00000"/>
                <w:sz w:val="28"/>
              </w:rPr>
              <w:lastRenderedPageBreak/>
              <w:t xml:space="preserve">Note: </w:t>
            </w:r>
          </w:p>
          <w:p w14:paraId="62D7F965" w14:textId="77777777" w:rsidR="00BA36C6" w:rsidRPr="00CC410A" w:rsidRDefault="00BA36C6" w:rsidP="00BA36C6">
            <w:pPr>
              <w:rPr>
                <w:rFonts w:ascii="Helvetica" w:hAnsi="Helvetica" w:cs="Helvetica"/>
                <w:color w:val="FFDDDD"/>
                <w:sz w:val="28"/>
              </w:rPr>
            </w:pPr>
          </w:p>
          <w:p w14:paraId="128786F7" w14:textId="77777777" w:rsidR="00BA36C6" w:rsidRPr="00CC410A" w:rsidRDefault="00BA36C6" w:rsidP="00BA36C6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CC410A">
              <w:rPr>
                <w:rFonts w:ascii="Helvetica" w:eastAsia="SimSun" w:hAnsi="Helvetica" w:cs="Helvetica"/>
                <w:color w:val="C00000"/>
                <w:sz w:val="28"/>
                <w:szCs w:val="32"/>
              </w:rPr>
              <w:t>要</w:t>
            </w:r>
            <w:r w:rsidRPr="00CC410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an auxiliary verb, means “be going to, will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</w:p>
          <w:p w14:paraId="74515B17" w14:textId="77777777" w:rsidR="00BA36C6" w:rsidRPr="00CC410A" w:rsidRDefault="00BA36C6" w:rsidP="00BA36C6">
            <w:pPr>
              <w:rPr>
                <w:rFonts w:ascii="Helvetica" w:hAnsi="Helvetica" w:cs="Helvetica"/>
                <w:sz w:val="22"/>
              </w:rPr>
            </w:pPr>
          </w:p>
          <w:p w14:paraId="70206562" w14:textId="77777777" w:rsidR="00BA36C6" w:rsidRDefault="00BA36C6" w:rsidP="00BA36C6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都</w:t>
            </w:r>
            <w:r w:rsidRPr="00CC410A">
              <w:rPr>
                <w:rFonts w:ascii="Helvetica" w:hAnsi="Helvetica" w:cs="Helvetica"/>
                <w:sz w:val="28"/>
              </w:rPr>
              <w:t xml:space="preserve"> an unmovable adverb, can appear only before verbs or other adverbs.</w:t>
            </w:r>
            <w:r>
              <w:rPr>
                <w:rFonts w:ascii="Helvetica" w:hAnsi="Helvetica" w:cs="Helvetica"/>
                <w:sz w:val="28"/>
              </w:rPr>
              <w:t xml:space="preserve"> Note the items that</w:t>
            </w:r>
            <w:r w:rsidRPr="00CC410A">
              <w:rPr>
                <w:rFonts w:ascii="Helvetica" w:hAnsi="Helvetica" w:cs="Helvetica"/>
                <w:sz w:val="28"/>
              </w:rPr>
              <w:t xml:space="preserve"> </w:t>
            </w:r>
            <w:r w:rsidRPr="001742DF">
              <w:rPr>
                <w:rFonts w:ascii="SimSun" w:eastAsia="SimSun" w:hAnsi="SimSun" w:cs="Helvetica"/>
                <w:sz w:val="28"/>
              </w:rPr>
              <w:t>都</w:t>
            </w:r>
            <w:r w:rsidRPr="00CC410A">
              <w:rPr>
                <w:rFonts w:ascii="Helvetica" w:hAnsi="Helvetica" w:cs="Helvetica"/>
                <w:sz w:val="28"/>
              </w:rPr>
              <w:t xml:space="preserve"> refers to have to be the topic of the sentence. The pattern </w:t>
            </w:r>
            <w:r w:rsidR="00154855" w:rsidRPr="00CC410A">
              <w:rPr>
                <w:rFonts w:ascii="Helvetica" w:hAnsi="Helvetica" w:cs="Helvetica"/>
                <w:sz w:val="28"/>
              </w:rPr>
              <w:t>is:</w:t>
            </w:r>
          </w:p>
          <w:p w14:paraId="25DE4D53" w14:textId="77777777" w:rsidR="00BA36C6" w:rsidRDefault="00BA36C6" w:rsidP="00BA36C6">
            <w:pPr>
              <w:rPr>
                <w:rFonts w:ascii="Helvetica" w:hAnsi="Helvetica" w:cs="Helvetica"/>
                <w:sz w:val="28"/>
              </w:rPr>
            </w:pPr>
          </w:p>
          <w:p w14:paraId="5C493235" w14:textId="77777777" w:rsidR="00BA36C6" w:rsidRPr="00CC410A" w:rsidRDefault="00BA36C6" w:rsidP="00BA36C6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 xml:space="preserve">    </w:t>
            </w:r>
            <w:r w:rsidRPr="00CC410A">
              <w:rPr>
                <w:rFonts w:ascii="Helvetica" w:hAnsi="Helvetica" w:cs="Helvetica"/>
                <w:sz w:val="28"/>
                <w:shd w:val="pct15" w:color="auto" w:fill="FFFFFF"/>
              </w:rPr>
              <w:t xml:space="preserve">Subject + </w:t>
            </w:r>
            <w:r>
              <w:rPr>
                <w:rFonts w:ascii="Helvetica" w:hAnsi="Helvetica" w:cs="Helvetica"/>
                <w:sz w:val="28"/>
                <w:shd w:val="pct15" w:color="auto" w:fill="FFFFFF"/>
              </w:rPr>
              <w:t>A</w:t>
            </w:r>
            <w:r w:rsidRPr="00CC410A">
              <w:rPr>
                <w:rFonts w:ascii="Helvetica" w:hAnsi="Helvetica" w:cs="Helvetica"/>
                <w:sz w:val="28"/>
                <w:shd w:val="pct15" w:color="auto" w:fill="FFFFFF"/>
              </w:rPr>
              <w:t xml:space="preserve">dverb + </w:t>
            </w:r>
            <w:r>
              <w:rPr>
                <w:rFonts w:ascii="Helvetica" w:hAnsi="Helvetica" w:cs="Helvetica"/>
                <w:sz w:val="28"/>
                <w:shd w:val="pct15" w:color="auto" w:fill="FFFFFF"/>
              </w:rPr>
              <w:t>V</w:t>
            </w:r>
            <w:r w:rsidRPr="00CC410A">
              <w:rPr>
                <w:rFonts w:ascii="Helvetica" w:hAnsi="Helvetica" w:cs="Helvetica"/>
                <w:sz w:val="28"/>
                <w:shd w:val="pct15" w:color="auto" w:fill="FFFFFF"/>
              </w:rPr>
              <w:t>erb</w:t>
            </w:r>
            <w:r w:rsidRPr="00CC410A">
              <w:rPr>
                <w:rFonts w:ascii="Helvetica" w:hAnsi="Helvetica" w:cs="Helvetica"/>
                <w:sz w:val="28"/>
              </w:rPr>
              <w:t xml:space="preserve">       </w:t>
            </w:r>
          </w:p>
          <w:p w14:paraId="7F17F8E9" w14:textId="77777777" w:rsidR="00BA36C6" w:rsidRPr="00CC410A" w:rsidRDefault="00BA36C6" w:rsidP="00BA36C6">
            <w:pPr>
              <w:rPr>
                <w:rFonts w:ascii="SimSun" w:eastAsia="SimSun" w:hAnsi="SimSun" w:cs="Helvetica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 xml:space="preserve">    </w:t>
            </w:r>
            <w:r w:rsidRPr="00CC410A">
              <w:rPr>
                <w:rFonts w:ascii="SimSun" w:eastAsia="SimSun" w:hAnsi="SimSun" w:cs="Helvetica"/>
                <w:sz w:val="28"/>
              </w:rPr>
              <w:t>牛奶和鸡蛋  都   没有</w:t>
            </w:r>
            <w:r>
              <w:rPr>
                <w:rFonts w:ascii="SimSun" w:eastAsia="SimSun" w:hAnsi="SimSun" w:cs="Helvetica"/>
                <w:sz w:val="28"/>
              </w:rPr>
              <w:t xml:space="preserve"> </w:t>
            </w:r>
            <w:r w:rsidRPr="00CC410A">
              <w:rPr>
                <w:rFonts w:ascii="SimSun" w:eastAsia="SimSun" w:hAnsi="SimSun" w:cs="Helvetica"/>
                <w:sz w:val="28"/>
              </w:rPr>
              <w:t>了</w:t>
            </w:r>
            <w:r>
              <w:rPr>
                <w:rFonts w:ascii="SimSun" w:eastAsia="SimSun" w:hAnsi="SimSun" w:cs="Helvetica" w:hint="eastAsia"/>
                <w:sz w:val="28"/>
              </w:rPr>
              <w:t>。</w:t>
            </w:r>
          </w:p>
          <w:p w14:paraId="55B504CB" w14:textId="77777777" w:rsidR="00BA36C6" w:rsidRDefault="00BA36C6" w:rsidP="00BA36C6">
            <w:pPr>
              <w:ind w:firstLine="308"/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>(lit.</w:t>
            </w:r>
            <w:r w:rsidRPr="00CC410A">
              <w:rPr>
                <w:rFonts w:ascii="Helvetica" w:hAnsi="Helvetica" w:cs="Helvetica"/>
                <w:sz w:val="28"/>
              </w:rPr>
              <w:t xml:space="preserve"> </w:t>
            </w:r>
            <w:r>
              <w:rPr>
                <w:rFonts w:ascii="Helvetica" w:hAnsi="Helvetica" w:cs="Helvetica"/>
                <w:sz w:val="28"/>
              </w:rPr>
              <w:t>“Milk and eggs are all gone.”)</w:t>
            </w:r>
          </w:p>
          <w:p w14:paraId="1C85CD38" w14:textId="77777777" w:rsidR="00BA36C6" w:rsidRDefault="00BA36C6" w:rsidP="00BA36C6">
            <w:pPr>
              <w:rPr>
                <w:rFonts w:ascii="Helvetica" w:hAnsi="Helvetica" w:cs="Helvetica"/>
                <w:sz w:val="28"/>
              </w:rPr>
            </w:pPr>
          </w:p>
          <w:p w14:paraId="541E9F48" w14:textId="77777777" w:rsidR="00BA36C6" w:rsidRPr="00CC410A" w:rsidRDefault="00BA36C6" w:rsidP="00BA36C6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 w:hint="eastAsia"/>
                <w:color w:val="C00000"/>
                <w:sz w:val="28"/>
              </w:rPr>
              <w:t>得</w:t>
            </w:r>
            <w:r>
              <w:rPr>
                <w:rFonts w:ascii="Helvetica" w:hAnsi="Helvetica" w:cs="Helvetica" w:hint="eastAsia"/>
                <w:sz w:val="28"/>
              </w:rPr>
              <w:t xml:space="preserve"> </w:t>
            </w:r>
            <w:r>
              <w:rPr>
                <w:rFonts w:ascii="Helvetica" w:hAnsi="Helvetica" w:cs="Helvetica"/>
                <w:sz w:val="28"/>
              </w:rPr>
              <w:t>an auxiliary verb, means “need to, have to, must.”</w:t>
            </w:r>
          </w:p>
          <w:p w14:paraId="35D16101" w14:textId="77777777" w:rsidR="00BA36C6" w:rsidRDefault="00BA36C6" w:rsidP="00BA36C6">
            <w:pPr>
              <w:rPr>
                <w:rFonts w:ascii="Helvetica" w:hAnsi="Helvetica" w:cs="Helvetica"/>
                <w:color w:val="C00000"/>
                <w:sz w:val="28"/>
              </w:rPr>
            </w:pPr>
          </w:p>
          <w:p w14:paraId="3C8320A8" w14:textId="77777777" w:rsidR="00BA36C6" w:rsidRDefault="00BA36C6" w:rsidP="00BA36C6">
            <w:pPr>
              <w:rPr>
                <w:rFonts w:ascii="Helvetica" w:hAnsi="Helvetica" w:cs="Helvetica"/>
                <w:color w:val="C00000"/>
                <w:sz w:val="28"/>
              </w:rPr>
            </w:pPr>
            <w:r w:rsidRPr="00CC410A">
              <w:rPr>
                <w:rFonts w:ascii="Helvetica" w:hAnsi="Helvetica" w:cs="Helvetica"/>
                <w:color w:val="C00000"/>
                <w:sz w:val="28"/>
              </w:rPr>
              <w:t>COMMON FRUITS</w:t>
            </w:r>
          </w:p>
          <w:tbl>
            <w:tblPr>
              <w:tblStyle w:val="TableGrid"/>
              <w:tblpPr w:leftFromText="180" w:rightFromText="180" w:vertAnchor="text" w:horzAnchor="margin" w:tblpY="259"/>
              <w:tblOverlap w:val="never"/>
              <w:tblW w:w="8635" w:type="dxa"/>
              <w:tblBorders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7"/>
              <w:gridCol w:w="1253"/>
              <w:gridCol w:w="1475"/>
              <w:gridCol w:w="1440"/>
              <w:gridCol w:w="1620"/>
              <w:gridCol w:w="1260"/>
            </w:tblGrid>
            <w:tr w:rsidR="00BA36C6" w:rsidRPr="00944B71" w14:paraId="6D0449D2" w14:textId="77777777" w:rsidTr="00AF40B4">
              <w:trPr>
                <w:trHeight w:val="440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0D8896D7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apple</w:t>
                  </w:r>
                </w:p>
                <w:p w14:paraId="4C0F665C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05D6B05E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píngguǒ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1838AA91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grape</w:t>
                  </w:r>
                </w:p>
                <w:p w14:paraId="50F43ACA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4480477A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pútáo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0842E2F9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pear</w:t>
                  </w:r>
                </w:p>
                <w:p w14:paraId="090A2129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64A6C5EF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lí</w:t>
                  </w:r>
                </w:p>
              </w:tc>
            </w:tr>
            <w:tr w:rsidR="00BA36C6" w:rsidRPr="00944B71" w14:paraId="1437BD86" w14:textId="77777777" w:rsidTr="00AF40B4">
              <w:trPr>
                <w:trHeight w:val="504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589101FC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avocado</w:t>
                  </w:r>
                </w:p>
                <w:p w14:paraId="4E0614C3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5A574C1D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èlí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20FD51E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grapefruit</w:t>
                  </w:r>
                </w:p>
                <w:p w14:paraId="146FBEE9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DFBB069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pútáoyòu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BAB75B9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pineapple</w:t>
                  </w:r>
                </w:p>
                <w:p w14:paraId="5BD02248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5AC00975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bōluó</w:t>
                  </w:r>
                </w:p>
              </w:tc>
            </w:tr>
            <w:tr w:rsidR="00BA36C6" w:rsidRPr="00944B71" w14:paraId="3D4500DD" w14:textId="77777777" w:rsidTr="00AF40B4">
              <w:trPr>
                <w:trHeight w:val="577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396E865C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banana</w:t>
                  </w: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025589A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 w:hint="eastAsia"/>
                    </w:rPr>
                    <w:t>x</w:t>
                  </w:r>
                  <w:r w:rsidRPr="00944B71">
                    <w:rPr>
                      <w:rFonts w:ascii="Arial" w:hAnsi="Arial" w:cs="Arial"/>
                    </w:rPr>
                    <w:t>iāngjiāo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13C4FC57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lemon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07115AC5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níngméng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3FD3DDC8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plum</w:t>
                  </w: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3DF00D8F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lǐzǐ</w:t>
                  </w:r>
                </w:p>
              </w:tc>
            </w:tr>
            <w:tr w:rsidR="00BA36C6" w:rsidRPr="00944B71" w14:paraId="4F5173C9" w14:textId="77777777" w:rsidTr="00AF40B4">
              <w:trPr>
                <w:trHeight w:val="396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1B3EF6EE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blackberry</w:t>
                  </w:r>
                </w:p>
                <w:p w14:paraId="5993B75D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2EE5FC0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hēiméi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DDC10FB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lime</w:t>
                  </w:r>
                </w:p>
                <w:p w14:paraId="5E844AEB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43AFC21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qīngníng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35E740E6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raspberry</w:t>
                  </w: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03B19944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fùpénzi</w:t>
                  </w:r>
                </w:p>
              </w:tc>
            </w:tr>
            <w:tr w:rsidR="00BA36C6" w:rsidRPr="00944B71" w14:paraId="5B248A2F" w14:textId="77777777" w:rsidTr="00AF40B4">
              <w:trPr>
                <w:trHeight w:val="516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02D3B4B3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blueberry</w:t>
                  </w:r>
                </w:p>
                <w:p w14:paraId="0EC7DFDE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24E3FAE7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lánméi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91D43B0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nectarine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52BA939F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yóutáo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ABE2F0D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strawberry</w:t>
                  </w:r>
                </w:p>
                <w:p w14:paraId="4D1FDBF7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5A466F31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cǎoméi</w:t>
                  </w:r>
                </w:p>
              </w:tc>
            </w:tr>
            <w:tr w:rsidR="00BA36C6" w:rsidRPr="00944B71" w14:paraId="1749EC57" w14:textId="77777777" w:rsidTr="00AF40B4">
              <w:trPr>
                <w:trHeight w:val="399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23D60FAF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cantaloupe</w:t>
                  </w:r>
                </w:p>
                <w:p w14:paraId="6624618C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CBF21CF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xiāngguā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B80D5E4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orange</w:t>
                  </w:r>
                </w:p>
                <w:p w14:paraId="489A87E9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B5CC7B0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chéngzi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165A72B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watermelon</w:t>
                  </w:r>
                </w:p>
                <w:p w14:paraId="13CAFCC2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6D4F53AC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xīguā</w:t>
                  </w:r>
                </w:p>
              </w:tc>
            </w:tr>
            <w:tr w:rsidR="00BA36C6" w:rsidRPr="00944B71" w14:paraId="6913AE90" w14:textId="77777777" w:rsidTr="00AF40B4">
              <w:trPr>
                <w:trHeight w:val="603"/>
              </w:trPr>
              <w:tc>
                <w:tcPr>
                  <w:tcW w:w="1587" w:type="dxa"/>
                  <w:shd w:val="clear" w:color="auto" w:fill="E2EFD9" w:themeFill="accent6" w:themeFillTint="33"/>
                </w:tcPr>
                <w:p w14:paraId="09FC8D04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cherry</w:t>
                  </w:r>
                </w:p>
              </w:tc>
              <w:tc>
                <w:tcPr>
                  <w:tcW w:w="1253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8BA89E7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yīngtáo</w:t>
                  </w:r>
                </w:p>
              </w:tc>
              <w:tc>
                <w:tcPr>
                  <w:tcW w:w="147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7492647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peach</w:t>
                  </w:r>
                </w:p>
                <w:p w14:paraId="7C4E56F1" w14:textId="77777777" w:rsidR="00BA36C6" w:rsidRPr="00944B71" w:rsidRDefault="00BA36C6" w:rsidP="00BA36C6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46A63FE" w14:textId="77777777" w:rsidR="00BA36C6" w:rsidRPr="00944B71" w:rsidRDefault="00BA36C6" w:rsidP="00BA36C6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táozi</w:t>
                  </w: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08AFEA2" w14:textId="77777777" w:rsidR="00BA36C6" w:rsidRPr="00944B71" w:rsidRDefault="00BA36C6" w:rsidP="00BA36C6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260" w:type="dxa"/>
                  <w:shd w:val="clear" w:color="auto" w:fill="FFF2CC" w:themeFill="accent4" w:themeFillTint="33"/>
                </w:tcPr>
                <w:p w14:paraId="4F577441" w14:textId="77777777" w:rsidR="00BA36C6" w:rsidRPr="00944B71" w:rsidRDefault="00BA36C6" w:rsidP="00BA36C6"/>
              </w:tc>
            </w:tr>
          </w:tbl>
          <w:p w14:paraId="331CB90F" w14:textId="77777777" w:rsidR="00BA36C6" w:rsidRPr="00CB6C16" w:rsidRDefault="00BA36C6" w:rsidP="00BA36C6">
            <w:pPr>
              <w:rPr>
                <w:rFonts w:ascii="SimSun" w:eastAsia="SimSun" w:hAnsi="SimSun" w:cs="Microsoft YaHei"/>
                <w:color w:val="000000"/>
                <w:sz w:val="32"/>
                <w:szCs w:val="32"/>
              </w:rPr>
            </w:pPr>
          </w:p>
        </w:tc>
      </w:tr>
    </w:tbl>
    <w:p w14:paraId="0758A1FE" w14:textId="77777777" w:rsidR="000B0C08" w:rsidRDefault="000B0C08" w:rsidP="00721464">
      <w:pPr>
        <w:rPr>
          <w:rFonts w:ascii="Helvetica" w:hAnsi="Helvetica"/>
          <w:color w:val="C00000"/>
          <w:sz w:val="28"/>
        </w:rPr>
      </w:pPr>
    </w:p>
    <w:p w14:paraId="6E4B50EE" w14:textId="77777777" w:rsidR="00A66D39" w:rsidRDefault="00A66D39" w:rsidP="0072146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584"/>
        <w:gridCol w:w="995"/>
        <w:gridCol w:w="1195"/>
        <w:gridCol w:w="1310"/>
      </w:tblGrid>
      <w:tr w:rsidR="005731EC" w14:paraId="6EE4EAE3" w14:textId="77777777" w:rsidTr="001742DF">
        <w:tc>
          <w:tcPr>
            <w:tcW w:w="9010" w:type="dxa"/>
            <w:gridSpan w:val="5"/>
            <w:shd w:val="clear" w:color="auto" w:fill="C5E0B3" w:themeFill="accent6" w:themeFillTint="66"/>
          </w:tcPr>
          <w:p w14:paraId="5A6CBB7C" w14:textId="77777777" w:rsidR="005731EC" w:rsidRPr="009F3F8A" w:rsidRDefault="005731EC" w:rsidP="00721464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</w:t>
            </w:r>
            <w:r w:rsidRPr="009F3F8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Aunt Zhang me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e</w:t>
            </w:r>
            <w:r w:rsidRPr="009F3F8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t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</w:t>
            </w:r>
            <w:r w:rsidRPr="009F3F8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her neighbor Aunt Li</w:t>
            </w:r>
            <w:r w:rsidR="00576CF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in the morning farmers’ market</w:t>
            </w:r>
            <w:r w:rsidRPr="009F3F8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.  </w:t>
            </w:r>
            <w:r w:rsidRPr="00B17854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</w:t>
            </w:r>
          </w:p>
          <w:p w14:paraId="18617C29" w14:textId="77777777" w:rsidR="005731EC" w:rsidRDefault="005731EC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A901C5" w14:paraId="352B41E2" w14:textId="77777777" w:rsidTr="00112B49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5F13F6EE" w14:textId="77777777" w:rsidR="005731EC" w:rsidRPr="004577FF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cs="Helvetica"/>
                <w:color w:val="000000" w:themeColor="text1"/>
                <w:sz w:val="36"/>
              </w:rPr>
              <w:t>AZh:</w:t>
            </w:r>
          </w:p>
          <w:p w14:paraId="1BF4FB07" w14:textId="77777777" w:rsidR="005731EC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cs="Helvetica"/>
                <w:color w:val="000000" w:themeColor="text1"/>
                <w:sz w:val="36"/>
              </w:rPr>
              <w:t>AL:</w:t>
            </w:r>
          </w:p>
          <w:p w14:paraId="204F0AF8" w14:textId="77777777" w:rsidR="005731EC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3649441" w14:textId="77777777" w:rsidR="005731EC" w:rsidRPr="004577FF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4983205" w14:textId="77777777" w:rsidR="009E0227" w:rsidRDefault="009E0227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2DC3AA55" w14:textId="77777777" w:rsidR="005731EC" w:rsidRPr="004577FF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cs="Helvetica"/>
                <w:color w:val="000000" w:themeColor="text1"/>
                <w:sz w:val="36"/>
              </w:rPr>
              <w:t>AZh:</w:t>
            </w:r>
          </w:p>
          <w:p w14:paraId="466A416A" w14:textId="77777777" w:rsidR="005731EC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 w:val="restart"/>
            <w:shd w:val="clear" w:color="auto" w:fill="E2EFD9" w:themeFill="accent6" w:themeFillTint="33"/>
          </w:tcPr>
          <w:p w14:paraId="755C64BC" w14:textId="77777777" w:rsidR="00CB6C16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李姐，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早，你也来买菜啊?</w:t>
            </w:r>
          </w:p>
          <w:p w14:paraId="74916958" w14:textId="77777777" w:rsidR="00576CFC" w:rsidRDefault="00576CF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hint="eastAsia"/>
                <w:color w:val="000000" w:themeColor="text1"/>
                <w:sz w:val="36"/>
              </w:rPr>
              <w:t>是啊， 我买了几斤西红柿</w:t>
            </w:r>
          </w:p>
          <w:p w14:paraId="09834849" w14:textId="77777777" w:rsidR="005731EC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和黄瓜，还买了一条鱼。 你呢？</w:t>
            </w:r>
          </w:p>
          <w:p w14:paraId="0C78E0FB" w14:textId="77777777" w:rsidR="005731EC" w:rsidRPr="004577FF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4577FF">
              <w:rPr>
                <w:rFonts w:ascii="SimSun" w:eastAsia="SimSun" w:hAnsi="SimSun" w:hint="eastAsia"/>
                <w:color w:val="000000" w:themeColor="text1"/>
                <w:sz w:val="36"/>
              </w:rPr>
              <w:t>我买了一棵白菜，还得买一点肉，晚上包饺子。</w:t>
            </w:r>
          </w:p>
          <w:p w14:paraId="145BA31A" w14:textId="77777777" w:rsidR="005731EC" w:rsidRPr="00F27A2D" w:rsidRDefault="005731EC" w:rsidP="00F27A2D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7" w:type="dxa"/>
            <w:shd w:val="clear" w:color="auto" w:fill="FFF2CC"/>
          </w:tcPr>
          <w:p w14:paraId="1A8CCC7A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lastRenderedPageBreak/>
              <w:t>早</w:t>
            </w:r>
          </w:p>
        </w:tc>
        <w:tc>
          <w:tcPr>
            <w:tcW w:w="1072" w:type="dxa"/>
            <w:shd w:val="clear" w:color="auto" w:fill="FFF2CC"/>
          </w:tcPr>
          <w:p w14:paraId="268D285B" w14:textId="77777777" w:rsidR="005731EC" w:rsidRPr="000B0C08" w:rsidRDefault="00A901C5" w:rsidP="00721464">
            <w:pPr>
              <w:rPr>
                <w:rFonts w:ascii="Arial" w:hAnsi="Arial" w:cs="Arial"/>
                <w:color w:val="C00000"/>
              </w:rPr>
            </w:pPr>
            <w:r w:rsidRPr="000B0C08">
              <w:rPr>
                <w:rFonts w:ascii="Arial" w:hAnsi="Arial" w:cs="Arial"/>
              </w:rPr>
              <w:t>zǎo</w:t>
            </w:r>
          </w:p>
        </w:tc>
        <w:tc>
          <w:tcPr>
            <w:tcW w:w="1150" w:type="dxa"/>
            <w:shd w:val="clear" w:color="auto" w:fill="FFF2CC"/>
          </w:tcPr>
          <w:p w14:paraId="10520234" w14:textId="77777777" w:rsidR="005731EC" w:rsidRPr="00F03EAC" w:rsidRDefault="00BA36C6" w:rsidP="00721464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2"/>
              </w:rPr>
              <w:t>g</w:t>
            </w:r>
            <w:r w:rsidR="00A901C5" w:rsidRPr="00BA36C6">
              <w:rPr>
                <w:rFonts w:ascii="Helvetica" w:hAnsi="Helvetica"/>
                <w:sz w:val="22"/>
              </w:rPr>
              <w:t>ood morning</w:t>
            </w:r>
          </w:p>
        </w:tc>
      </w:tr>
      <w:tr w:rsidR="00422F44" w14:paraId="3AF93D0B" w14:textId="77777777" w:rsidTr="00112B49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78B4F65" w14:textId="77777777" w:rsidR="00422F44" w:rsidRPr="004577FF" w:rsidRDefault="00422F44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1671BCCC" w14:textId="77777777" w:rsidR="00422F44" w:rsidRPr="004577FF" w:rsidRDefault="00422F44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7" w:type="dxa"/>
            <w:shd w:val="clear" w:color="auto" w:fill="FFF2CC"/>
          </w:tcPr>
          <w:p w14:paraId="24648F30" w14:textId="77777777" w:rsidR="00422F44" w:rsidRDefault="00DF16A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来</w:t>
            </w:r>
          </w:p>
        </w:tc>
        <w:tc>
          <w:tcPr>
            <w:tcW w:w="1072" w:type="dxa"/>
            <w:shd w:val="clear" w:color="auto" w:fill="FFF2CC"/>
          </w:tcPr>
          <w:p w14:paraId="40D5FD4D" w14:textId="77777777" w:rsidR="00422F44" w:rsidRPr="000B0C08" w:rsidRDefault="00DF16A6" w:rsidP="007214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0B0C08"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>i</w:t>
            </w:r>
          </w:p>
        </w:tc>
        <w:tc>
          <w:tcPr>
            <w:tcW w:w="1150" w:type="dxa"/>
            <w:shd w:val="clear" w:color="auto" w:fill="FFF2CC"/>
          </w:tcPr>
          <w:p w14:paraId="6C635D25" w14:textId="77777777" w:rsidR="00422F44" w:rsidRDefault="00DF16A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 come</w:t>
            </w:r>
          </w:p>
        </w:tc>
      </w:tr>
      <w:tr w:rsidR="00A901C5" w14:paraId="0622EBB5" w14:textId="77777777" w:rsidTr="00112B4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6A7985B" w14:textId="77777777" w:rsidR="005731EC" w:rsidRPr="00414407" w:rsidRDefault="005731EC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15" w:type="dxa"/>
            <w:vMerge/>
            <w:shd w:val="clear" w:color="auto" w:fill="E2EFD9" w:themeFill="accent6" w:themeFillTint="33"/>
          </w:tcPr>
          <w:p w14:paraId="668C87DD" w14:textId="77777777" w:rsidR="005731EC" w:rsidRPr="00414407" w:rsidRDefault="005731EC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38451AF4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菜</w:t>
            </w:r>
          </w:p>
        </w:tc>
        <w:tc>
          <w:tcPr>
            <w:tcW w:w="1038" w:type="dxa"/>
            <w:shd w:val="clear" w:color="auto" w:fill="FFF2CC"/>
          </w:tcPr>
          <w:p w14:paraId="4E27CB2C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cài</w:t>
            </w:r>
          </w:p>
        </w:tc>
        <w:tc>
          <w:tcPr>
            <w:tcW w:w="1150" w:type="dxa"/>
            <w:shd w:val="clear" w:color="auto" w:fill="FFF2CC"/>
          </w:tcPr>
          <w:p w14:paraId="67AA2A3A" w14:textId="77777777" w:rsidR="005731EC" w:rsidRPr="00F03EAC" w:rsidRDefault="000B0C08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v</w:t>
            </w:r>
            <w:r w:rsidR="00A901C5">
              <w:rPr>
                <w:rFonts w:ascii="Helvetica" w:hAnsi="Helvetica"/>
              </w:rPr>
              <w:t>egetable</w:t>
            </w:r>
          </w:p>
        </w:tc>
      </w:tr>
      <w:tr w:rsidR="00DF16A6" w14:paraId="4713DA7B" w14:textId="77777777" w:rsidTr="00112B4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4B9432B" w14:textId="77777777" w:rsidR="00DF16A6" w:rsidRPr="00414407" w:rsidRDefault="00DF16A6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15" w:type="dxa"/>
            <w:vMerge/>
            <w:shd w:val="clear" w:color="auto" w:fill="E2EFD9" w:themeFill="accent6" w:themeFillTint="33"/>
          </w:tcPr>
          <w:p w14:paraId="525275E1" w14:textId="77777777" w:rsidR="00DF16A6" w:rsidRPr="00414407" w:rsidRDefault="00DF16A6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4081077D" w14:textId="77777777" w:rsidR="00DF16A6" w:rsidRDefault="00DF16A6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啊</w:t>
            </w:r>
          </w:p>
        </w:tc>
        <w:tc>
          <w:tcPr>
            <w:tcW w:w="1038" w:type="dxa"/>
            <w:shd w:val="clear" w:color="auto" w:fill="FFF2CC"/>
          </w:tcPr>
          <w:p w14:paraId="31091C94" w14:textId="77777777" w:rsidR="00DF16A6" w:rsidRPr="000B0C08" w:rsidRDefault="00DF16A6" w:rsidP="007214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</w:t>
            </w:r>
          </w:p>
        </w:tc>
        <w:tc>
          <w:tcPr>
            <w:tcW w:w="1150" w:type="dxa"/>
            <w:shd w:val="clear" w:color="auto" w:fill="FFF2CC"/>
          </w:tcPr>
          <w:p w14:paraId="459A2F42" w14:textId="77777777" w:rsidR="00DF16A6" w:rsidRDefault="00BA36C6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(</w:t>
            </w:r>
            <w:r w:rsidR="00DF16A6">
              <w:rPr>
                <w:rFonts w:ascii="Helvetica" w:hAnsi="Helvetica"/>
              </w:rPr>
              <w:t>particle</w:t>
            </w:r>
            <w:r>
              <w:rPr>
                <w:rFonts w:ascii="Helvetica" w:hAnsi="Helvetica"/>
              </w:rPr>
              <w:t>)</w:t>
            </w:r>
          </w:p>
        </w:tc>
      </w:tr>
      <w:tr w:rsidR="00A901C5" w14:paraId="44761095" w14:textId="77777777" w:rsidTr="00112B49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FB182EA" w14:textId="77777777" w:rsidR="005731EC" w:rsidRPr="00B17854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37F829DE" w14:textId="77777777" w:rsidR="005731EC" w:rsidRPr="00414407" w:rsidRDefault="005731EC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7" w:type="dxa"/>
            <w:shd w:val="clear" w:color="auto" w:fill="FFF2CC"/>
          </w:tcPr>
          <w:p w14:paraId="466B01D7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斤</w:t>
            </w:r>
          </w:p>
        </w:tc>
        <w:tc>
          <w:tcPr>
            <w:tcW w:w="1072" w:type="dxa"/>
            <w:shd w:val="clear" w:color="auto" w:fill="FFF2CC"/>
          </w:tcPr>
          <w:p w14:paraId="123266EE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jīn</w:t>
            </w:r>
          </w:p>
        </w:tc>
        <w:tc>
          <w:tcPr>
            <w:tcW w:w="1150" w:type="dxa"/>
            <w:shd w:val="clear" w:color="auto" w:fill="FFF2CC"/>
          </w:tcPr>
          <w:p w14:paraId="32A3796D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 w:rsidRPr="00BA36C6">
              <w:rPr>
                <w:rFonts w:ascii="Helvetica" w:hAnsi="Helvetica"/>
                <w:sz w:val="22"/>
              </w:rPr>
              <w:t xml:space="preserve">500 </w:t>
            </w:r>
            <w:r w:rsidR="009C429D" w:rsidRPr="00BA36C6">
              <w:rPr>
                <w:rFonts w:ascii="Helvetica" w:hAnsi="Helvetica"/>
                <w:sz w:val="22"/>
              </w:rPr>
              <w:t>grams</w:t>
            </w:r>
          </w:p>
        </w:tc>
      </w:tr>
      <w:tr w:rsidR="00A901C5" w14:paraId="45B23825" w14:textId="77777777" w:rsidTr="00112B49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066F0A3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082A3BCA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57446C0E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0B0C08">
              <w:rPr>
                <w:rFonts w:ascii="SimSun" w:eastAsia="SimSun" w:hAnsi="SimSun" w:cs="SimSun" w:hint="eastAsia"/>
                <w:color w:val="000000"/>
              </w:rPr>
              <w:t>西红柿</w:t>
            </w:r>
          </w:p>
        </w:tc>
        <w:tc>
          <w:tcPr>
            <w:tcW w:w="1072" w:type="dxa"/>
            <w:shd w:val="clear" w:color="auto" w:fill="FFF2CC"/>
          </w:tcPr>
          <w:p w14:paraId="76F23BBA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BA36C6">
              <w:rPr>
                <w:rFonts w:ascii="Arial" w:hAnsi="Arial" w:cs="Arial"/>
                <w:sz w:val="22"/>
              </w:rPr>
              <w:t>xīhóngshì</w:t>
            </w:r>
          </w:p>
        </w:tc>
        <w:tc>
          <w:tcPr>
            <w:tcW w:w="1150" w:type="dxa"/>
            <w:shd w:val="clear" w:color="auto" w:fill="FFF2CC"/>
          </w:tcPr>
          <w:p w14:paraId="45EA39A5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tomato</w:t>
            </w:r>
          </w:p>
        </w:tc>
      </w:tr>
      <w:tr w:rsidR="00A901C5" w14:paraId="494AE15C" w14:textId="77777777" w:rsidTr="00112B4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120CF09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42B3862E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7C2F5A7D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黄瓜</w:t>
            </w:r>
          </w:p>
        </w:tc>
        <w:tc>
          <w:tcPr>
            <w:tcW w:w="1072" w:type="dxa"/>
            <w:shd w:val="clear" w:color="auto" w:fill="FFF2CC"/>
          </w:tcPr>
          <w:p w14:paraId="3FAF6E10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BA36C6">
              <w:rPr>
                <w:rFonts w:ascii="Arial" w:hAnsi="Arial" w:cs="Arial"/>
                <w:sz w:val="22"/>
              </w:rPr>
              <w:t>huángguā</w:t>
            </w:r>
          </w:p>
        </w:tc>
        <w:tc>
          <w:tcPr>
            <w:tcW w:w="1150" w:type="dxa"/>
            <w:shd w:val="clear" w:color="auto" w:fill="FFF2CC"/>
          </w:tcPr>
          <w:p w14:paraId="481E3101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cucumber</w:t>
            </w:r>
          </w:p>
        </w:tc>
      </w:tr>
      <w:tr w:rsidR="00A901C5" w14:paraId="7BAD3BDF" w14:textId="77777777" w:rsidTr="00112B49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8B452C6" w14:textId="77777777" w:rsidR="005731EC" w:rsidRPr="00B17854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18D8534B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3E002429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条</w:t>
            </w:r>
          </w:p>
        </w:tc>
        <w:tc>
          <w:tcPr>
            <w:tcW w:w="1072" w:type="dxa"/>
            <w:shd w:val="clear" w:color="auto" w:fill="FFF2CC"/>
          </w:tcPr>
          <w:p w14:paraId="2678106A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tiáo</w:t>
            </w:r>
          </w:p>
        </w:tc>
        <w:tc>
          <w:tcPr>
            <w:tcW w:w="1150" w:type="dxa"/>
            <w:shd w:val="clear" w:color="auto" w:fill="FFF2CC"/>
          </w:tcPr>
          <w:p w14:paraId="671A6BFA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 w:rsidRPr="000B0C08">
              <w:rPr>
                <w:rFonts w:ascii="Helvetica" w:hAnsi="Helvetica"/>
                <w:sz w:val="22"/>
              </w:rPr>
              <w:t>[M] for fish</w:t>
            </w:r>
          </w:p>
        </w:tc>
      </w:tr>
      <w:tr w:rsidR="00A901C5" w14:paraId="4A1A304B" w14:textId="77777777" w:rsidTr="00112B49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FDEC2FD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5FEB29D1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5BB022D2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鱼</w:t>
            </w:r>
          </w:p>
        </w:tc>
        <w:tc>
          <w:tcPr>
            <w:tcW w:w="1072" w:type="dxa"/>
            <w:shd w:val="clear" w:color="auto" w:fill="FFF2CC"/>
          </w:tcPr>
          <w:p w14:paraId="0F34C1B6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yú</w:t>
            </w:r>
          </w:p>
        </w:tc>
        <w:tc>
          <w:tcPr>
            <w:tcW w:w="1150" w:type="dxa"/>
            <w:shd w:val="clear" w:color="auto" w:fill="FFF2CC"/>
          </w:tcPr>
          <w:p w14:paraId="75F81A69" w14:textId="77777777" w:rsidR="005731EC" w:rsidRPr="00F03EAC" w:rsidRDefault="00D21E7C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</w:t>
            </w:r>
            <w:r w:rsidR="00A901C5">
              <w:rPr>
                <w:rFonts w:ascii="Helvetica" w:hAnsi="Helvetica"/>
              </w:rPr>
              <w:t>ish</w:t>
            </w:r>
          </w:p>
        </w:tc>
      </w:tr>
      <w:tr w:rsidR="00A901C5" w14:paraId="76C8A5DB" w14:textId="77777777" w:rsidTr="00112B49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9BB9AB7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5D2B46C7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60473A80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棵</w:t>
            </w:r>
          </w:p>
        </w:tc>
        <w:tc>
          <w:tcPr>
            <w:tcW w:w="1072" w:type="dxa"/>
            <w:shd w:val="clear" w:color="auto" w:fill="FFF2CC"/>
          </w:tcPr>
          <w:p w14:paraId="279C2428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kē</w:t>
            </w:r>
          </w:p>
        </w:tc>
        <w:tc>
          <w:tcPr>
            <w:tcW w:w="1150" w:type="dxa"/>
            <w:shd w:val="clear" w:color="auto" w:fill="FFF2CC"/>
          </w:tcPr>
          <w:p w14:paraId="2C23DC56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 w:rsidRPr="000B0C08">
              <w:rPr>
                <w:rFonts w:ascii="Helvetica" w:hAnsi="Helvetica"/>
                <w:sz w:val="22"/>
              </w:rPr>
              <w:t>[M] for plant</w:t>
            </w:r>
          </w:p>
        </w:tc>
      </w:tr>
      <w:tr w:rsidR="00A901C5" w14:paraId="3CDA2C06" w14:textId="77777777" w:rsidTr="00112B4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A8FC1DE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480D0623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36B1582A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白菜</w:t>
            </w:r>
          </w:p>
        </w:tc>
        <w:tc>
          <w:tcPr>
            <w:tcW w:w="1072" w:type="dxa"/>
            <w:shd w:val="clear" w:color="auto" w:fill="FFF2CC"/>
          </w:tcPr>
          <w:p w14:paraId="4C9008DE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báicài</w:t>
            </w:r>
          </w:p>
        </w:tc>
        <w:tc>
          <w:tcPr>
            <w:tcW w:w="1150" w:type="dxa"/>
            <w:shd w:val="clear" w:color="auto" w:fill="FFF2CC"/>
          </w:tcPr>
          <w:p w14:paraId="4CB0FCAC" w14:textId="77777777" w:rsidR="005731EC" w:rsidRPr="000B0C08" w:rsidRDefault="00A901C5" w:rsidP="00721464">
            <w:pPr>
              <w:rPr>
                <w:rFonts w:ascii="Helvetica" w:hAnsi="Helvetica"/>
              </w:rPr>
            </w:pPr>
            <w:r w:rsidRPr="00BA36C6">
              <w:rPr>
                <w:rFonts w:ascii="Helvetica" w:hAnsi="Helvetica"/>
                <w:sz w:val="22"/>
              </w:rPr>
              <w:t>Napa cabbage</w:t>
            </w:r>
          </w:p>
        </w:tc>
      </w:tr>
      <w:tr w:rsidR="00A901C5" w14:paraId="73CA7956" w14:textId="77777777" w:rsidTr="00112B49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8D7BE58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27ADF97B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5848B069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0B0C08">
              <w:rPr>
                <w:rFonts w:ascii="SimSun" w:eastAsia="SimSun" w:hAnsi="SimSun" w:cs="SimSun" w:hint="eastAsia"/>
                <w:color w:val="000000"/>
              </w:rPr>
              <w:t>一点（儿）</w:t>
            </w:r>
          </w:p>
        </w:tc>
        <w:tc>
          <w:tcPr>
            <w:tcW w:w="1072" w:type="dxa"/>
            <w:shd w:val="clear" w:color="auto" w:fill="FFF2CC"/>
          </w:tcPr>
          <w:p w14:paraId="77A485FB" w14:textId="77777777" w:rsidR="000B0C08" w:rsidRPr="000B0C08" w:rsidRDefault="00BA36C6" w:rsidP="007214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Pr="00BA36C6">
              <w:rPr>
                <w:rFonts w:ascii="Arial" w:hAnsi="Arial" w:cs="Arial"/>
              </w:rPr>
              <w:t>ì</w:t>
            </w:r>
            <w:r w:rsidR="00A901C5" w:rsidRPr="000B0C08">
              <w:rPr>
                <w:rFonts w:ascii="Arial" w:hAnsi="Arial" w:cs="Arial"/>
              </w:rPr>
              <w:t>diǎn</w:t>
            </w:r>
          </w:p>
          <w:p w14:paraId="7DB4E637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(er)</w:t>
            </w:r>
          </w:p>
        </w:tc>
        <w:tc>
          <w:tcPr>
            <w:tcW w:w="1150" w:type="dxa"/>
            <w:shd w:val="clear" w:color="auto" w:fill="FFF2CC"/>
          </w:tcPr>
          <w:p w14:paraId="1FF0CBE3" w14:textId="77777777" w:rsidR="005731EC" w:rsidRPr="00A901C5" w:rsidRDefault="00A901C5" w:rsidP="00721464">
            <w:pPr>
              <w:rPr>
                <w:rFonts w:ascii="Helvetica" w:hAnsi="Helvetica"/>
              </w:rPr>
            </w:pPr>
            <w:r w:rsidRPr="00BA36C6">
              <w:rPr>
                <w:rFonts w:ascii="Helvetica" w:hAnsi="Helvetica"/>
                <w:sz w:val="22"/>
              </w:rPr>
              <w:t>a little, some</w:t>
            </w:r>
          </w:p>
        </w:tc>
      </w:tr>
      <w:tr w:rsidR="00A901C5" w14:paraId="1ED7FD3F" w14:textId="77777777" w:rsidTr="00112B49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99DC916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753819BF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04409C8B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肉</w:t>
            </w:r>
          </w:p>
        </w:tc>
        <w:tc>
          <w:tcPr>
            <w:tcW w:w="1072" w:type="dxa"/>
            <w:shd w:val="clear" w:color="auto" w:fill="FFF2CC"/>
          </w:tcPr>
          <w:p w14:paraId="3DC22031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ròu</w:t>
            </w:r>
          </w:p>
        </w:tc>
        <w:tc>
          <w:tcPr>
            <w:tcW w:w="1150" w:type="dxa"/>
            <w:shd w:val="clear" w:color="auto" w:fill="FFF2CC"/>
          </w:tcPr>
          <w:p w14:paraId="5B59CB45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 w:rsidRPr="00BA36C6">
              <w:rPr>
                <w:rFonts w:ascii="Helvetica" w:hAnsi="Helvetica"/>
                <w:sz w:val="22"/>
              </w:rPr>
              <w:t>(pork) meat</w:t>
            </w:r>
          </w:p>
        </w:tc>
      </w:tr>
      <w:tr w:rsidR="00A901C5" w14:paraId="39CB9165" w14:textId="77777777" w:rsidTr="00112B49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F1B11EE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2C8BD292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0B19EF3A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包</w:t>
            </w:r>
          </w:p>
        </w:tc>
        <w:tc>
          <w:tcPr>
            <w:tcW w:w="1072" w:type="dxa"/>
            <w:shd w:val="clear" w:color="auto" w:fill="FFF2CC"/>
          </w:tcPr>
          <w:p w14:paraId="7CFB42C8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bāo</w:t>
            </w:r>
          </w:p>
        </w:tc>
        <w:tc>
          <w:tcPr>
            <w:tcW w:w="1150" w:type="dxa"/>
            <w:shd w:val="clear" w:color="auto" w:fill="FFF2CC"/>
          </w:tcPr>
          <w:p w14:paraId="4E3DF422" w14:textId="77777777" w:rsidR="005731EC" w:rsidRPr="00F03EAC" w:rsidRDefault="00D21E7C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A901C5">
              <w:rPr>
                <w:rFonts w:ascii="Helvetica" w:hAnsi="Helvetica"/>
              </w:rPr>
              <w:t>wrap</w:t>
            </w:r>
          </w:p>
        </w:tc>
      </w:tr>
      <w:tr w:rsidR="00A901C5" w14:paraId="09017926" w14:textId="77777777" w:rsidTr="00112B49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195AFC0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14:paraId="76842D57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14:paraId="47CC6594" w14:textId="77777777" w:rsidR="005731EC" w:rsidRPr="00B0117A" w:rsidRDefault="00A901C5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饺子</w:t>
            </w:r>
          </w:p>
        </w:tc>
        <w:tc>
          <w:tcPr>
            <w:tcW w:w="1072" w:type="dxa"/>
            <w:shd w:val="clear" w:color="auto" w:fill="FFF2CC"/>
          </w:tcPr>
          <w:p w14:paraId="0761CC17" w14:textId="77777777" w:rsidR="005731EC" w:rsidRPr="000B0C08" w:rsidRDefault="00A901C5" w:rsidP="00721464">
            <w:pPr>
              <w:rPr>
                <w:rFonts w:ascii="Arial" w:hAnsi="Arial" w:cs="Arial"/>
              </w:rPr>
            </w:pPr>
            <w:r w:rsidRPr="000B0C08">
              <w:rPr>
                <w:rFonts w:ascii="Arial" w:hAnsi="Arial" w:cs="Arial"/>
              </w:rPr>
              <w:t>jiǎozi</w:t>
            </w:r>
          </w:p>
        </w:tc>
        <w:tc>
          <w:tcPr>
            <w:tcW w:w="1150" w:type="dxa"/>
            <w:shd w:val="clear" w:color="auto" w:fill="FFF2CC"/>
          </w:tcPr>
          <w:p w14:paraId="4DDF425B" w14:textId="77777777" w:rsidR="005731EC" w:rsidRPr="00F03EAC" w:rsidRDefault="00A901C5" w:rsidP="00721464">
            <w:pPr>
              <w:rPr>
                <w:rFonts w:ascii="Helvetica" w:hAnsi="Helvetica"/>
              </w:rPr>
            </w:pPr>
            <w:r w:rsidRPr="00D21E7C">
              <w:rPr>
                <w:rFonts w:ascii="Helvetica" w:hAnsi="Helvetica"/>
              </w:rPr>
              <w:t>dumplings</w:t>
            </w:r>
          </w:p>
        </w:tc>
      </w:tr>
      <w:tr w:rsidR="005731EC" w14:paraId="7E64AD5E" w14:textId="77777777" w:rsidTr="001742DF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18916359" w14:textId="77777777" w:rsidR="005731EC" w:rsidRDefault="005731EC" w:rsidP="00721464">
            <w:pPr>
              <w:rPr>
                <w:rFonts w:ascii="Helvetica" w:hAnsi="Helvetica" w:cs="Helvetica"/>
                <w:color w:val="C00000"/>
                <w:sz w:val="28"/>
              </w:rPr>
            </w:pPr>
            <w:r w:rsidRPr="000B0C08">
              <w:rPr>
                <w:rFonts w:ascii="Helvetica" w:hAnsi="Helvetica" w:cs="Helvetica"/>
                <w:color w:val="C00000"/>
                <w:sz w:val="28"/>
              </w:rPr>
              <w:t xml:space="preserve">Note: </w:t>
            </w:r>
          </w:p>
          <w:p w14:paraId="1C9D1E2F" w14:textId="77777777" w:rsidR="000B0C08" w:rsidRPr="000B0C08" w:rsidRDefault="000B0C08" w:rsidP="00721464">
            <w:pPr>
              <w:rPr>
                <w:rFonts w:ascii="Helvetica" w:hAnsi="Helvetica" w:cs="Helvetica"/>
                <w:color w:val="C00000"/>
                <w:sz w:val="28"/>
              </w:rPr>
            </w:pPr>
          </w:p>
          <w:p w14:paraId="529BA42D" w14:textId="77777777" w:rsidR="00410A8F" w:rsidRPr="000B0C08" w:rsidRDefault="00410A8F" w:rsidP="00721464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李姐</w:t>
            </w:r>
            <w:r w:rsidRPr="000B0C08">
              <w:rPr>
                <w:rFonts w:ascii="Helvetica" w:hAnsi="Helvetica" w:cs="Helvetica"/>
                <w:sz w:val="28"/>
              </w:rPr>
              <w:t>politely but informally, Chinese people address others who are older than themselves by calling them “older brother” or</w:t>
            </w:r>
            <w:r w:rsidR="00AF40B4">
              <w:rPr>
                <w:rFonts w:ascii="Helvetica" w:hAnsi="Helvetica" w:cs="Helvetica"/>
                <w:sz w:val="28"/>
              </w:rPr>
              <w:t xml:space="preserve"> “</w:t>
            </w:r>
            <w:r w:rsidR="004657EC">
              <w:rPr>
                <w:rFonts w:ascii="Helvetica" w:hAnsi="Helvetica" w:cs="Helvetica"/>
                <w:sz w:val="28"/>
              </w:rPr>
              <w:t>older sister</w:t>
            </w:r>
            <w:r w:rsidR="00D21E7C">
              <w:rPr>
                <w:rFonts w:ascii="Helvetica" w:hAnsi="Helvetica" w:cs="Helvetica"/>
                <w:sz w:val="28"/>
              </w:rPr>
              <w:t xml:space="preserve">.” </w:t>
            </w:r>
            <w:r w:rsidR="004657EC">
              <w:rPr>
                <w:rFonts w:ascii="Helvetica" w:hAnsi="Helvetica" w:cs="Helvetica"/>
                <w:sz w:val="28"/>
              </w:rPr>
              <w:t>The pattern is</w:t>
            </w:r>
            <w:r w:rsidRPr="000B0C08">
              <w:rPr>
                <w:rFonts w:ascii="Helvetica" w:hAnsi="Helvetica" w:cs="Helvetica"/>
                <w:sz w:val="28"/>
              </w:rPr>
              <w:t xml:space="preserve"> surname + </w:t>
            </w:r>
            <w:r w:rsidRPr="001742DF">
              <w:rPr>
                <w:rFonts w:ascii="SimSun" w:eastAsia="SimSun" w:hAnsi="SimSun" w:cs="Helvetica"/>
                <w:sz w:val="28"/>
              </w:rPr>
              <w:t>哥/姐</w:t>
            </w:r>
            <w:r w:rsidR="004657EC">
              <w:rPr>
                <w:rFonts w:ascii="Helvetica" w:hAnsi="Helvetica" w:cs="Helvetica"/>
                <w:sz w:val="28"/>
              </w:rPr>
              <w:t xml:space="preserve">, such as </w:t>
            </w:r>
            <w:r w:rsidR="004657EC" w:rsidRPr="001742DF">
              <w:rPr>
                <w:rFonts w:ascii="SimSun" w:eastAsia="SimSun" w:hAnsi="SimSun" w:cs="Helvetica" w:hint="eastAsia"/>
                <w:sz w:val="28"/>
              </w:rPr>
              <w:t>李姐，王哥</w:t>
            </w:r>
            <w:r w:rsidR="004657EC">
              <w:rPr>
                <w:rFonts w:ascii="Helvetica" w:hAnsi="Helvetica" w:cs="Helvetica" w:hint="eastAsia"/>
                <w:sz w:val="28"/>
              </w:rPr>
              <w:t>.</w:t>
            </w:r>
          </w:p>
          <w:p w14:paraId="37F6278B" w14:textId="77777777" w:rsidR="00283649" w:rsidRPr="000B0C08" w:rsidRDefault="00283649" w:rsidP="00721464">
            <w:pPr>
              <w:rPr>
                <w:rFonts w:ascii="Helvetica" w:hAnsi="Helvetica" w:cs="Helvetica"/>
                <w:sz w:val="28"/>
              </w:rPr>
            </w:pPr>
          </w:p>
          <w:p w14:paraId="7957C720" w14:textId="77777777" w:rsidR="00410A8F" w:rsidRPr="000B0C08" w:rsidRDefault="00410A8F" w:rsidP="00721464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早</w:t>
            </w:r>
            <w:r w:rsidRPr="000B0C08">
              <w:rPr>
                <w:rFonts w:ascii="Helvetica" w:hAnsi="Helvetica" w:cs="Helvetica"/>
                <w:sz w:val="28"/>
              </w:rPr>
              <w:t xml:space="preserve"> is the short version of </w:t>
            </w:r>
            <w:r w:rsidRPr="001742DF">
              <w:rPr>
                <w:rFonts w:ascii="SimSun" w:eastAsia="SimSun" w:hAnsi="SimSun" w:cs="Helvetica"/>
                <w:sz w:val="28"/>
              </w:rPr>
              <w:t>早上好</w:t>
            </w:r>
            <w:r w:rsidR="00D21E7C">
              <w:rPr>
                <w:rFonts w:ascii="Helvetica" w:hAnsi="Helvetica" w:cs="Helvetica"/>
                <w:sz w:val="28"/>
              </w:rPr>
              <w:t>(good morning) and is o</w:t>
            </w:r>
            <w:r w:rsidRPr="000B0C08">
              <w:rPr>
                <w:rFonts w:ascii="Helvetica" w:hAnsi="Helvetica" w:cs="Helvetica"/>
                <w:sz w:val="28"/>
              </w:rPr>
              <w:t>ften used in informal conversation.</w:t>
            </w:r>
          </w:p>
          <w:p w14:paraId="377F0957" w14:textId="77777777" w:rsidR="00283649" w:rsidRPr="000B0C08" w:rsidRDefault="00283649" w:rsidP="00721464">
            <w:pPr>
              <w:rPr>
                <w:rFonts w:ascii="Helvetica" w:hAnsi="Helvetica" w:cs="Helvetica"/>
                <w:sz w:val="28"/>
              </w:rPr>
            </w:pPr>
          </w:p>
          <w:p w14:paraId="1F962C0B" w14:textId="77777777" w:rsidR="005731EC" w:rsidRPr="000B0C08" w:rsidRDefault="005731EC" w:rsidP="00721464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啊</w:t>
            </w:r>
            <w:r w:rsidR="004657EC">
              <w:rPr>
                <w:rFonts w:ascii="Helvetica" w:hAnsi="Helvetica" w:cs="Helvetica"/>
                <w:sz w:val="28"/>
              </w:rPr>
              <w:t xml:space="preserve"> </w:t>
            </w:r>
            <w:r w:rsidR="00062142" w:rsidRPr="000B0C08">
              <w:rPr>
                <w:rFonts w:ascii="Helvetica" w:hAnsi="Helvetica" w:cs="Helvetica"/>
                <w:sz w:val="28"/>
              </w:rPr>
              <w:t xml:space="preserve">a final particle, is used to soften </w:t>
            </w:r>
            <w:r w:rsidR="004657EC">
              <w:rPr>
                <w:rFonts w:ascii="Helvetica" w:hAnsi="Helvetica" w:cs="Helvetica"/>
                <w:sz w:val="28"/>
              </w:rPr>
              <w:t xml:space="preserve">the tones of questions. Compare to </w:t>
            </w:r>
            <w:r w:rsidR="00062142" w:rsidRPr="001742DF">
              <w:rPr>
                <w:rFonts w:ascii="SimSun" w:eastAsia="SimSun" w:hAnsi="SimSun" w:cs="Helvetica"/>
                <w:sz w:val="28"/>
              </w:rPr>
              <w:t>你也来买菜吗？</w:t>
            </w:r>
            <w:r w:rsidR="004657EC">
              <w:rPr>
                <w:rFonts w:ascii="Helvetica" w:hAnsi="Helvetica" w:cs="Helvetica"/>
                <w:sz w:val="28"/>
              </w:rPr>
              <w:t>the question</w:t>
            </w:r>
            <w:r w:rsidR="00062142" w:rsidRPr="000B0C08">
              <w:rPr>
                <w:rFonts w:ascii="Helvetica" w:hAnsi="Helvetica" w:cs="Helvetica"/>
                <w:sz w:val="28"/>
              </w:rPr>
              <w:t xml:space="preserve"> with </w:t>
            </w:r>
            <w:r w:rsidR="009C429D" w:rsidRPr="001742DF">
              <w:rPr>
                <w:rFonts w:ascii="SimSun" w:eastAsia="SimSun" w:hAnsi="SimSun" w:cs="Helvetica"/>
                <w:sz w:val="28"/>
              </w:rPr>
              <w:t>啊</w:t>
            </w:r>
            <w:r w:rsidR="00D21E7C">
              <w:rPr>
                <w:rFonts w:ascii="Helvetica" w:hAnsi="Helvetica" w:cs="Helvetica"/>
                <w:sz w:val="28"/>
              </w:rPr>
              <w:t xml:space="preserve"> is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 more often used in a</w:t>
            </w:r>
            <w:r w:rsidR="004657EC">
              <w:rPr>
                <w:rFonts w:ascii="Helvetica" w:hAnsi="Helvetica" w:cs="Helvetica"/>
                <w:sz w:val="28"/>
              </w:rPr>
              <w:t xml:space="preserve"> casual conversation among 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friends. </w:t>
            </w:r>
          </w:p>
          <w:p w14:paraId="5F2468E0" w14:textId="77777777" w:rsidR="00283649" w:rsidRPr="000B0C08" w:rsidRDefault="00283649" w:rsidP="00721464">
            <w:pPr>
              <w:rPr>
                <w:rFonts w:ascii="Helvetica" w:hAnsi="Helvetica" w:cs="Helvetica"/>
                <w:sz w:val="28"/>
              </w:rPr>
            </w:pPr>
          </w:p>
          <w:p w14:paraId="12D85323" w14:textId="77777777" w:rsidR="005731EC" w:rsidRPr="000B0C08" w:rsidRDefault="005731EC" w:rsidP="00721464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斤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 a basic unit of weight in China. One </w:t>
            </w:r>
            <w:r w:rsidR="009C429D" w:rsidRPr="001742DF">
              <w:rPr>
                <w:rFonts w:ascii="SimSun" w:eastAsia="SimSun" w:hAnsi="SimSun" w:cs="Helvetica"/>
                <w:sz w:val="28"/>
              </w:rPr>
              <w:t>斤</w:t>
            </w:r>
            <w:r w:rsidR="00D21E7C">
              <w:rPr>
                <w:rFonts w:ascii="Helvetica" w:hAnsi="Helvetica" w:cs="Helvetica"/>
                <w:sz w:val="28"/>
              </w:rPr>
              <w:t xml:space="preserve"> equals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 500 grams. </w:t>
            </w:r>
          </w:p>
          <w:p w14:paraId="0FFA1F90" w14:textId="77777777" w:rsidR="00283649" w:rsidRPr="000B0C08" w:rsidRDefault="00283649" w:rsidP="00721464">
            <w:pPr>
              <w:rPr>
                <w:rFonts w:ascii="Helvetica" w:hAnsi="Helvetica" w:cs="Helvetica"/>
                <w:sz w:val="28"/>
              </w:rPr>
            </w:pPr>
          </w:p>
          <w:p w14:paraId="0999937C" w14:textId="77777777" w:rsidR="005731EC" w:rsidRPr="000B0C08" w:rsidRDefault="005731EC" w:rsidP="00721464">
            <w:pPr>
              <w:rPr>
                <w:rFonts w:ascii="Helvetica" w:hAnsi="Helvetica" w:cs="Helvetica"/>
                <w:sz w:val="28"/>
              </w:rPr>
            </w:pPr>
            <w:r w:rsidRPr="001742DF">
              <w:rPr>
                <w:rFonts w:ascii="SimSun" w:eastAsia="SimSun" w:hAnsi="SimSun" w:cs="Helvetica"/>
                <w:color w:val="C00000"/>
                <w:sz w:val="28"/>
              </w:rPr>
              <w:t>条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 a measure word, is often used for long and narrow things</w:t>
            </w:r>
            <w:r w:rsidR="00D21E7C">
              <w:rPr>
                <w:rFonts w:ascii="Helvetica" w:hAnsi="Helvetica" w:cs="Helvetica"/>
                <w:sz w:val="28"/>
              </w:rPr>
              <w:t>,</w:t>
            </w:r>
            <w:r w:rsidR="009C429D" w:rsidRPr="000B0C08">
              <w:rPr>
                <w:rFonts w:ascii="Helvetica" w:hAnsi="Helvetica" w:cs="Helvetica"/>
                <w:sz w:val="28"/>
              </w:rPr>
              <w:t xml:space="preserve"> such as snake</w:t>
            </w:r>
            <w:r w:rsidR="008016F5" w:rsidRPr="000B0C08">
              <w:rPr>
                <w:rFonts w:ascii="Helvetica" w:hAnsi="Helvetica" w:cs="Helvetica"/>
                <w:sz w:val="28"/>
              </w:rPr>
              <w:t>s</w:t>
            </w:r>
            <w:r w:rsidR="009C429D" w:rsidRPr="000B0C08">
              <w:rPr>
                <w:rFonts w:ascii="Helvetica" w:hAnsi="Helvetica" w:cs="Helvetica"/>
                <w:sz w:val="28"/>
              </w:rPr>
              <w:t>, fish</w:t>
            </w:r>
            <w:r w:rsidR="00932E0C">
              <w:rPr>
                <w:rFonts w:ascii="Helvetica" w:hAnsi="Helvetica" w:cs="Helvetica"/>
                <w:sz w:val="28"/>
              </w:rPr>
              <w:t xml:space="preserve">, rivers, </w:t>
            </w:r>
            <w:r w:rsidR="008016F5" w:rsidRPr="000B0C08">
              <w:rPr>
                <w:rFonts w:ascii="Helvetica" w:hAnsi="Helvetica" w:cs="Helvetica"/>
                <w:sz w:val="28"/>
              </w:rPr>
              <w:t xml:space="preserve">streets, </w:t>
            </w:r>
            <w:r w:rsidR="00932E0C">
              <w:rPr>
                <w:rFonts w:ascii="Helvetica" w:hAnsi="Helvetica" w:cs="Helvetica"/>
                <w:sz w:val="28"/>
              </w:rPr>
              <w:t xml:space="preserve">and </w:t>
            </w:r>
            <w:r w:rsidR="008016F5" w:rsidRPr="000B0C08">
              <w:rPr>
                <w:rFonts w:ascii="Helvetica" w:hAnsi="Helvetica" w:cs="Helvetica"/>
                <w:sz w:val="28"/>
              </w:rPr>
              <w:t xml:space="preserve">roads. </w:t>
            </w:r>
          </w:p>
          <w:p w14:paraId="63BBAA0D" w14:textId="05717EC8" w:rsidR="00283649" w:rsidRDefault="00283649" w:rsidP="00721464">
            <w:pPr>
              <w:rPr>
                <w:rFonts w:ascii="Helvetica" w:hAnsi="Helvetica" w:cs="Helvetica"/>
                <w:sz w:val="28"/>
              </w:rPr>
            </w:pPr>
          </w:p>
          <w:p w14:paraId="6E19817D" w14:textId="63899982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30D30F3B" w14:textId="2BFC1FB4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02590AFF" w14:textId="2D077A81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12F3849B" w14:textId="2332DB58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711578D0" w14:textId="5FC8A617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2F98BB2A" w14:textId="115108F0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6CD08805" w14:textId="16FF27CC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55A679E0" w14:textId="6E9E6C20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4EA6FB17" w14:textId="76FB77BF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282DC4C9" w14:textId="7EE32A28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6BD54A3F" w14:textId="708E4DB1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1E47746B" w14:textId="3649DCC0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4AA68E36" w14:textId="72AA8D00" w:rsidR="00CE2A15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13F01B9C" w14:textId="77777777" w:rsidR="00CE2A15" w:rsidRPr="000B0C08" w:rsidRDefault="00CE2A15" w:rsidP="00721464">
            <w:pPr>
              <w:rPr>
                <w:rFonts w:ascii="Helvetica" w:hAnsi="Helvetica" w:cs="Helvetica"/>
                <w:sz w:val="28"/>
              </w:rPr>
            </w:pPr>
          </w:p>
          <w:p w14:paraId="3177A2CB" w14:textId="77777777" w:rsidR="005731EC" w:rsidRDefault="00D00606" w:rsidP="00721464">
            <w:pPr>
              <w:rPr>
                <w:rFonts w:ascii="Helvetica" w:hAnsi="Helvetica" w:cs="Helvetica"/>
                <w:color w:val="C00000"/>
                <w:sz w:val="28"/>
              </w:rPr>
            </w:pPr>
            <w:r w:rsidRPr="00D00606">
              <w:rPr>
                <w:rFonts w:ascii="Helvetica" w:hAnsi="Helvetica" w:cs="Helvetica"/>
                <w:color w:val="C00000"/>
                <w:sz w:val="28"/>
              </w:rPr>
              <w:t>COMMON VEGETABLES</w:t>
            </w:r>
          </w:p>
          <w:p w14:paraId="55AD1911" w14:textId="77777777" w:rsidR="00D00606" w:rsidRPr="000B0C08" w:rsidRDefault="00D00606" w:rsidP="00721464">
            <w:pPr>
              <w:rPr>
                <w:rFonts w:ascii="Helvetica" w:hAnsi="Helvetica" w:cs="Helvetica"/>
                <w:sz w:val="28"/>
              </w:rPr>
            </w:pPr>
          </w:p>
          <w:tbl>
            <w:tblPr>
              <w:tblStyle w:val="TableGrid"/>
              <w:tblW w:w="8792" w:type="dxa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08"/>
              <w:gridCol w:w="1448"/>
              <w:gridCol w:w="1520"/>
              <w:gridCol w:w="1447"/>
              <w:gridCol w:w="1424"/>
              <w:gridCol w:w="1445"/>
            </w:tblGrid>
            <w:tr w:rsidR="004E0EB2" w:rsidRPr="00944B71" w14:paraId="57937688" w14:textId="77777777" w:rsidTr="00AF40B4">
              <w:tc>
                <w:tcPr>
                  <w:tcW w:w="1524" w:type="dxa"/>
                  <w:shd w:val="clear" w:color="auto" w:fill="E2EFD9" w:themeFill="accent6" w:themeFillTint="33"/>
                </w:tcPr>
                <w:p w14:paraId="6CA77A6A" w14:textId="77777777" w:rsidR="008016F5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asparagus</w:t>
                  </w:r>
                </w:p>
              </w:tc>
              <w:tc>
                <w:tcPr>
                  <w:tcW w:w="1422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70101B28" w14:textId="77777777" w:rsidR="008016F5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lúsǔn</w:t>
                  </w:r>
                </w:p>
                <w:p w14:paraId="34EEC80A" w14:textId="77777777" w:rsidR="00944B71" w:rsidRPr="00944B71" w:rsidRDefault="00944B71" w:rsidP="0072146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39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77D00DF" w14:textId="77777777" w:rsidR="008016F5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corn</w:t>
                  </w:r>
                </w:p>
              </w:tc>
              <w:tc>
                <w:tcPr>
                  <w:tcW w:w="1436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219751AA" w14:textId="77777777" w:rsidR="008016F5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yùmǐ</w:t>
                  </w:r>
                </w:p>
              </w:tc>
              <w:tc>
                <w:tcPr>
                  <w:tcW w:w="1437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524BAC1" w14:textId="77777777" w:rsidR="008016F5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onion</w:t>
                  </w:r>
                </w:p>
              </w:tc>
              <w:tc>
                <w:tcPr>
                  <w:tcW w:w="1434" w:type="dxa"/>
                  <w:shd w:val="clear" w:color="auto" w:fill="FFF2CC" w:themeFill="accent4" w:themeFillTint="33"/>
                </w:tcPr>
                <w:p w14:paraId="2D1D4958" w14:textId="77777777" w:rsidR="008016F5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yángcōng</w:t>
                  </w:r>
                </w:p>
              </w:tc>
            </w:tr>
            <w:tr w:rsidR="004E0EB2" w:rsidRPr="00944B71" w14:paraId="7FA2B4BF" w14:textId="77777777" w:rsidTr="00AF40B4">
              <w:tc>
                <w:tcPr>
                  <w:tcW w:w="1465" w:type="dxa"/>
                  <w:shd w:val="clear" w:color="auto" w:fill="E2EFD9" w:themeFill="accent6" w:themeFillTint="33"/>
                </w:tcPr>
                <w:p w14:paraId="4F3716C6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bell peper</w:t>
                  </w:r>
                </w:p>
                <w:p w14:paraId="0F717BD4" w14:textId="77777777" w:rsidR="008016F5" w:rsidRPr="00944B71" w:rsidRDefault="008016F5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0FA83BF3" w14:textId="77777777" w:rsidR="008016F5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dēnglóng jiāo</w:t>
                  </w:r>
                </w:p>
              </w:tc>
              <w:tc>
                <w:tcPr>
                  <w:tcW w:w="146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4109B24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cucumber</w:t>
                  </w:r>
                </w:p>
                <w:p w14:paraId="4C1C80F4" w14:textId="77777777" w:rsidR="008016F5" w:rsidRPr="00944B71" w:rsidRDefault="008016F5" w:rsidP="00721464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7C8BF86A" w14:textId="77777777" w:rsidR="008016F5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huángguā</w:t>
                  </w:r>
                </w:p>
              </w:tc>
              <w:tc>
                <w:tcPr>
                  <w:tcW w:w="146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20C5EA4E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potato</w:t>
                  </w:r>
                </w:p>
                <w:p w14:paraId="63BA661C" w14:textId="77777777" w:rsidR="008016F5" w:rsidRPr="00944B71" w:rsidRDefault="008016F5" w:rsidP="00721464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66" w:type="dxa"/>
                  <w:shd w:val="clear" w:color="auto" w:fill="FFF2CC" w:themeFill="accent4" w:themeFillTint="33"/>
                </w:tcPr>
                <w:p w14:paraId="00EC2DB9" w14:textId="77777777" w:rsidR="008016F5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tǔdòu</w:t>
                  </w:r>
                </w:p>
              </w:tc>
            </w:tr>
            <w:tr w:rsidR="004E0EB2" w:rsidRPr="00944B71" w14:paraId="7D8758D4" w14:textId="77777777" w:rsidTr="00AF40B4">
              <w:tc>
                <w:tcPr>
                  <w:tcW w:w="1465" w:type="dxa"/>
                  <w:shd w:val="clear" w:color="auto" w:fill="E2EFD9" w:themeFill="accent6" w:themeFillTint="33"/>
                </w:tcPr>
                <w:p w14:paraId="1FFCF97A" w14:textId="77777777" w:rsidR="004E0EB2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broccoli</w:t>
                  </w: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46FB8686" w14:textId="77777777" w:rsidR="004E0EB2" w:rsidRDefault="00B7558D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xī</w:t>
                  </w:r>
                  <w:r w:rsidR="004E0EB2" w:rsidRPr="00944B71">
                    <w:rPr>
                      <w:rFonts w:ascii="Arial" w:hAnsi="Arial" w:cs="Arial"/>
                    </w:rPr>
                    <w:t>lánhuā</w:t>
                  </w:r>
                </w:p>
                <w:p w14:paraId="3A64AE47" w14:textId="77777777" w:rsidR="00944B71" w:rsidRPr="00944B71" w:rsidRDefault="00944B71" w:rsidP="0072146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6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37EAD57" w14:textId="77777777" w:rsidR="004E0EB2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garlic</w:t>
                  </w: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DCCAA62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dàsuàn</w:t>
                  </w:r>
                </w:p>
              </w:tc>
              <w:tc>
                <w:tcPr>
                  <w:tcW w:w="1465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FB17240" w14:textId="77777777" w:rsidR="004E0EB2" w:rsidRPr="00944B71" w:rsidRDefault="00422F44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spina</w:t>
                  </w:r>
                  <w:r w:rsidR="00A66D39" w:rsidRPr="00944B71">
                    <w:rPr>
                      <w:rFonts w:ascii="Helvetica" w:eastAsia="SimSun" w:hAnsi="Helvetica" w:cs="Helvetica"/>
                      <w:color w:val="000000"/>
                    </w:rPr>
                    <w:t>ch</w:t>
                  </w:r>
                </w:p>
              </w:tc>
              <w:tc>
                <w:tcPr>
                  <w:tcW w:w="1466" w:type="dxa"/>
                  <w:shd w:val="clear" w:color="auto" w:fill="FFF2CC" w:themeFill="accent4" w:themeFillTint="33"/>
                </w:tcPr>
                <w:p w14:paraId="3578FCCF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bōcài</w:t>
                  </w:r>
                </w:p>
              </w:tc>
            </w:tr>
            <w:tr w:rsidR="004E0EB2" w:rsidRPr="00944B71" w14:paraId="69E624FE" w14:textId="77777777" w:rsidTr="00AF40B4">
              <w:tc>
                <w:tcPr>
                  <w:tcW w:w="1524" w:type="dxa"/>
                  <w:shd w:val="clear" w:color="auto" w:fill="E2EFD9" w:themeFill="accent6" w:themeFillTint="33"/>
                </w:tcPr>
                <w:p w14:paraId="4C67AFBB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cabbage</w:t>
                  </w:r>
                </w:p>
                <w:p w14:paraId="40CD765F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422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2542E165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juǎnxīncài</w:t>
                  </w:r>
                </w:p>
              </w:tc>
              <w:tc>
                <w:tcPr>
                  <w:tcW w:w="1539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11CDB317" w14:textId="77777777" w:rsidR="004E0EB2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green bean</w:t>
                  </w:r>
                </w:p>
              </w:tc>
              <w:tc>
                <w:tcPr>
                  <w:tcW w:w="1436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B5C3334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qīngdòu</w:t>
                  </w:r>
                </w:p>
              </w:tc>
              <w:tc>
                <w:tcPr>
                  <w:tcW w:w="1437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3B250E0F" w14:textId="77777777" w:rsidR="004E0EB2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sweet potato</w:t>
                  </w:r>
                </w:p>
              </w:tc>
              <w:tc>
                <w:tcPr>
                  <w:tcW w:w="1434" w:type="dxa"/>
                  <w:shd w:val="clear" w:color="auto" w:fill="FFF2CC" w:themeFill="accent4" w:themeFillTint="33"/>
                </w:tcPr>
                <w:p w14:paraId="179929D2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gānshǔ</w:t>
                  </w:r>
                </w:p>
              </w:tc>
            </w:tr>
            <w:tr w:rsidR="004E0EB2" w:rsidRPr="00944B71" w14:paraId="560BC9F4" w14:textId="77777777" w:rsidTr="00AF40B4">
              <w:tc>
                <w:tcPr>
                  <w:tcW w:w="1524" w:type="dxa"/>
                  <w:shd w:val="clear" w:color="auto" w:fill="E2EFD9" w:themeFill="accent6" w:themeFillTint="33"/>
                </w:tcPr>
                <w:p w14:paraId="3D261DF5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carrot</w:t>
                  </w:r>
                </w:p>
                <w:p w14:paraId="7A58193E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422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20CD462D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húluóbo</w:t>
                  </w:r>
                </w:p>
              </w:tc>
              <w:tc>
                <w:tcPr>
                  <w:tcW w:w="1539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7E0A007D" w14:textId="77777777" w:rsidR="00A66D39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green onion</w:t>
                  </w:r>
                </w:p>
              </w:tc>
              <w:tc>
                <w:tcPr>
                  <w:tcW w:w="1436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0C1BAF0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cōng</w:t>
                  </w:r>
                </w:p>
              </w:tc>
              <w:tc>
                <w:tcPr>
                  <w:tcW w:w="1437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032D6906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tomato</w:t>
                  </w:r>
                </w:p>
                <w:p w14:paraId="0022CADF" w14:textId="77777777" w:rsidR="004E0EB2" w:rsidRPr="00944B71" w:rsidRDefault="004E0EB2" w:rsidP="00721464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34" w:type="dxa"/>
                  <w:shd w:val="clear" w:color="auto" w:fill="FFF2CC" w:themeFill="accent4" w:themeFillTint="33"/>
                </w:tcPr>
                <w:p w14:paraId="51CD8FA0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xīhóngshì</w:t>
                  </w:r>
                </w:p>
              </w:tc>
            </w:tr>
            <w:tr w:rsidR="004E0EB2" w:rsidRPr="00944B71" w14:paraId="1F12C8BD" w14:textId="77777777" w:rsidTr="00AF40B4">
              <w:tc>
                <w:tcPr>
                  <w:tcW w:w="1524" w:type="dxa"/>
                  <w:shd w:val="clear" w:color="auto" w:fill="E2EFD9" w:themeFill="accent6" w:themeFillTint="33"/>
                </w:tcPr>
                <w:p w14:paraId="1D4F879C" w14:textId="77777777" w:rsidR="004E0EB2" w:rsidRPr="00944B71" w:rsidRDefault="00A66D3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celery</w:t>
                  </w:r>
                </w:p>
              </w:tc>
              <w:tc>
                <w:tcPr>
                  <w:tcW w:w="1422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0F1229B7" w14:textId="77777777" w:rsidR="004E0EB2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qíncài</w:t>
                  </w:r>
                </w:p>
                <w:p w14:paraId="46D7143E" w14:textId="77777777" w:rsidR="00944B71" w:rsidRPr="00944B71" w:rsidRDefault="00944B71" w:rsidP="0072146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39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430624B" w14:textId="77777777" w:rsidR="004E0EB2" w:rsidRPr="00944B71" w:rsidRDefault="00283649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l</w:t>
                  </w:r>
                  <w:r w:rsidR="00A66D39" w:rsidRPr="00944B71">
                    <w:rPr>
                      <w:rFonts w:ascii="Helvetica" w:eastAsia="SimSun" w:hAnsi="Helvetica" w:cs="Helvetica"/>
                      <w:color w:val="000000"/>
                    </w:rPr>
                    <w:t>ettuce</w:t>
                  </w:r>
                </w:p>
              </w:tc>
              <w:tc>
                <w:tcPr>
                  <w:tcW w:w="1436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0F37B3F0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shēngcài</w:t>
                  </w:r>
                </w:p>
              </w:tc>
              <w:tc>
                <w:tcPr>
                  <w:tcW w:w="1437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66FEA5BF" w14:textId="77777777" w:rsidR="004E0EB2" w:rsidRPr="00944B71" w:rsidRDefault="00D21E7C" w:rsidP="00721464">
                  <w:pPr>
                    <w:rPr>
                      <w:rFonts w:ascii="Helvetica" w:hAnsi="Helvetica" w:cs="Helvetica"/>
                    </w:rPr>
                  </w:pPr>
                  <w:r w:rsidRPr="00944B71">
                    <w:rPr>
                      <w:rFonts w:ascii="Helvetica" w:hAnsi="Helvetica" w:cs="Helvetica"/>
                    </w:rPr>
                    <w:t>peas</w:t>
                  </w:r>
                </w:p>
              </w:tc>
              <w:tc>
                <w:tcPr>
                  <w:tcW w:w="1434" w:type="dxa"/>
                  <w:shd w:val="clear" w:color="auto" w:fill="FFF2CC" w:themeFill="accent4" w:themeFillTint="33"/>
                </w:tcPr>
                <w:p w14:paraId="52298CFE" w14:textId="77777777" w:rsidR="004E0EB2" w:rsidRPr="00944B71" w:rsidRDefault="00D21E7C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wāndòu</w:t>
                  </w:r>
                </w:p>
              </w:tc>
            </w:tr>
            <w:tr w:rsidR="004E0EB2" w:rsidRPr="00944B71" w14:paraId="78428DAD" w14:textId="77777777" w:rsidTr="00AF40B4">
              <w:tc>
                <w:tcPr>
                  <w:tcW w:w="1524" w:type="dxa"/>
                  <w:shd w:val="clear" w:color="auto" w:fill="E2EFD9" w:themeFill="accent6" w:themeFillTint="33"/>
                </w:tcPr>
                <w:p w14:paraId="2EABB3AF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cauliflower</w:t>
                  </w:r>
                </w:p>
                <w:p w14:paraId="0C18FCD2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422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5A7B944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càihuā</w:t>
                  </w:r>
                </w:p>
              </w:tc>
              <w:tc>
                <w:tcPr>
                  <w:tcW w:w="1539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7E7B2949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  <w:r w:rsidRPr="00944B71">
                    <w:rPr>
                      <w:rFonts w:ascii="Helvetica" w:eastAsia="SimSun" w:hAnsi="Helvetica" w:cs="Helvetica"/>
                      <w:color w:val="000000"/>
                    </w:rPr>
                    <w:t>mushroom</w:t>
                  </w:r>
                </w:p>
                <w:p w14:paraId="55EBCF94" w14:textId="77777777" w:rsidR="004E0EB2" w:rsidRPr="00944B71" w:rsidRDefault="004E0EB2" w:rsidP="00721464">
                  <w:pPr>
                    <w:rPr>
                      <w:rFonts w:ascii="Helvetica" w:hAnsi="Helvetica" w:cs="Helvetica"/>
                    </w:rPr>
                  </w:pPr>
                </w:p>
              </w:tc>
              <w:tc>
                <w:tcPr>
                  <w:tcW w:w="1436" w:type="dxa"/>
                  <w:tcBorders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5287368F" w14:textId="77777777" w:rsidR="004E0EB2" w:rsidRPr="00944B71" w:rsidRDefault="004E0EB2" w:rsidP="00721464">
                  <w:pPr>
                    <w:rPr>
                      <w:rFonts w:ascii="Arial" w:hAnsi="Arial" w:cs="Arial"/>
                    </w:rPr>
                  </w:pPr>
                  <w:r w:rsidRPr="00944B71">
                    <w:rPr>
                      <w:rFonts w:ascii="Arial" w:hAnsi="Arial" w:cs="Arial"/>
                    </w:rPr>
                    <w:t>mógū</w:t>
                  </w:r>
                </w:p>
              </w:tc>
              <w:tc>
                <w:tcPr>
                  <w:tcW w:w="1437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2844E4F7" w14:textId="77777777" w:rsidR="004E0EB2" w:rsidRPr="00944B71" w:rsidRDefault="004E0EB2" w:rsidP="00721464">
                  <w:pPr>
                    <w:rPr>
                      <w:rFonts w:ascii="Helvetica" w:eastAsia="SimSun" w:hAnsi="Helvetica" w:cs="Helvetica"/>
                      <w:color w:val="000000"/>
                    </w:rPr>
                  </w:pPr>
                </w:p>
              </w:tc>
              <w:tc>
                <w:tcPr>
                  <w:tcW w:w="1434" w:type="dxa"/>
                  <w:shd w:val="clear" w:color="auto" w:fill="FFF2CC" w:themeFill="accent4" w:themeFillTint="33"/>
                </w:tcPr>
                <w:p w14:paraId="7610A979" w14:textId="77777777" w:rsidR="004E0EB2" w:rsidRPr="00944B71" w:rsidRDefault="004E0EB2" w:rsidP="00721464"/>
              </w:tc>
            </w:tr>
          </w:tbl>
          <w:p w14:paraId="2C421677" w14:textId="77777777" w:rsidR="00D00606" w:rsidRDefault="00D00606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76CFC" w14:paraId="1A2E61B9" w14:textId="77777777" w:rsidTr="001742DF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775BDCB1" w14:textId="77777777" w:rsidR="00576CFC" w:rsidRPr="000B0C08" w:rsidRDefault="00576CFC" w:rsidP="00721464">
            <w:pPr>
              <w:rPr>
                <w:rFonts w:ascii="Helvetica" w:hAnsi="Helvetica" w:cs="Helvetica"/>
                <w:color w:val="C00000"/>
                <w:sz w:val="28"/>
              </w:rPr>
            </w:pPr>
          </w:p>
        </w:tc>
      </w:tr>
    </w:tbl>
    <w:p w14:paraId="0067AD95" w14:textId="77777777" w:rsidR="00576CFC" w:rsidRDefault="00576CFC" w:rsidP="00721464">
      <w:pPr>
        <w:rPr>
          <w:rFonts w:ascii="Helvetica" w:hAnsi="Helvetica"/>
          <w:color w:val="C00000"/>
          <w:sz w:val="40"/>
          <w:szCs w:val="40"/>
        </w:rPr>
      </w:pPr>
    </w:p>
    <w:p w14:paraId="247AE986" w14:textId="77777777" w:rsidR="00576CFC" w:rsidRDefault="00576CFC" w:rsidP="00721464">
      <w:pPr>
        <w:rPr>
          <w:rFonts w:ascii="Helvetica" w:hAnsi="Helvetica"/>
          <w:color w:val="C00000"/>
          <w:sz w:val="40"/>
          <w:szCs w:val="40"/>
        </w:rPr>
      </w:pPr>
    </w:p>
    <w:p w14:paraId="1A5D7C98" w14:textId="77777777" w:rsidR="005731EC" w:rsidRPr="00A66D39" w:rsidRDefault="005731EC" w:rsidP="00721464">
      <w:pPr>
        <w:rPr>
          <w:rFonts w:ascii="Helvetica" w:hAnsi="Helvetica"/>
          <w:color w:val="C00000"/>
          <w:sz w:val="40"/>
          <w:szCs w:val="40"/>
        </w:rPr>
      </w:pPr>
      <w:r w:rsidRPr="00A66D39">
        <w:rPr>
          <w:rFonts w:ascii="Helvetica" w:hAnsi="Helvetica"/>
          <w:color w:val="C00000"/>
          <w:sz w:val="40"/>
          <w:szCs w:val="40"/>
        </w:rPr>
        <w:t xml:space="preserve">Module II: </w:t>
      </w:r>
      <w:r w:rsidR="00283649" w:rsidRPr="00A66D39">
        <w:rPr>
          <w:rFonts w:ascii="Helvetica" w:hAnsi="Helvetica"/>
          <w:color w:val="C00000"/>
          <w:sz w:val="40"/>
          <w:szCs w:val="40"/>
        </w:rPr>
        <w:t xml:space="preserve">Locate </w:t>
      </w:r>
      <w:r w:rsidR="00D21E7C">
        <w:rPr>
          <w:rFonts w:ascii="Helvetica" w:hAnsi="Helvetica"/>
          <w:color w:val="C00000"/>
          <w:sz w:val="40"/>
          <w:szCs w:val="40"/>
        </w:rPr>
        <w:t>I</w:t>
      </w:r>
      <w:r w:rsidR="00283649" w:rsidRPr="00A66D39">
        <w:rPr>
          <w:rFonts w:ascii="Helvetica" w:hAnsi="Helvetica"/>
          <w:color w:val="C00000"/>
          <w:sz w:val="40"/>
          <w:szCs w:val="40"/>
        </w:rPr>
        <w:t>tems</w:t>
      </w:r>
    </w:p>
    <w:p w14:paraId="0F819CF4" w14:textId="77777777" w:rsidR="005731EC" w:rsidRPr="00A66D39" w:rsidRDefault="005731EC" w:rsidP="00721464">
      <w:pPr>
        <w:rPr>
          <w:rFonts w:ascii="SimSun" w:eastAsia="SimSun" w:hAnsi="SimSun"/>
          <w:color w:val="C00000"/>
          <w:sz w:val="40"/>
          <w:szCs w:val="40"/>
        </w:rPr>
      </w:pPr>
      <w:r w:rsidRPr="00A66D39">
        <w:rPr>
          <w:rFonts w:ascii="SimSun" w:eastAsia="SimSun" w:hAnsi="SimSun" w:hint="eastAsia"/>
          <w:color w:val="C00000"/>
          <w:sz w:val="40"/>
          <w:szCs w:val="40"/>
        </w:rPr>
        <w:t>模块二：</w:t>
      </w:r>
      <w:r w:rsidR="009E662D" w:rsidRPr="00A66D39">
        <w:rPr>
          <w:rFonts w:ascii="SimSun" w:eastAsia="SimSun" w:hAnsi="SimSun" w:hint="eastAsia"/>
          <w:color w:val="C00000"/>
          <w:sz w:val="40"/>
          <w:szCs w:val="40"/>
        </w:rPr>
        <w:t>物品</w:t>
      </w:r>
      <w:r w:rsidR="00283649" w:rsidRPr="00A66D39">
        <w:rPr>
          <w:rFonts w:ascii="SimSun" w:eastAsia="SimSun" w:hAnsi="SimSun" w:hint="eastAsia"/>
          <w:color w:val="C00000"/>
          <w:sz w:val="40"/>
          <w:szCs w:val="40"/>
        </w:rPr>
        <w:t>位置</w:t>
      </w:r>
    </w:p>
    <w:p w14:paraId="7A6EE5EC" w14:textId="77777777" w:rsidR="005731EC" w:rsidRDefault="005731EC" w:rsidP="0072146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1"/>
        <w:gridCol w:w="1051"/>
        <w:gridCol w:w="1072"/>
        <w:gridCol w:w="1150"/>
      </w:tblGrid>
      <w:tr w:rsidR="005078BD" w14:paraId="76248059" w14:textId="77777777" w:rsidTr="001742DF">
        <w:tc>
          <w:tcPr>
            <w:tcW w:w="9010" w:type="dxa"/>
            <w:gridSpan w:val="5"/>
            <w:shd w:val="clear" w:color="auto" w:fill="C5E0B3" w:themeFill="accent6" w:themeFillTint="66"/>
          </w:tcPr>
          <w:p w14:paraId="0B77922A" w14:textId="77777777" w:rsidR="005078BD" w:rsidRDefault="005731EC" w:rsidP="00721464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2.1</w:t>
            </w:r>
            <w:r w:rsidR="005078BD"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4657EC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Qi Yin and Ma Xiaoqing shop for food</w:t>
            </w:r>
            <w:r w:rsidRPr="00E44DF2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14:paraId="052EF974" w14:textId="77777777" w:rsidR="005078BD" w:rsidRDefault="005078BD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078BD" w14:paraId="0A5929EA" w14:textId="77777777" w:rsidTr="00112B49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715CD2C9" w14:textId="77777777" w:rsidR="005078BD" w:rsidRDefault="005078B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110F5DFC" w14:textId="77777777" w:rsidR="005731EC" w:rsidRPr="005731EC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59554DB" w14:textId="77777777" w:rsidR="005078BD" w:rsidRPr="005731EC" w:rsidRDefault="005078B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14:paraId="1CE513E7" w14:textId="77777777" w:rsidR="005078BD" w:rsidRPr="005731EC" w:rsidRDefault="005078B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B393D31" w14:textId="77777777" w:rsidR="005078BD" w:rsidRPr="005731EC" w:rsidRDefault="005078B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DED4415" w14:textId="77777777" w:rsidR="00D00606" w:rsidRPr="00084693" w:rsidRDefault="005078B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5731EC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981" w:type="dxa"/>
            <w:vMerge w:val="restart"/>
            <w:shd w:val="clear" w:color="auto" w:fill="E2EFD9" w:themeFill="accent6" w:themeFillTint="33"/>
          </w:tcPr>
          <w:p w14:paraId="1259DE2E" w14:textId="77777777" w:rsidR="005731EC" w:rsidRPr="00E44DF2" w:rsidRDefault="005731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44DF2"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齐音,你知道这家超市的水果在哪儿吗？</w:t>
            </w:r>
          </w:p>
          <w:p w14:paraId="1CAD4AA1" w14:textId="77777777" w:rsidR="005731EC" w:rsidRPr="00E44DF2" w:rsidRDefault="004657EC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在超市的后边。</w:t>
            </w:r>
            <w:r w:rsidR="005731EC" w:rsidRPr="00E44DF2"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你跟我先去买牛奶和鸡蛋，然后我跟你去买水果。怎么样？</w:t>
            </w:r>
          </w:p>
          <w:p w14:paraId="3F14B3A4" w14:textId="77777777" w:rsidR="005078BD" w:rsidRPr="00283649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E44DF2"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好的。</w:t>
            </w:r>
          </w:p>
        </w:tc>
        <w:tc>
          <w:tcPr>
            <w:tcW w:w="1051" w:type="dxa"/>
            <w:shd w:val="clear" w:color="auto" w:fill="FFF2CC"/>
          </w:tcPr>
          <w:p w14:paraId="183C7A6A" w14:textId="77777777" w:rsidR="005078BD" w:rsidRPr="00B0117A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知道</w:t>
            </w:r>
          </w:p>
        </w:tc>
        <w:tc>
          <w:tcPr>
            <w:tcW w:w="1072" w:type="dxa"/>
            <w:shd w:val="clear" w:color="auto" w:fill="FFF2CC"/>
          </w:tcPr>
          <w:p w14:paraId="6330F432" w14:textId="77777777" w:rsidR="005078BD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zhīdào</w:t>
            </w:r>
          </w:p>
        </w:tc>
        <w:tc>
          <w:tcPr>
            <w:tcW w:w="1150" w:type="dxa"/>
            <w:shd w:val="clear" w:color="auto" w:fill="FFF2CC"/>
          </w:tcPr>
          <w:p w14:paraId="68150B23" w14:textId="77777777" w:rsidR="005078BD" w:rsidRPr="00F03EAC" w:rsidRDefault="005078BD" w:rsidP="00721464">
            <w:pPr>
              <w:rPr>
                <w:rFonts w:ascii="Helvetica" w:hAnsi="Helvetica"/>
                <w:sz w:val="28"/>
              </w:rPr>
            </w:pPr>
            <w:r w:rsidRPr="00F03EAC">
              <w:rPr>
                <w:rFonts w:ascii="Helvetica" w:hAnsi="Helvetica"/>
              </w:rPr>
              <w:t>surname</w:t>
            </w:r>
          </w:p>
        </w:tc>
      </w:tr>
      <w:tr w:rsidR="00B7558D" w14:paraId="414B9AF4" w14:textId="77777777" w:rsidTr="00112B49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9A9B493" w14:textId="77777777" w:rsidR="00B7558D" w:rsidRPr="005731EC" w:rsidRDefault="00B7558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1E813895" w14:textId="77777777" w:rsidR="00B7558D" w:rsidRPr="00E44DF2" w:rsidRDefault="00B7558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1051" w:type="dxa"/>
            <w:shd w:val="clear" w:color="auto" w:fill="FFF2CC"/>
          </w:tcPr>
          <w:p w14:paraId="5E64630D" w14:textId="77777777" w:rsidR="00B7558D" w:rsidRPr="005731EC" w:rsidRDefault="00B7558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家</w:t>
            </w:r>
          </w:p>
        </w:tc>
        <w:tc>
          <w:tcPr>
            <w:tcW w:w="1072" w:type="dxa"/>
            <w:shd w:val="clear" w:color="auto" w:fill="FFF2CC"/>
          </w:tcPr>
          <w:p w14:paraId="4C38C908" w14:textId="77777777" w:rsidR="00B7558D" w:rsidRPr="00D00606" w:rsidRDefault="00B7558D" w:rsidP="007214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  <w:r w:rsidRPr="00D00606">
              <w:rPr>
                <w:rFonts w:ascii="Arial" w:hAnsi="Arial" w:cs="Arial"/>
              </w:rPr>
              <w:t>ī</w:t>
            </w:r>
            <w:r>
              <w:rPr>
                <w:rFonts w:ascii="Arial" w:hAnsi="Arial" w:cs="Arial"/>
              </w:rPr>
              <w:t>a</w:t>
            </w:r>
          </w:p>
        </w:tc>
        <w:tc>
          <w:tcPr>
            <w:tcW w:w="1150" w:type="dxa"/>
            <w:shd w:val="clear" w:color="auto" w:fill="FFF2CC"/>
          </w:tcPr>
          <w:p w14:paraId="3985138B" w14:textId="77777777" w:rsidR="00B7558D" w:rsidRPr="00F03EAC" w:rsidRDefault="00B7558D" w:rsidP="00721464">
            <w:pPr>
              <w:rPr>
                <w:rFonts w:ascii="Helvetica" w:hAnsi="Helvetica"/>
              </w:rPr>
            </w:pPr>
            <w:r w:rsidRPr="00B7558D">
              <w:rPr>
                <w:rFonts w:ascii="Helvetica" w:hAnsi="Helvetica"/>
                <w:sz w:val="22"/>
              </w:rPr>
              <w:t>[M] for business</w:t>
            </w:r>
          </w:p>
        </w:tc>
      </w:tr>
      <w:tr w:rsidR="005731EC" w14:paraId="224CC93B" w14:textId="77777777" w:rsidTr="00112B4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C846C38" w14:textId="77777777" w:rsidR="005731EC" w:rsidRPr="00414407" w:rsidRDefault="005731EC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4F385132" w14:textId="77777777" w:rsidR="005731EC" w:rsidRPr="00414407" w:rsidRDefault="005731EC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3E8FD57D" w14:textId="77777777" w:rsidR="005731EC" w:rsidRPr="005731EC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超市</w:t>
            </w:r>
          </w:p>
        </w:tc>
        <w:tc>
          <w:tcPr>
            <w:tcW w:w="1072" w:type="dxa"/>
            <w:shd w:val="clear" w:color="auto" w:fill="FFF2CC"/>
          </w:tcPr>
          <w:p w14:paraId="2EFDEC96" w14:textId="77777777" w:rsidR="005731EC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chāoshì</w:t>
            </w:r>
          </w:p>
        </w:tc>
        <w:tc>
          <w:tcPr>
            <w:tcW w:w="1150" w:type="dxa"/>
            <w:shd w:val="clear" w:color="auto" w:fill="FFF2CC"/>
          </w:tcPr>
          <w:p w14:paraId="5E69F79A" w14:textId="77777777" w:rsidR="005731EC" w:rsidRPr="00F03EAC" w:rsidRDefault="005731EC" w:rsidP="00721464">
            <w:pPr>
              <w:rPr>
                <w:rFonts w:ascii="Helvetica" w:hAnsi="Helvetica"/>
              </w:rPr>
            </w:pPr>
            <w:r w:rsidRPr="00B7558D">
              <w:rPr>
                <w:rFonts w:ascii="Helvetica" w:hAnsi="Helvetica"/>
                <w:sz w:val="22"/>
              </w:rPr>
              <w:t>super market</w:t>
            </w:r>
          </w:p>
        </w:tc>
      </w:tr>
      <w:tr w:rsidR="00B7558D" w14:paraId="5F918E27" w14:textId="77777777" w:rsidTr="00112B4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6D0A0B1" w14:textId="77777777" w:rsidR="00B7558D" w:rsidRPr="00414407" w:rsidRDefault="00B7558D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3CB19259" w14:textId="77777777" w:rsidR="00B7558D" w:rsidRPr="00414407" w:rsidRDefault="00B7558D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0348377A" w14:textId="77777777" w:rsidR="00B7558D" w:rsidRPr="005731EC" w:rsidRDefault="00B7558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哪儿</w:t>
            </w:r>
          </w:p>
        </w:tc>
        <w:tc>
          <w:tcPr>
            <w:tcW w:w="1072" w:type="dxa"/>
            <w:shd w:val="clear" w:color="auto" w:fill="FFF2CC"/>
          </w:tcPr>
          <w:p w14:paraId="04850051" w14:textId="77777777" w:rsidR="00B7558D" w:rsidRPr="00D00606" w:rsidRDefault="00B7558D" w:rsidP="007214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Pr="00B7558D">
              <w:rPr>
                <w:rFonts w:ascii="Arial" w:hAnsi="Arial" w:cs="Arial"/>
              </w:rPr>
              <w:t>ǎ</w:t>
            </w:r>
            <w:r>
              <w:rPr>
                <w:rFonts w:ascii="Arial" w:hAnsi="Arial" w:cs="Arial"/>
              </w:rPr>
              <w:t>’er</w:t>
            </w:r>
          </w:p>
        </w:tc>
        <w:tc>
          <w:tcPr>
            <w:tcW w:w="1150" w:type="dxa"/>
            <w:shd w:val="clear" w:color="auto" w:fill="FFF2CC"/>
          </w:tcPr>
          <w:p w14:paraId="7D69D15B" w14:textId="77777777" w:rsidR="00B7558D" w:rsidRPr="00B7558D" w:rsidRDefault="00B7558D" w:rsidP="00721464">
            <w:pPr>
              <w:rPr>
                <w:rFonts w:ascii="Helvetica" w:hAnsi="Helvetica"/>
              </w:rPr>
            </w:pPr>
            <w:r w:rsidRPr="00B7558D">
              <w:rPr>
                <w:rFonts w:ascii="Helvetica" w:hAnsi="Helvetica"/>
              </w:rPr>
              <w:t>where</w:t>
            </w:r>
          </w:p>
        </w:tc>
      </w:tr>
      <w:tr w:rsidR="005731EC" w14:paraId="2B407CAB" w14:textId="77777777" w:rsidTr="00112B49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E0753B1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2A22B23A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101C178A" w14:textId="77777777" w:rsidR="005731EC" w:rsidRPr="00B0117A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后边</w:t>
            </w:r>
          </w:p>
        </w:tc>
        <w:tc>
          <w:tcPr>
            <w:tcW w:w="1072" w:type="dxa"/>
            <w:shd w:val="clear" w:color="auto" w:fill="FFF2CC"/>
          </w:tcPr>
          <w:p w14:paraId="20BFD304" w14:textId="77777777" w:rsidR="005731EC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hòubian</w:t>
            </w:r>
          </w:p>
        </w:tc>
        <w:tc>
          <w:tcPr>
            <w:tcW w:w="1150" w:type="dxa"/>
            <w:shd w:val="clear" w:color="auto" w:fill="FFF2CC"/>
          </w:tcPr>
          <w:p w14:paraId="7A0EF7AC" w14:textId="77777777" w:rsidR="005731EC" w:rsidRPr="00F03EAC" w:rsidRDefault="005731EC" w:rsidP="00721464">
            <w:pPr>
              <w:rPr>
                <w:rFonts w:ascii="Helvetica" w:hAnsi="Helvetica"/>
              </w:rPr>
            </w:pPr>
            <w:r w:rsidRPr="00D00606">
              <w:rPr>
                <w:rFonts w:ascii="Helvetica" w:hAnsi="Helvetica"/>
                <w:sz w:val="22"/>
              </w:rPr>
              <w:t>back, behind</w:t>
            </w:r>
          </w:p>
        </w:tc>
      </w:tr>
      <w:tr w:rsidR="005731EC" w14:paraId="38806816" w14:textId="77777777" w:rsidTr="00112B4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3FB7746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411B9963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5AD84673" w14:textId="77777777" w:rsidR="005731EC" w:rsidRPr="00B0117A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跟</w:t>
            </w:r>
          </w:p>
        </w:tc>
        <w:tc>
          <w:tcPr>
            <w:tcW w:w="1072" w:type="dxa"/>
            <w:shd w:val="clear" w:color="auto" w:fill="FFF2CC"/>
          </w:tcPr>
          <w:p w14:paraId="3613A1AA" w14:textId="77777777" w:rsidR="005731EC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gēn</w:t>
            </w:r>
          </w:p>
        </w:tc>
        <w:tc>
          <w:tcPr>
            <w:tcW w:w="1150" w:type="dxa"/>
            <w:shd w:val="clear" w:color="auto" w:fill="FFF2CC"/>
          </w:tcPr>
          <w:p w14:paraId="2A2DC236" w14:textId="77777777" w:rsidR="005731EC" w:rsidRPr="00F03EAC" w:rsidRDefault="005731EC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with</w:t>
            </w:r>
          </w:p>
        </w:tc>
      </w:tr>
      <w:tr w:rsidR="005731EC" w14:paraId="74CFCFB8" w14:textId="77777777" w:rsidTr="00112B49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125DEFF" w14:textId="77777777" w:rsidR="005731EC" w:rsidRPr="00B17854" w:rsidRDefault="005731EC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14E8AFA9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3DA7A3C3" w14:textId="77777777" w:rsidR="005731EC" w:rsidRPr="00B0117A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先</w:t>
            </w:r>
          </w:p>
        </w:tc>
        <w:tc>
          <w:tcPr>
            <w:tcW w:w="1072" w:type="dxa"/>
            <w:shd w:val="clear" w:color="auto" w:fill="FFF2CC"/>
          </w:tcPr>
          <w:p w14:paraId="6342409C" w14:textId="77777777" w:rsidR="005731EC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xiān</w:t>
            </w:r>
          </w:p>
        </w:tc>
        <w:tc>
          <w:tcPr>
            <w:tcW w:w="1150" w:type="dxa"/>
            <w:shd w:val="clear" w:color="auto" w:fill="FFF2CC"/>
          </w:tcPr>
          <w:p w14:paraId="7FB59987" w14:textId="77777777" w:rsidR="005731EC" w:rsidRPr="00F03EAC" w:rsidRDefault="005731EC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frist</w:t>
            </w:r>
          </w:p>
        </w:tc>
      </w:tr>
      <w:tr w:rsidR="005731EC" w14:paraId="7B1F048E" w14:textId="77777777" w:rsidTr="00112B49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360B376" w14:textId="77777777" w:rsidR="005731EC" w:rsidRDefault="005731EC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0FD1AC2F" w14:textId="77777777" w:rsidR="005731EC" w:rsidRDefault="005731EC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79C73347" w14:textId="77777777" w:rsidR="005731EC" w:rsidRPr="00B0117A" w:rsidRDefault="005731E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5731EC">
              <w:rPr>
                <w:rFonts w:ascii="SimSun" w:eastAsia="SimSun" w:hAnsi="SimSun" w:cs="SimSun" w:hint="eastAsia"/>
                <w:color w:val="000000"/>
                <w:sz w:val="28"/>
              </w:rPr>
              <w:t>然后</w:t>
            </w:r>
          </w:p>
        </w:tc>
        <w:tc>
          <w:tcPr>
            <w:tcW w:w="1072" w:type="dxa"/>
            <w:shd w:val="clear" w:color="auto" w:fill="FFF2CC"/>
          </w:tcPr>
          <w:p w14:paraId="6A073170" w14:textId="77777777" w:rsidR="005731EC" w:rsidRPr="00D00606" w:rsidRDefault="00283649" w:rsidP="00721464">
            <w:pPr>
              <w:rPr>
                <w:rFonts w:ascii="Arial" w:hAnsi="Arial" w:cs="Arial"/>
                <w:color w:val="C00000"/>
              </w:rPr>
            </w:pPr>
            <w:r w:rsidRPr="00D00606">
              <w:rPr>
                <w:rFonts w:ascii="Arial" w:hAnsi="Arial" w:cs="Arial"/>
              </w:rPr>
              <w:t>ránhòu</w:t>
            </w:r>
          </w:p>
        </w:tc>
        <w:tc>
          <w:tcPr>
            <w:tcW w:w="1150" w:type="dxa"/>
            <w:shd w:val="clear" w:color="auto" w:fill="FFF2CC"/>
          </w:tcPr>
          <w:p w14:paraId="31007F43" w14:textId="77777777" w:rsidR="005731EC" w:rsidRPr="00F03EAC" w:rsidRDefault="005731EC" w:rsidP="0072146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then</w:t>
            </w:r>
          </w:p>
        </w:tc>
      </w:tr>
      <w:tr w:rsidR="005731EC" w14:paraId="20F299D0" w14:textId="77777777" w:rsidTr="001742DF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6FFEA5E8" w14:textId="77777777" w:rsidR="009E662D" w:rsidRPr="00EF2685" w:rsidRDefault="005731EC" w:rsidP="00721464">
            <w:pPr>
              <w:rPr>
                <w:rFonts w:ascii="Helvetica" w:hAnsi="Helvetica"/>
                <w:color w:val="C00000"/>
                <w:sz w:val="28"/>
              </w:rPr>
            </w:pPr>
            <w:r w:rsidRPr="00EF2685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172FABE5" w14:textId="77777777" w:rsidR="006A34D6" w:rsidRDefault="006A34D6" w:rsidP="00721464">
            <w:pPr>
              <w:rPr>
                <w:rFonts w:ascii="Helvetica" w:hAnsi="Helvetica"/>
                <w:color w:val="C00000"/>
                <w:sz w:val="32"/>
              </w:rPr>
            </w:pPr>
          </w:p>
          <w:p w14:paraId="1AE2385A" w14:textId="77777777" w:rsidR="006A34D6" w:rsidRPr="006A34D6" w:rsidRDefault="00565B70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 w:rsidRPr="006A34D6">
              <w:rPr>
                <w:rFonts w:ascii="SimSun" w:eastAsia="SimSun" w:hAnsi="SimSun" w:hint="eastAsia"/>
                <w:color w:val="C00000"/>
                <w:sz w:val="28"/>
              </w:rPr>
              <w:t>你知道</w:t>
            </w:r>
            <w:r w:rsidRPr="006A34D6">
              <w:rPr>
                <w:rFonts w:ascii="SimSun" w:eastAsia="SimSun" w:hAnsi="SimSun" w:cs="Helvetica"/>
                <w:color w:val="C00000"/>
                <w:sz w:val="28"/>
              </w:rPr>
              <w:t>…</w:t>
            </w:r>
            <w:r w:rsidR="0093792E" w:rsidRPr="006A34D6">
              <w:rPr>
                <w:rFonts w:ascii="SimSun" w:eastAsia="SimSun" w:hAnsi="SimSun" w:hint="eastAsia"/>
                <w:color w:val="C00000"/>
                <w:sz w:val="28"/>
              </w:rPr>
              <w:t>吗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>is a common embedded question. Usually t</w:t>
            </w:r>
            <w:r w:rsidR="006A34D6" w:rsidRPr="006A34D6">
              <w:rPr>
                <w:rFonts w:ascii="Helvetica" w:hAnsi="Helvetica" w:cs="Helvetica"/>
                <w:sz w:val="28"/>
                <w:szCs w:val="28"/>
              </w:rPr>
              <w:t>here is anot</w:t>
            </w:r>
            <w:r w:rsidR="006A34D6">
              <w:rPr>
                <w:rFonts w:ascii="Helvetica" w:hAnsi="Helvetica" w:cs="Helvetica"/>
                <w:sz w:val="28"/>
                <w:szCs w:val="28"/>
              </w:rPr>
              <w:t>her question within. The pattern is:</w:t>
            </w:r>
          </w:p>
          <w:p w14:paraId="73988519" w14:textId="77777777" w:rsidR="006A34D6" w:rsidRPr="006A34D6" w:rsidRDefault="006A34D6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3D36F6F6" w14:textId="77777777" w:rsidR="006A34D6" w:rsidRDefault="006A34D6" w:rsidP="00721464">
            <w:pPr>
              <w:ind w:firstLine="353"/>
              <w:rPr>
                <w:rFonts w:ascii="Helvetica" w:eastAsia="SimSun" w:hAnsi="Helvetica" w:cs="Helvetica"/>
                <w:color w:val="000000" w:themeColor="text1"/>
                <w:sz w:val="28"/>
                <w:szCs w:val="28"/>
              </w:rPr>
            </w:pPr>
            <w:r w:rsidRPr="006A34D6">
              <w:rPr>
                <w:rFonts w:ascii="Helvetica" w:eastAsia="SimSun" w:hAnsi="Helvetica" w:cs="Helvetica"/>
                <w:color w:val="000000" w:themeColor="text1"/>
                <w:sz w:val="28"/>
                <w:szCs w:val="28"/>
                <w:shd w:val="pct15" w:color="auto" w:fill="FFFFFF"/>
              </w:rPr>
              <w:t>你知道</w:t>
            </w:r>
            <w:r w:rsidRPr="006A34D6">
              <w:rPr>
                <w:rFonts w:ascii="Helvetica" w:eastAsia="SimSun" w:hAnsi="Helvetica" w:cs="Helvetica" w:hint="eastAsia"/>
                <w:color w:val="000000" w:themeColor="text1"/>
                <w:sz w:val="28"/>
                <w:szCs w:val="28"/>
                <w:shd w:val="pct15" w:color="auto" w:fill="FFFFFF"/>
              </w:rPr>
              <w:t xml:space="preserve"> + </w:t>
            </w:r>
            <w:r w:rsidR="00576CFC">
              <w:rPr>
                <w:rFonts w:ascii="Helvetica" w:eastAsia="SimSun" w:hAnsi="Helvetica" w:cs="Helvetica"/>
                <w:color w:val="000000" w:themeColor="text1"/>
                <w:sz w:val="28"/>
                <w:szCs w:val="28"/>
                <w:shd w:val="pct15" w:color="auto" w:fill="FFFFFF"/>
              </w:rPr>
              <w:t>Embedded Q</w:t>
            </w:r>
            <w:r w:rsidRPr="006A34D6">
              <w:rPr>
                <w:rFonts w:ascii="Helvetica" w:eastAsia="SimSun" w:hAnsi="Helvetica" w:cs="Helvetica"/>
                <w:color w:val="000000" w:themeColor="text1"/>
                <w:sz w:val="28"/>
                <w:szCs w:val="28"/>
                <w:shd w:val="pct15" w:color="auto" w:fill="FFFFFF"/>
              </w:rPr>
              <w:t xml:space="preserve">uestion + </w:t>
            </w:r>
            <w:r w:rsidRPr="006A34D6">
              <w:rPr>
                <w:rFonts w:ascii="Helvetica" w:eastAsia="SimSun" w:hAnsi="Helvetica" w:cs="Helvetica" w:hint="eastAsia"/>
                <w:color w:val="000000" w:themeColor="text1"/>
                <w:sz w:val="28"/>
                <w:szCs w:val="28"/>
                <w:shd w:val="pct15" w:color="auto" w:fill="FFFFFF"/>
              </w:rPr>
              <w:t>吗</w:t>
            </w:r>
          </w:p>
          <w:p w14:paraId="00ACFDFC" w14:textId="77777777" w:rsidR="006A34D6" w:rsidRPr="006A34D6" w:rsidRDefault="006A34D6" w:rsidP="00721464">
            <w:pPr>
              <w:ind w:firstLine="353"/>
              <w:rPr>
                <w:rFonts w:ascii="Helvetica" w:eastAsia="SimSun" w:hAnsi="Helvetica" w:cs="Helvetica"/>
                <w:color w:val="000000" w:themeColor="text1"/>
                <w:sz w:val="28"/>
                <w:szCs w:val="28"/>
              </w:rPr>
            </w:pPr>
            <w:r>
              <w:rPr>
                <w:rFonts w:ascii="Helvetica" w:eastAsia="SimSun" w:hAnsi="Helvetica" w:cs="Helvetica" w:hint="eastAsia"/>
                <w:color w:val="000000" w:themeColor="text1"/>
                <w:sz w:val="28"/>
                <w:szCs w:val="28"/>
              </w:rPr>
              <w:t>你知道</w:t>
            </w:r>
            <w:r>
              <w:rPr>
                <w:rFonts w:ascii="Helvetica" w:eastAsia="SimSun" w:hAnsi="Helvetica" w:cs="Helvetica" w:hint="eastAsia"/>
                <w:color w:val="000000" w:themeColor="text1"/>
                <w:sz w:val="28"/>
                <w:szCs w:val="28"/>
              </w:rPr>
              <w:t xml:space="preserve">    </w:t>
            </w:r>
            <w:r w:rsidRPr="006A34D6">
              <w:rPr>
                <w:rFonts w:ascii="Helvetica" w:eastAsia="SimSun" w:hAnsi="Helvetica" w:cs="Helvetica"/>
                <w:color w:val="000000" w:themeColor="text1"/>
                <w:sz w:val="28"/>
                <w:szCs w:val="28"/>
              </w:rPr>
              <w:t>这家超市的水果在哪儿</w:t>
            </w:r>
            <w:r>
              <w:rPr>
                <w:rFonts w:ascii="Helvetica" w:eastAsia="SimSun" w:hAnsi="Helvetica" w:cs="Helvetica" w:hint="eastAsia"/>
                <w:color w:val="000000" w:themeColor="text1"/>
                <w:sz w:val="28"/>
                <w:szCs w:val="28"/>
              </w:rPr>
              <w:t xml:space="preserve">  </w:t>
            </w:r>
            <w:r w:rsidRPr="006A34D6">
              <w:rPr>
                <w:rFonts w:ascii="Helvetica" w:eastAsia="SimSun" w:hAnsi="Helvetica" w:cs="Helvetica"/>
                <w:color w:val="000000" w:themeColor="text1"/>
                <w:sz w:val="28"/>
                <w:szCs w:val="28"/>
              </w:rPr>
              <w:t>吗？</w:t>
            </w:r>
          </w:p>
          <w:p w14:paraId="07984C05" w14:textId="77777777" w:rsidR="0093792E" w:rsidRDefault="006A34D6" w:rsidP="00721464">
            <w:pPr>
              <w:ind w:firstLine="353"/>
              <w:rPr>
                <w:rFonts w:ascii="Helvetica" w:hAnsi="Helvetica" w:cs="Helvetica"/>
                <w:sz w:val="28"/>
                <w:szCs w:val="28"/>
              </w:rPr>
            </w:pPr>
            <w:r w:rsidRPr="006A34D6">
              <w:rPr>
                <w:rFonts w:ascii="Helvetica" w:eastAsia="SimSun" w:hAnsi="Helvetica" w:cs="Helvetica"/>
                <w:color w:val="000000" w:themeColor="text1"/>
                <w:sz w:val="28"/>
                <w:szCs w:val="28"/>
              </w:rPr>
              <w:t>(</w:t>
            </w:r>
            <w:r w:rsidR="00084693">
              <w:rPr>
                <w:rFonts w:ascii="Helvetica" w:hAnsi="Helvetica" w:cs="Helvetica"/>
                <w:sz w:val="28"/>
                <w:szCs w:val="28"/>
              </w:rPr>
              <w:t xml:space="preserve">lit.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“</w:t>
            </w:r>
            <w:r w:rsidR="00565B70" w:rsidRPr="006A34D6">
              <w:rPr>
                <w:rFonts w:ascii="Helvetica" w:hAnsi="Helvetica" w:cs="Helvetica"/>
                <w:sz w:val="28"/>
                <w:szCs w:val="28"/>
              </w:rPr>
              <w:t>Do you know where the fruits are in this supermarket</w:t>
            </w:r>
            <w:r w:rsidR="00F40D33" w:rsidRPr="006A34D6">
              <w:rPr>
                <w:rFonts w:ascii="Helvetica" w:hAnsi="Helvetica" w:cs="Helvetica"/>
                <w:sz w:val="28"/>
                <w:szCs w:val="28"/>
              </w:rPr>
              <w:t>”</w:t>
            </w:r>
            <w:r w:rsidR="00576CFC">
              <w:rPr>
                <w:rFonts w:ascii="Helvetica" w:hAnsi="Helvetica" w:cs="Helvetica"/>
                <w:sz w:val="28"/>
                <w:szCs w:val="28"/>
              </w:rPr>
              <w:t>?</w:t>
            </w:r>
            <w:r>
              <w:rPr>
                <w:rFonts w:ascii="Helvetica" w:hAnsi="Helvetica" w:cs="Helvetica"/>
                <w:sz w:val="28"/>
                <w:szCs w:val="28"/>
              </w:rPr>
              <w:t>)</w:t>
            </w:r>
          </w:p>
          <w:p w14:paraId="78A91A61" w14:textId="77777777" w:rsidR="00F27A2D" w:rsidRDefault="00F27A2D" w:rsidP="00721464">
            <w:pPr>
              <w:ind w:firstLine="353"/>
              <w:rPr>
                <w:rFonts w:ascii="Helvetica" w:hAnsi="Helvetica" w:cs="Helvetica"/>
                <w:sz w:val="28"/>
                <w:szCs w:val="28"/>
              </w:rPr>
            </w:pPr>
          </w:p>
          <w:p w14:paraId="0A65FA48" w14:textId="77777777" w:rsidR="00F27A2D" w:rsidRPr="00F27A2D" w:rsidRDefault="00F27A2D" w:rsidP="00F27A2D">
            <w:pPr>
              <w:rPr>
                <w:rFonts w:ascii="Helvetica" w:hAnsi="Helvetica" w:cs="Helvetica"/>
                <w:sz w:val="28"/>
                <w:szCs w:val="28"/>
              </w:rPr>
            </w:pPr>
            <w:r w:rsidRPr="001742DF">
              <w:rPr>
                <w:rFonts w:ascii="SimSun" w:eastAsia="SimSun" w:hAnsi="SimSun" w:cs="Helvetica" w:hint="eastAsia"/>
                <w:color w:val="C00000"/>
                <w:sz w:val="28"/>
                <w:szCs w:val="28"/>
              </w:rPr>
              <w:t>家</w:t>
            </w:r>
            <w:r>
              <w:rPr>
                <w:rFonts w:ascii="Helvetica" w:hAnsi="Helvetica" w:cs="Helvetica" w:hint="eastAsia"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Helvetica" w:hAnsi="Helvetica" w:cs="Helvetica"/>
                <w:sz w:val="28"/>
                <w:szCs w:val="28"/>
              </w:rPr>
              <w:t>is also a measure word for busines</w:t>
            </w:r>
            <w:r w:rsidR="00932E0C">
              <w:rPr>
                <w:rFonts w:ascii="Helvetica" w:hAnsi="Helvetica" w:cs="Helvetica"/>
                <w:sz w:val="28"/>
                <w:szCs w:val="28"/>
              </w:rPr>
              <w:t>s</w:t>
            </w:r>
            <w:r>
              <w:rPr>
                <w:rFonts w:ascii="Helvetica" w:hAnsi="Helvetica" w:cs="Helvetica"/>
                <w:sz w:val="28"/>
                <w:szCs w:val="28"/>
              </w:rPr>
              <w:t>es, such as a supermarket, a company, etc.</w:t>
            </w:r>
          </w:p>
          <w:p w14:paraId="053F61C5" w14:textId="77777777" w:rsidR="00F40D33" w:rsidRPr="006A34D6" w:rsidRDefault="00F40D33" w:rsidP="00721464">
            <w:pPr>
              <w:rPr>
                <w:rFonts w:ascii="Helvetica" w:hAnsi="Helvetica" w:cs="Helvetica"/>
                <w:color w:val="C00000"/>
                <w:sz w:val="28"/>
                <w:szCs w:val="28"/>
              </w:rPr>
            </w:pPr>
          </w:p>
          <w:p w14:paraId="6B966C39" w14:textId="77777777" w:rsidR="006A34D6" w:rsidRDefault="0093792E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 w:rsidRPr="00203393">
              <w:rPr>
                <w:rFonts w:ascii="SimSun" w:eastAsia="SimSun" w:hAnsi="SimSun" w:cs="Helvetica"/>
                <w:color w:val="C00000"/>
                <w:sz w:val="28"/>
                <w:szCs w:val="28"/>
              </w:rPr>
              <w:t>跟</w:t>
            </w:r>
            <w:r w:rsidR="00203393">
              <w:rPr>
                <w:rFonts w:ascii="Helvetica" w:hAnsi="Helvetica" w:cs="Helvetica"/>
                <w:sz w:val="28"/>
                <w:szCs w:val="28"/>
              </w:rPr>
              <w:t xml:space="preserve"> a preposition</w:t>
            </w:r>
            <w:r w:rsidR="009E662D" w:rsidRPr="006A34D6">
              <w:rPr>
                <w:rFonts w:ascii="Helvetica" w:hAnsi="Helvetica" w:cs="Helvetica"/>
                <w:sz w:val="28"/>
                <w:szCs w:val="28"/>
              </w:rPr>
              <w:t xml:space="preserve">, </w:t>
            </w:r>
            <w:r w:rsidR="00203393">
              <w:rPr>
                <w:rFonts w:ascii="Helvetica" w:hAnsi="Helvetica" w:cs="Helvetica"/>
                <w:sz w:val="28"/>
                <w:szCs w:val="28"/>
              </w:rPr>
              <w:t xml:space="preserve">often combines with pronouns/noun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to indicate a company of actors</w:t>
            </w:r>
            <w:r w:rsidR="00203393">
              <w:rPr>
                <w:rFonts w:ascii="Helvetica" w:hAnsi="Helvetica" w:cs="Helvetica"/>
                <w:sz w:val="28"/>
                <w:szCs w:val="28"/>
              </w:rPr>
              <w:t xml:space="preserve">. Note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 xml:space="preserve">that </w:t>
            </w:r>
            <w:r w:rsidR="00203393">
              <w:rPr>
                <w:rFonts w:ascii="Helvetica" w:hAnsi="Helvetica" w:cs="Helvetica"/>
                <w:sz w:val="28"/>
                <w:szCs w:val="28"/>
              </w:rPr>
              <w:t xml:space="preserve">it </w:t>
            </w:r>
            <w:r w:rsidR="009E662D" w:rsidRPr="006A34D6">
              <w:rPr>
                <w:rFonts w:ascii="Helvetica" w:hAnsi="Helvetica" w:cs="Helvetica"/>
                <w:sz w:val="28"/>
                <w:szCs w:val="28"/>
              </w:rPr>
              <w:t>can occur only before verbs. The pattern is:</w:t>
            </w:r>
          </w:p>
          <w:p w14:paraId="04C2C69D" w14:textId="77777777" w:rsidR="00154855" w:rsidRDefault="0015485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3F4A2AE9" w14:textId="77777777" w:rsidR="00154855" w:rsidRDefault="0015485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1B5CF720" w14:textId="77777777" w:rsidR="00A66D39" w:rsidRDefault="00A66D39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58814F3B" w14:textId="77777777" w:rsidR="00932E0C" w:rsidRPr="00932E0C" w:rsidRDefault="006A34D6" w:rsidP="00721464">
            <w:pPr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</w:t>
            </w:r>
            <w:r w:rsidR="009E662D" w:rsidRPr="002033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Subject </w:t>
            </w:r>
            <w:r w:rsidRPr="002033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>+</w:t>
            </w:r>
            <w:r w:rsidRPr="002033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F27A2D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Prep. + Pronoun/ N</w:t>
            </w:r>
            <w:r w:rsidR="00203393" w:rsidRPr="002033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oun + </w:t>
            </w:r>
            <w:r w:rsidR="00F27A2D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V</w:t>
            </w:r>
            <w:r w:rsidR="009E662D" w:rsidRPr="002033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erb</w:t>
            </w:r>
          </w:p>
          <w:p w14:paraId="73C964A5" w14:textId="77777777" w:rsidR="009E662D" w:rsidRPr="00EF2685" w:rsidRDefault="00203393" w:rsidP="00721464">
            <w:pPr>
              <w:rPr>
                <w:rFonts w:ascii="SimSun" w:eastAsia="SimSun" w:hAnsi="SimSun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  </w:t>
            </w:r>
            <w:r w:rsidR="009E662D" w:rsidRPr="00EF2685">
              <w:rPr>
                <w:rFonts w:ascii="SimSun" w:eastAsia="SimSun" w:hAnsi="SimSun" w:cs="Helvetica"/>
                <w:sz w:val="28"/>
                <w:szCs w:val="28"/>
              </w:rPr>
              <w:t xml:space="preserve">我      跟       你 </w:t>
            </w:r>
            <w:r w:rsidRPr="00EF2685">
              <w:rPr>
                <w:rFonts w:ascii="SimSun" w:eastAsia="SimSun" w:hAnsi="SimSun" w:cs="Helvetica"/>
                <w:sz w:val="28"/>
                <w:szCs w:val="28"/>
              </w:rPr>
              <w:t xml:space="preserve">          </w:t>
            </w:r>
            <w:r w:rsidR="009E662D" w:rsidRPr="00EF2685">
              <w:rPr>
                <w:rFonts w:ascii="SimSun" w:eastAsia="SimSun" w:hAnsi="SimSun" w:cs="Helvetica"/>
                <w:sz w:val="28"/>
                <w:szCs w:val="28"/>
              </w:rPr>
              <w:t>去。</w:t>
            </w:r>
          </w:p>
          <w:p w14:paraId="10270275" w14:textId="77777777" w:rsidR="009E662D" w:rsidRPr="006A34D6" w:rsidRDefault="00203393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(lit.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“</w:t>
            </w:r>
            <w:r w:rsidR="009E662D" w:rsidRPr="006A34D6">
              <w:rPr>
                <w:rFonts w:ascii="Helvetica" w:hAnsi="Helvetica" w:cs="Helvetica"/>
                <w:sz w:val="28"/>
                <w:szCs w:val="28"/>
              </w:rPr>
              <w:t>I with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y</w:t>
            </w:r>
            <w:r w:rsidR="009E662D" w:rsidRPr="006A34D6">
              <w:rPr>
                <w:rFonts w:ascii="Helvetica" w:hAnsi="Helvetica" w:cs="Helvetica"/>
                <w:sz w:val="28"/>
                <w:szCs w:val="28"/>
              </w:rPr>
              <w:t>ou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9E662D" w:rsidRPr="006A34D6">
              <w:rPr>
                <w:rFonts w:ascii="Helvetica" w:hAnsi="Helvetica" w:cs="Helvetica"/>
                <w:sz w:val="28"/>
                <w:szCs w:val="28"/>
              </w:rPr>
              <w:t>go</w:t>
            </w:r>
            <w:r>
              <w:rPr>
                <w:rFonts w:ascii="Helvetica" w:hAnsi="Helvetica" w:cs="Helvetica"/>
                <w:sz w:val="28"/>
                <w:szCs w:val="28"/>
              </w:rPr>
              <w:t>.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”</w:t>
            </w:r>
            <w:r>
              <w:rPr>
                <w:rFonts w:ascii="Helvetica" w:hAnsi="Helvetica" w:cs="Helvetica"/>
                <w:sz w:val="28"/>
                <w:szCs w:val="28"/>
              </w:rPr>
              <w:t>)</w:t>
            </w:r>
          </w:p>
          <w:p w14:paraId="4396075D" w14:textId="77777777" w:rsidR="00295109" w:rsidRPr="006A34D6" w:rsidRDefault="00295109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6DA551D9" w14:textId="77777777" w:rsidR="00295109" w:rsidRDefault="00295109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 w:rsidRPr="00EF2685">
              <w:rPr>
                <w:rFonts w:ascii="SimSun" w:eastAsia="SimSun" w:hAnsi="SimSun" w:cs="Helvetica"/>
                <w:color w:val="C00000"/>
                <w:sz w:val="28"/>
                <w:szCs w:val="28"/>
              </w:rPr>
              <w:t xml:space="preserve">先…, </w:t>
            </w:r>
            <w:r w:rsidR="0093792E" w:rsidRPr="00EF2685">
              <w:rPr>
                <w:rFonts w:ascii="SimSun" w:eastAsia="SimSun" w:hAnsi="SimSun" w:cs="Helvetica"/>
                <w:color w:val="C00000"/>
                <w:sz w:val="28"/>
                <w:szCs w:val="28"/>
              </w:rPr>
              <w:t>然后</w:t>
            </w:r>
            <w:r w:rsidRPr="00EE0E03">
              <w:rPr>
                <w:rFonts w:ascii="Helvetica" w:hAnsi="Helvetica" w:cs="Helvetica"/>
                <w:color w:val="C00000"/>
                <w:sz w:val="28"/>
                <w:szCs w:val="28"/>
              </w:rPr>
              <w:t xml:space="preserve"> 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>means “first…, and then…</w:t>
            </w:r>
            <w:r w:rsidR="00084693">
              <w:rPr>
                <w:rFonts w:ascii="Helvetica" w:hAnsi="Helvetica" w:cs="Helvetica"/>
                <w:sz w:val="28"/>
                <w:szCs w:val="28"/>
              </w:rPr>
              <w:t xml:space="preserve">.” 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Note, </w:t>
            </w:r>
            <w:r w:rsidRPr="00EF2685">
              <w:rPr>
                <w:rFonts w:ascii="SimSun" w:eastAsia="SimSun" w:hAnsi="SimSun" w:cs="Helvetica"/>
                <w:sz w:val="28"/>
                <w:szCs w:val="28"/>
              </w:rPr>
              <w:t>先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is </w:t>
            </w:r>
            <w:r w:rsidR="00154855" w:rsidRPr="006A34D6">
              <w:rPr>
                <w:rFonts w:ascii="Helvetica" w:hAnsi="Helvetica" w:cs="Helvetica"/>
                <w:sz w:val="28"/>
                <w:szCs w:val="28"/>
              </w:rPr>
              <w:t>an unmovable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 adverb, which occur</w:t>
            </w:r>
            <w:r w:rsidR="00084693">
              <w:rPr>
                <w:rFonts w:ascii="Helvetica" w:hAnsi="Helvetica" w:cs="Helvetica"/>
                <w:sz w:val="28"/>
                <w:szCs w:val="28"/>
              </w:rPr>
              <w:t>s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 only after the subject; </w:t>
            </w:r>
            <w:r w:rsidRPr="00EF2685">
              <w:rPr>
                <w:rFonts w:ascii="SimSun" w:eastAsia="SimSun" w:hAnsi="SimSun" w:cs="Helvetica"/>
                <w:sz w:val="28"/>
                <w:szCs w:val="28"/>
              </w:rPr>
              <w:t>然后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 is a movable adverb, which can appear before the subject. The pattern </w:t>
            </w:r>
            <w:r w:rsidR="00154855" w:rsidRPr="006A34D6">
              <w:rPr>
                <w:rFonts w:ascii="Helvetica" w:hAnsi="Helvetica" w:cs="Helvetica"/>
                <w:sz w:val="28"/>
                <w:szCs w:val="28"/>
              </w:rPr>
              <w:t>is:</w:t>
            </w:r>
          </w:p>
          <w:p w14:paraId="7A41F494" w14:textId="77777777" w:rsidR="00EE0E03" w:rsidRDefault="00EE0E03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4F50D09E" w14:textId="77777777" w:rsidR="00295109" w:rsidRPr="006A34D6" w:rsidRDefault="00EE0E03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</w:t>
            </w:r>
            <w:r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Subject1 + </w:t>
            </w:r>
            <w:r w:rsidRPr="00084693">
              <w:rPr>
                <w:rFonts w:ascii="SimSun" w:eastAsia="SimSun" w:hAnsi="SimSun" w:cs="Helvetica" w:hint="eastAsia"/>
                <w:sz w:val="28"/>
                <w:szCs w:val="28"/>
                <w:shd w:val="pct15" w:color="auto" w:fill="FFFFFF"/>
              </w:rPr>
              <w:t>先</w:t>
            </w:r>
            <w:r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 xml:space="preserve"> +</w:t>
            </w:r>
            <w:r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576CFC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V</w:t>
            </w:r>
            <w:r w:rsidR="00824068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erb1</w:t>
            </w:r>
            <w:r w:rsidR="00295109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,</w:t>
            </w:r>
            <w:r w:rsidR="00824068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Pr="00084693">
              <w:rPr>
                <w:rFonts w:ascii="SimSun" w:eastAsia="SimSun" w:hAnsi="SimSun" w:cs="Helvetica" w:hint="eastAsia"/>
                <w:sz w:val="28"/>
                <w:szCs w:val="28"/>
                <w:shd w:val="pct15" w:color="auto" w:fill="FFFFFF"/>
              </w:rPr>
              <w:t>然后</w:t>
            </w:r>
            <w:r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 xml:space="preserve"> +</w:t>
            </w:r>
            <w:r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576CFC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S</w:t>
            </w:r>
            <w:r w:rsidR="00295109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ubject 2</w:t>
            </w:r>
            <w:r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>+</w:t>
            </w:r>
            <w:r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576CFC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V</w:t>
            </w:r>
            <w:r w:rsidR="00824068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erb 2</w:t>
            </w:r>
          </w:p>
          <w:p w14:paraId="6A602B2B" w14:textId="77777777" w:rsidR="00295109" w:rsidRPr="00EF2685" w:rsidRDefault="00824068" w:rsidP="00721464">
            <w:pPr>
              <w:rPr>
                <w:rFonts w:ascii="SimSun" w:eastAsia="SimSun" w:hAnsi="SimSun" w:cs="Helvetica"/>
                <w:sz w:val="28"/>
                <w:szCs w:val="28"/>
              </w:rPr>
            </w:pP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    </w:t>
            </w:r>
            <w:r w:rsidR="00EE0E03">
              <w:rPr>
                <w:rFonts w:ascii="Helvetica" w:hAnsi="Helvetica" w:cs="Helvetica"/>
                <w:sz w:val="28"/>
                <w:szCs w:val="28"/>
              </w:rPr>
              <w:t xml:space="preserve">   </w:t>
            </w:r>
            <w:r w:rsidRPr="006A34D6"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Pr="00EF2685">
              <w:rPr>
                <w:rFonts w:ascii="SimSun" w:eastAsia="SimSun" w:hAnsi="SimSun" w:cs="Helvetica"/>
                <w:sz w:val="28"/>
                <w:szCs w:val="28"/>
              </w:rPr>
              <w:t>我们    先</w:t>
            </w:r>
            <w:r w:rsidR="00295109" w:rsidRPr="00EF2685">
              <w:rPr>
                <w:rFonts w:ascii="SimSun" w:eastAsia="SimSun" w:hAnsi="SimSun" w:cs="Helvetica"/>
                <w:sz w:val="28"/>
                <w:szCs w:val="28"/>
              </w:rPr>
              <w:t xml:space="preserve"> </w:t>
            </w:r>
            <w:r w:rsidRPr="00EF2685">
              <w:rPr>
                <w:rFonts w:ascii="SimSun" w:eastAsia="SimSun" w:hAnsi="SimSun" w:cs="Helvetica"/>
                <w:sz w:val="28"/>
                <w:szCs w:val="28"/>
              </w:rPr>
              <w:t xml:space="preserve">  看， 然后    你们      看。</w:t>
            </w:r>
          </w:p>
          <w:p w14:paraId="0664EE6F" w14:textId="77777777" w:rsidR="00824068" w:rsidRPr="006A34D6" w:rsidRDefault="00EE0E03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</w:t>
            </w:r>
            <w:r>
              <w:rPr>
                <w:rFonts w:ascii="Helvetica" w:hAnsi="Helvetica" w:cs="Helvetica" w:hint="eastAsia"/>
                <w:sz w:val="28"/>
                <w:szCs w:val="28"/>
              </w:rPr>
              <w:t>(lit.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“</w:t>
            </w:r>
            <w:r w:rsidR="00154855">
              <w:rPr>
                <w:rFonts w:ascii="Helvetica" w:hAnsi="Helvetica" w:cs="Helvetica"/>
                <w:sz w:val="28"/>
                <w:szCs w:val="28"/>
              </w:rPr>
              <w:t>W</w:t>
            </w:r>
            <w:r w:rsidR="00154855" w:rsidRPr="006A34D6">
              <w:rPr>
                <w:rFonts w:ascii="Helvetica" w:hAnsi="Helvetica" w:cs="Helvetica"/>
                <w:sz w:val="28"/>
                <w:szCs w:val="28"/>
              </w:rPr>
              <w:t>e</w:t>
            </w:r>
            <w:r w:rsidR="00154855">
              <w:rPr>
                <w:rFonts w:ascii="Helvetica" w:hAnsi="Helvetica" w:cs="Helvetica"/>
                <w:sz w:val="28"/>
                <w:szCs w:val="28"/>
              </w:rPr>
              <w:t xml:space="preserve"> at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f</w:t>
            </w:r>
            <w:r w:rsidR="00824068" w:rsidRPr="006A34D6">
              <w:rPr>
                <w:rFonts w:ascii="Helvetica" w:hAnsi="Helvetica" w:cs="Helvetica"/>
                <w:sz w:val="28"/>
                <w:szCs w:val="28"/>
              </w:rPr>
              <w:t>irst watch</w:t>
            </w:r>
            <w:r w:rsidR="00154855">
              <w:rPr>
                <w:rFonts w:ascii="Helvetica" w:hAnsi="Helvetica" w:cs="Helvetica"/>
                <w:sz w:val="28"/>
                <w:szCs w:val="28"/>
              </w:rPr>
              <w:t>,</w:t>
            </w:r>
            <w:r w:rsidR="00824068" w:rsidRPr="006A34D6"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>
              <w:rPr>
                <w:rFonts w:ascii="Helvetica" w:hAnsi="Helvetica" w:cs="Helvetica"/>
                <w:sz w:val="28"/>
                <w:szCs w:val="28"/>
              </w:rPr>
              <w:t>and then</w:t>
            </w:r>
            <w:r w:rsidR="00824068" w:rsidRPr="006A34D6">
              <w:rPr>
                <w:rFonts w:ascii="Helvetica" w:hAnsi="Helvetica" w:cs="Helvetica"/>
                <w:sz w:val="28"/>
                <w:szCs w:val="28"/>
              </w:rPr>
              <w:t xml:space="preserve"> you watch</w:t>
            </w:r>
            <w:r>
              <w:rPr>
                <w:rFonts w:ascii="Helvetica" w:hAnsi="Helvetica" w:cs="Helvetica"/>
                <w:sz w:val="28"/>
                <w:szCs w:val="28"/>
              </w:rPr>
              <w:t>.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”)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</w:p>
          <w:p w14:paraId="691BDBAF" w14:textId="77777777" w:rsidR="00565B70" w:rsidRPr="006A34D6" w:rsidRDefault="00565B70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6CC7ADBA" w14:textId="77777777" w:rsidR="0093792E" w:rsidRPr="006A34D6" w:rsidRDefault="0093792E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 w:rsidRPr="00EF2685">
              <w:rPr>
                <w:rFonts w:ascii="SimSun" w:eastAsia="SimSun" w:hAnsi="SimSun" w:cs="Helvetica"/>
                <w:color w:val="C00000"/>
                <w:sz w:val="28"/>
                <w:szCs w:val="28"/>
              </w:rPr>
              <w:t>怎么样</w:t>
            </w:r>
            <w:r w:rsidR="00565B70" w:rsidRPr="006A34D6">
              <w:rPr>
                <w:rFonts w:ascii="Helvetica" w:hAnsi="Helvetica" w:cs="Helvetica"/>
                <w:sz w:val="28"/>
                <w:szCs w:val="28"/>
              </w:rPr>
              <w:t xml:space="preserve"> in this c</w:t>
            </w:r>
            <w:r w:rsidR="00084693">
              <w:rPr>
                <w:rFonts w:ascii="Helvetica" w:hAnsi="Helvetica" w:cs="Helvetica"/>
                <w:sz w:val="28"/>
                <w:szCs w:val="28"/>
              </w:rPr>
              <w:t>ontext, means “How do you think</w:t>
            </w:r>
            <w:r w:rsidR="00565B70" w:rsidRPr="006A34D6">
              <w:rPr>
                <w:rFonts w:ascii="Helvetica" w:hAnsi="Helvetica" w:cs="Helvetica"/>
                <w:sz w:val="28"/>
                <w:szCs w:val="28"/>
              </w:rPr>
              <w:t>”</w:t>
            </w:r>
            <w:r w:rsidR="00576CFC">
              <w:rPr>
                <w:rFonts w:ascii="Helvetica" w:hAnsi="Helvetica" w:cs="Helvetica"/>
                <w:sz w:val="28"/>
                <w:szCs w:val="28"/>
              </w:rPr>
              <w:t>?</w:t>
            </w:r>
          </w:p>
          <w:p w14:paraId="43609AA7" w14:textId="77777777" w:rsidR="005E0111" w:rsidRPr="006A34D6" w:rsidRDefault="005E0111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6C19C9AA" w14:textId="77777777" w:rsidR="0093792E" w:rsidRDefault="00EE0E03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 w:rsidRPr="00EF2685">
              <w:rPr>
                <w:rFonts w:ascii="SimSun" w:eastAsia="SimSun" w:hAnsi="SimSun" w:cs="Helvetica"/>
                <w:color w:val="C00000"/>
                <w:sz w:val="28"/>
                <w:szCs w:val="28"/>
              </w:rPr>
              <w:t>后</w:t>
            </w:r>
            <w:r w:rsidRPr="00EF2685">
              <w:rPr>
                <w:rFonts w:ascii="SimSun" w:eastAsia="SimSun" w:hAnsi="SimSun" w:cs="Helvetica" w:hint="eastAsia"/>
                <w:color w:val="C00000"/>
                <w:sz w:val="28"/>
                <w:szCs w:val="28"/>
              </w:rPr>
              <w:t>边</w:t>
            </w:r>
            <w:r w:rsidR="00BE4FF2" w:rsidRPr="006A34D6">
              <w:rPr>
                <w:rFonts w:ascii="Helvetica" w:hAnsi="Helvetica" w:cs="Helvetica"/>
                <w:sz w:val="28"/>
                <w:szCs w:val="28"/>
              </w:rPr>
              <w:t xml:space="preserve"> a </w:t>
            </w:r>
            <w:r w:rsidR="00565B70" w:rsidRPr="006A34D6">
              <w:rPr>
                <w:rFonts w:ascii="Helvetica" w:hAnsi="Helvetica" w:cs="Helvetica"/>
                <w:sz w:val="28"/>
                <w:szCs w:val="28"/>
              </w:rPr>
              <w:t>locati</w:t>
            </w:r>
            <w:r w:rsidR="00BE4FF2" w:rsidRPr="006A34D6">
              <w:rPr>
                <w:rFonts w:ascii="Helvetica" w:hAnsi="Helvetica" w:cs="Helvetica"/>
                <w:sz w:val="28"/>
                <w:szCs w:val="28"/>
              </w:rPr>
              <w:t>on word, means “back, behind</w:t>
            </w:r>
            <w:r w:rsidR="00084693">
              <w:rPr>
                <w:rFonts w:ascii="Helvetica" w:hAnsi="Helvetica" w:cs="Helvetica"/>
                <w:sz w:val="28"/>
                <w:szCs w:val="28"/>
              </w:rPr>
              <w:t>.”</w:t>
            </w:r>
            <w:r w:rsidR="00FB54A7" w:rsidRPr="006A34D6"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611951" w:rsidRPr="006A34D6">
              <w:rPr>
                <w:rFonts w:ascii="Helvetica" w:hAnsi="Helvetica" w:cs="Helvetica"/>
                <w:sz w:val="28"/>
                <w:szCs w:val="28"/>
              </w:rPr>
              <w:t xml:space="preserve">Location words are often combined with other nouns to indicate location. The pattern is: </w:t>
            </w:r>
          </w:p>
          <w:p w14:paraId="345A6629" w14:textId="77777777" w:rsidR="00EF2685" w:rsidRDefault="00EF268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0B0DFFD9" w14:textId="77777777" w:rsidR="00611951" w:rsidRPr="006A34D6" w:rsidRDefault="00EF2685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</w:t>
            </w:r>
            <w:r w:rsidR="00EE0E03" w:rsidRPr="00084693">
              <w:rPr>
                <w:rFonts w:ascii="SimSun" w:eastAsia="SimSun" w:hAnsi="SimSun" w:cs="Helvetica" w:hint="eastAsia"/>
                <w:sz w:val="28"/>
                <w:szCs w:val="28"/>
                <w:shd w:val="pct15" w:color="auto" w:fill="FFFFFF"/>
              </w:rPr>
              <w:t>在</w:t>
            </w:r>
            <w:r w:rsidR="00EE0E03"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 xml:space="preserve"> +</w:t>
            </w:r>
            <w:r w:rsidR="00EE0E03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576CFC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N</w:t>
            </w:r>
            <w:r w:rsidR="00611951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oun</w:t>
            </w:r>
            <w:r w:rsidR="00EE0E03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EE0E03"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>+</w:t>
            </w:r>
            <w:r w:rsidR="00EE0E03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>（</w:t>
            </w:r>
            <w:r w:rsidR="00EE0E03" w:rsidRPr="00084693">
              <w:rPr>
                <w:rFonts w:ascii="SimSun" w:eastAsia="SimSun" w:hAnsi="SimSun" w:cs="Helvetica" w:hint="eastAsia"/>
                <w:sz w:val="28"/>
                <w:szCs w:val="28"/>
                <w:shd w:val="pct15" w:color="auto" w:fill="FFFFFF"/>
              </w:rPr>
              <w:t>的</w:t>
            </w:r>
            <w:r w:rsidRPr="00084693">
              <w:rPr>
                <w:rFonts w:ascii="SimSun" w:eastAsia="SimSun" w:hAnsi="SimSun" w:cs="Helvetica" w:hint="eastAsia"/>
                <w:sz w:val="28"/>
                <w:szCs w:val="28"/>
                <w:shd w:val="pct15" w:color="auto" w:fill="FFFFFF"/>
              </w:rPr>
              <w:t>）</w:t>
            </w:r>
            <w:r w:rsidR="00EE0E03" w:rsidRPr="00084693">
              <w:rPr>
                <w:rFonts w:ascii="Helvetica" w:hAnsi="Helvetica" w:cs="Helvetica" w:hint="eastAsia"/>
                <w:sz w:val="28"/>
                <w:szCs w:val="28"/>
                <w:shd w:val="pct15" w:color="auto" w:fill="FFFFFF"/>
              </w:rPr>
              <w:t xml:space="preserve"> +</w:t>
            </w:r>
            <w:r w:rsidR="00EE0E03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 xml:space="preserve"> </w:t>
            </w:r>
            <w:r w:rsidR="00576CFC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Location W</w:t>
            </w:r>
            <w:r w:rsidR="00611951" w:rsidRPr="00084693">
              <w:rPr>
                <w:rFonts w:ascii="Helvetica" w:hAnsi="Helvetica" w:cs="Helvetica"/>
                <w:sz w:val="28"/>
                <w:szCs w:val="28"/>
                <w:shd w:val="pct15" w:color="auto" w:fill="FFFFFF"/>
              </w:rPr>
              <w:t>ord</w:t>
            </w:r>
          </w:p>
          <w:p w14:paraId="331CF037" w14:textId="77777777" w:rsidR="00611951" w:rsidRPr="00EF2685" w:rsidRDefault="00EF2685" w:rsidP="00721464">
            <w:pPr>
              <w:rPr>
                <w:rFonts w:ascii="SimSun" w:eastAsia="SimSun" w:hAnsi="SimSun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</w:t>
            </w:r>
            <w:r w:rsidR="00611951" w:rsidRPr="00EF2685">
              <w:rPr>
                <w:rFonts w:ascii="SimSun" w:eastAsia="SimSun" w:hAnsi="SimSun" w:cs="Helvetica"/>
                <w:sz w:val="28"/>
                <w:szCs w:val="28"/>
              </w:rPr>
              <w:t>在  超市</w:t>
            </w:r>
            <w:r>
              <w:rPr>
                <w:rFonts w:ascii="SimSun" w:eastAsia="SimSun" w:hAnsi="SimSun" w:cs="Helvetica"/>
                <w:sz w:val="28"/>
                <w:szCs w:val="28"/>
              </w:rPr>
              <w:t xml:space="preserve">   </w:t>
            </w:r>
            <w:r w:rsidR="00611951" w:rsidRPr="00EF2685">
              <w:rPr>
                <w:rFonts w:ascii="SimSun" w:eastAsia="SimSun" w:hAnsi="SimSun" w:cs="Helvetica"/>
                <w:sz w:val="28"/>
                <w:szCs w:val="28"/>
              </w:rPr>
              <w:t xml:space="preserve">（的）   </w:t>
            </w:r>
            <w:r w:rsidR="00EE0E03" w:rsidRPr="00EF2685">
              <w:rPr>
                <w:rFonts w:ascii="SimSun" w:eastAsia="SimSun" w:hAnsi="SimSun" w:cs="Helvetica"/>
                <w:sz w:val="28"/>
                <w:szCs w:val="28"/>
              </w:rPr>
              <w:t>后</w:t>
            </w:r>
            <w:r w:rsidR="00EE0E03" w:rsidRPr="00EF2685">
              <w:rPr>
                <w:rFonts w:ascii="SimSun" w:eastAsia="SimSun" w:hAnsi="SimSun" w:cs="Helvetica" w:hint="eastAsia"/>
                <w:sz w:val="28"/>
                <w:szCs w:val="28"/>
              </w:rPr>
              <w:t>边</w:t>
            </w:r>
          </w:p>
          <w:p w14:paraId="78383349" w14:textId="77777777" w:rsidR="00611951" w:rsidRPr="006A34D6" w:rsidRDefault="00EF2685" w:rsidP="00721464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 w:cs="Helvetica"/>
                <w:sz w:val="28"/>
                <w:szCs w:val="28"/>
              </w:rPr>
              <w:t xml:space="preserve">    (lit. 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“</w:t>
            </w:r>
            <w:r w:rsidR="00611951" w:rsidRPr="006A34D6">
              <w:rPr>
                <w:rFonts w:ascii="Helvetica" w:hAnsi="Helvetica" w:cs="Helvetica"/>
                <w:sz w:val="28"/>
                <w:szCs w:val="28"/>
              </w:rPr>
              <w:t>at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154855" w:rsidRPr="006A34D6">
              <w:rPr>
                <w:rFonts w:ascii="Helvetica" w:hAnsi="Helvetica" w:cs="Helvetica"/>
                <w:sz w:val="28"/>
                <w:szCs w:val="28"/>
              </w:rPr>
              <w:t>supermarket ‘</w:t>
            </w:r>
            <w:r w:rsidR="00611951" w:rsidRPr="006A34D6">
              <w:rPr>
                <w:rFonts w:ascii="Helvetica" w:hAnsi="Helvetica" w:cs="Helvetica"/>
                <w:sz w:val="28"/>
                <w:szCs w:val="28"/>
              </w:rPr>
              <w:t>s</w:t>
            </w:r>
            <w:r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611951" w:rsidRPr="006A34D6">
              <w:rPr>
                <w:rFonts w:ascii="Helvetica" w:hAnsi="Helvetica" w:cs="Helvetica"/>
                <w:sz w:val="28"/>
                <w:szCs w:val="28"/>
              </w:rPr>
              <w:t>back</w:t>
            </w:r>
            <w:r w:rsidR="00F27A2D">
              <w:rPr>
                <w:rFonts w:ascii="Helvetica" w:hAnsi="Helvetica" w:cs="Helvetica"/>
                <w:sz w:val="28"/>
                <w:szCs w:val="28"/>
              </w:rPr>
              <w:t>”</w:t>
            </w:r>
            <w:r>
              <w:rPr>
                <w:rFonts w:ascii="Helvetica" w:hAnsi="Helvetica" w:cs="Helvetica"/>
                <w:sz w:val="28"/>
                <w:szCs w:val="28"/>
              </w:rPr>
              <w:t>)</w:t>
            </w:r>
          </w:p>
          <w:p w14:paraId="1F147866" w14:textId="7D5FE4A5" w:rsidR="005E0111" w:rsidRDefault="005E0111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62D377E3" w14:textId="65AB39AC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74D05F23" w14:textId="78DEB1E1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125B01CC" w14:textId="4860A8BB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3F35DB8F" w14:textId="1034DDAF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57294928" w14:textId="65E8616A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1EEE1034" w14:textId="2DF05590" w:rsidR="00CE2A15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780F3167" w14:textId="77777777" w:rsidR="00CE2A15" w:rsidRPr="006A34D6" w:rsidRDefault="00CE2A15" w:rsidP="00721464">
            <w:pPr>
              <w:rPr>
                <w:rFonts w:ascii="Helvetica" w:hAnsi="Helvetica" w:cs="Helvetica"/>
                <w:sz w:val="28"/>
                <w:szCs w:val="28"/>
              </w:rPr>
            </w:pPr>
          </w:p>
          <w:p w14:paraId="6F5BA4B6" w14:textId="77777777" w:rsidR="00611951" w:rsidRPr="00EF2685" w:rsidRDefault="00EF2685" w:rsidP="00721464">
            <w:pPr>
              <w:rPr>
                <w:rFonts w:ascii="Helvetica" w:hAnsi="Helvetica" w:cs="Helvetica"/>
                <w:color w:val="C00000"/>
                <w:sz w:val="28"/>
                <w:szCs w:val="28"/>
              </w:rPr>
            </w:pPr>
            <w:r w:rsidRPr="00EF2685">
              <w:rPr>
                <w:rFonts w:ascii="Helvetica" w:hAnsi="Helvetica" w:cs="Helvetica"/>
                <w:color w:val="C00000"/>
                <w:sz w:val="28"/>
                <w:szCs w:val="28"/>
              </w:rPr>
              <w:t>COMMON LOCATION WORDS</w:t>
            </w:r>
          </w:p>
          <w:p w14:paraId="29CADB25" w14:textId="77777777" w:rsidR="005E0111" w:rsidRDefault="005E0111" w:rsidP="00721464">
            <w:pPr>
              <w:rPr>
                <w:rFonts w:ascii="Helvetica" w:hAnsi="Helvetica"/>
                <w:sz w:val="32"/>
              </w:rPr>
            </w:pPr>
          </w:p>
          <w:tbl>
            <w:tblPr>
              <w:tblStyle w:val="TableGrid"/>
              <w:tblpPr w:leftFromText="180" w:rightFromText="180" w:vertAnchor="text" w:horzAnchor="margin" w:tblpY="-121"/>
              <w:tblOverlap w:val="never"/>
              <w:tblW w:w="8640" w:type="dxa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68"/>
              <w:gridCol w:w="1453"/>
              <w:gridCol w:w="1506"/>
              <w:gridCol w:w="1456"/>
              <w:gridCol w:w="1227"/>
              <w:gridCol w:w="1530"/>
            </w:tblGrid>
            <w:tr w:rsidR="005E0111" w:rsidRPr="00876393" w14:paraId="5BC95298" w14:textId="77777777" w:rsidTr="00AF40B4">
              <w:tc>
                <w:tcPr>
                  <w:tcW w:w="1468" w:type="dxa"/>
                  <w:shd w:val="clear" w:color="auto" w:fill="E2EFD9" w:themeFill="accent6" w:themeFillTint="33"/>
                </w:tcPr>
                <w:p w14:paraId="6645EC30" w14:textId="77777777" w:rsidR="005E0111" w:rsidRPr="00876393" w:rsidRDefault="00FB2D22" w:rsidP="00721464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前边</w:t>
                  </w:r>
                </w:p>
              </w:tc>
              <w:tc>
                <w:tcPr>
                  <w:tcW w:w="1453" w:type="dxa"/>
                  <w:shd w:val="clear" w:color="auto" w:fill="FFF2CC" w:themeFill="accent4" w:themeFillTint="33"/>
                </w:tcPr>
                <w:p w14:paraId="2382CDCC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qiánbian</w:t>
                  </w:r>
                </w:p>
              </w:tc>
              <w:tc>
                <w:tcPr>
                  <w:tcW w:w="1506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6C1DD536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front</w:t>
                  </w:r>
                </w:p>
              </w:tc>
              <w:tc>
                <w:tcPr>
                  <w:tcW w:w="145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F896B1B" w14:textId="77777777" w:rsidR="005E0111" w:rsidRPr="00876393" w:rsidRDefault="005E0111" w:rsidP="00721464">
                  <w:pPr>
                    <w:rPr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后边</w:t>
                  </w:r>
                </w:p>
              </w:tc>
              <w:tc>
                <w:tcPr>
                  <w:tcW w:w="1227" w:type="dxa"/>
                  <w:shd w:val="clear" w:color="auto" w:fill="FFF2CC" w:themeFill="accent4" w:themeFillTint="33"/>
                </w:tcPr>
                <w:p w14:paraId="65DED9A0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hòubian</w:t>
                  </w:r>
                </w:p>
              </w:tc>
              <w:tc>
                <w:tcPr>
                  <w:tcW w:w="1530" w:type="dxa"/>
                  <w:shd w:val="clear" w:color="auto" w:fill="FBE4D5" w:themeFill="accent2" w:themeFillTint="33"/>
                </w:tcPr>
                <w:p w14:paraId="314FC1C4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back</w:t>
                  </w:r>
                </w:p>
              </w:tc>
            </w:tr>
            <w:tr w:rsidR="005E0111" w:rsidRPr="00876393" w14:paraId="4EB08EEB" w14:textId="77777777" w:rsidTr="00AF40B4">
              <w:tc>
                <w:tcPr>
                  <w:tcW w:w="1468" w:type="dxa"/>
                  <w:shd w:val="clear" w:color="auto" w:fill="E2EFD9" w:themeFill="accent6" w:themeFillTint="33"/>
                </w:tcPr>
                <w:p w14:paraId="55727B9E" w14:textId="77777777" w:rsidR="005E0111" w:rsidRPr="00876393" w:rsidRDefault="005E0111" w:rsidP="00721464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左边</w:t>
                  </w:r>
                </w:p>
              </w:tc>
              <w:tc>
                <w:tcPr>
                  <w:tcW w:w="1453" w:type="dxa"/>
                  <w:shd w:val="clear" w:color="auto" w:fill="FFF2CC" w:themeFill="accent4" w:themeFillTint="33"/>
                </w:tcPr>
                <w:p w14:paraId="23FD338B" w14:textId="77777777" w:rsidR="005E0111" w:rsidRPr="00876393" w:rsidRDefault="00F27A2D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zuǒbia</w:t>
                  </w:r>
                  <w:r w:rsidR="005E0111" w:rsidRPr="00876393">
                    <w:rPr>
                      <w:rFonts w:ascii="Arial" w:hAnsi="Arial" w:cs="Arial"/>
                    </w:rPr>
                    <w:t>n</w:t>
                  </w:r>
                </w:p>
              </w:tc>
              <w:tc>
                <w:tcPr>
                  <w:tcW w:w="1506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43AF187D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left</w:t>
                  </w:r>
                </w:p>
              </w:tc>
              <w:tc>
                <w:tcPr>
                  <w:tcW w:w="145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2F4B47B5" w14:textId="77777777" w:rsidR="005E0111" w:rsidRPr="00876393" w:rsidRDefault="005E0111" w:rsidP="00721464">
                  <w:pPr>
                    <w:rPr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右边</w:t>
                  </w:r>
                </w:p>
              </w:tc>
              <w:tc>
                <w:tcPr>
                  <w:tcW w:w="1227" w:type="dxa"/>
                  <w:shd w:val="clear" w:color="auto" w:fill="FFF2CC" w:themeFill="accent4" w:themeFillTint="33"/>
                </w:tcPr>
                <w:p w14:paraId="760AAB7D" w14:textId="77777777" w:rsidR="005E0111" w:rsidRPr="00876393" w:rsidRDefault="00F27A2D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yòubia</w:t>
                  </w:r>
                  <w:r w:rsidR="005E0111" w:rsidRPr="00876393">
                    <w:rPr>
                      <w:rFonts w:ascii="Arial" w:hAnsi="Arial" w:cs="Arial"/>
                    </w:rPr>
                    <w:t>n</w:t>
                  </w:r>
                </w:p>
              </w:tc>
              <w:tc>
                <w:tcPr>
                  <w:tcW w:w="1530" w:type="dxa"/>
                  <w:shd w:val="clear" w:color="auto" w:fill="FBE4D5" w:themeFill="accent2" w:themeFillTint="33"/>
                </w:tcPr>
                <w:p w14:paraId="1261D838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right</w:t>
                  </w:r>
                </w:p>
              </w:tc>
            </w:tr>
            <w:tr w:rsidR="005E0111" w:rsidRPr="00876393" w14:paraId="5111AC8E" w14:textId="77777777" w:rsidTr="00AF40B4">
              <w:tc>
                <w:tcPr>
                  <w:tcW w:w="1468" w:type="dxa"/>
                  <w:shd w:val="clear" w:color="auto" w:fill="E2EFD9" w:themeFill="accent6" w:themeFillTint="33"/>
                </w:tcPr>
                <w:p w14:paraId="6667BE83" w14:textId="77777777" w:rsidR="005E0111" w:rsidRPr="00876393" w:rsidRDefault="005E0111" w:rsidP="00721464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上边</w:t>
                  </w:r>
                </w:p>
              </w:tc>
              <w:tc>
                <w:tcPr>
                  <w:tcW w:w="1453" w:type="dxa"/>
                  <w:shd w:val="clear" w:color="auto" w:fill="FFF2CC" w:themeFill="accent4" w:themeFillTint="33"/>
                </w:tcPr>
                <w:p w14:paraId="35048C12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shàngbian</w:t>
                  </w:r>
                </w:p>
              </w:tc>
              <w:tc>
                <w:tcPr>
                  <w:tcW w:w="1506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0A7E5846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on</w:t>
                  </w:r>
                </w:p>
              </w:tc>
              <w:tc>
                <w:tcPr>
                  <w:tcW w:w="145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2C0D1EB7" w14:textId="77777777" w:rsidR="005E0111" w:rsidRPr="00876393" w:rsidRDefault="005E0111" w:rsidP="00721464">
                  <w:pPr>
                    <w:rPr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下边</w:t>
                  </w:r>
                </w:p>
              </w:tc>
              <w:tc>
                <w:tcPr>
                  <w:tcW w:w="1227" w:type="dxa"/>
                  <w:shd w:val="clear" w:color="auto" w:fill="FFF2CC" w:themeFill="accent4" w:themeFillTint="33"/>
                </w:tcPr>
                <w:p w14:paraId="0E602F8B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xiàbian</w:t>
                  </w:r>
                </w:p>
              </w:tc>
              <w:tc>
                <w:tcPr>
                  <w:tcW w:w="1530" w:type="dxa"/>
                  <w:shd w:val="clear" w:color="auto" w:fill="FBE4D5" w:themeFill="accent2" w:themeFillTint="33"/>
                </w:tcPr>
                <w:p w14:paraId="1B0CB1E7" w14:textId="77777777" w:rsidR="005E0111" w:rsidRPr="00876393" w:rsidRDefault="00154855" w:rsidP="00721464">
                  <w:pPr>
                    <w:rPr>
                      <w:rFonts w:ascii="Helvetica" w:hAnsi="Helvetica" w:cs="Helvetica"/>
                    </w:rPr>
                  </w:pPr>
                  <w:r>
                    <w:rPr>
                      <w:rFonts w:ascii="Helvetica" w:hAnsi="Helvetica" w:cs="Helvetica"/>
                    </w:rPr>
                    <w:t>under</w:t>
                  </w:r>
                </w:p>
              </w:tc>
            </w:tr>
            <w:tr w:rsidR="005E0111" w:rsidRPr="00876393" w14:paraId="3A560128" w14:textId="77777777" w:rsidTr="00AF40B4">
              <w:tc>
                <w:tcPr>
                  <w:tcW w:w="1468" w:type="dxa"/>
                  <w:shd w:val="clear" w:color="auto" w:fill="E2EFD9" w:themeFill="accent6" w:themeFillTint="33"/>
                </w:tcPr>
                <w:p w14:paraId="2E15A1EC" w14:textId="77777777" w:rsidR="005E0111" w:rsidRPr="00876393" w:rsidRDefault="005E0111" w:rsidP="00721464">
                  <w:pPr>
                    <w:rPr>
                      <w:rStyle w:val="shorttext"/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里边</w:t>
                  </w:r>
                </w:p>
              </w:tc>
              <w:tc>
                <w:tcPr>
                  <w:tcW w:w="1453" w:type="dxa"/>
                  <w:shd w:val="clear" w:color="auto" w:fill="FFF2CC" w:themeFill="accent4" w:themeFillTint="33"/>
                </w:tcPr>
                <w:p w14:paraId="0EF1A883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lǐbian</w:t>
                  </w:r>
                </w:p>
              </w:tc>
              <w:tc>
                <w:tcPr>
                  <w:tcW w:w="1506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67DA71E5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inside</w:t>
                  </w:r>
                </w:p>
              </w:tc>
              <w:tc>
                <w:tcPr>
                  <w:tcW w:w="145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425042E5" w14:textId="77777777" w:rsidR="005E0111" w:rsidRPr="00876393" w:rsidRDefault="005E0111" w:rsidP="00721464">
                  <w:pPr>
                    <w:rPr>
                      <w:rStyle w:val="shorttext"/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外边</w:t>
                  </w:r>
                </w:p>
              </w:tc>
              <w:tc>
                <w:tcPr>
                  <w:tcW w:w="1227" w:type="dxa"/>
                  <w:shd w:val="clear" w:color="auto" w:fill="FFF2CC" w:themeFill="accent4" w:themeFillTint="33"/>
                </w:tcPr>
                <w:p w14:paraId="1C2329D4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wàibian</w:t>
                  </w:r>
                </w:p>
              </w:tc>
              <w:tc>
                <w:tcPr>
                  <w:tcW w:w="1530" w:type="dxa"/>
                  <w:shd w:val="clear" w:color="auto" w:fill="FBE4D5" w:themeFill="accent2" w:themeFillTint="33"/>
                </w:tcPr>
                <w:p w14:paraId="0C086D4E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outside</w:t>
                  </w:r>
                </w:p>
              </w:tc>
            </w:tr>
            <w:tr w:rsidR="005E0111" w:rsidRPr="00876393" w14:paraId="658F4802" w14:textId="77777777" w:rsidTr="00AF40B4">
              <w:tc>
                <w:tcPr>
                  <w:tcW w:w="1468" w:type="dxa"/>
                  <w:shd w:val="clear" w:color="auto" w:fill="E2EFD9" w:themeFill="accent6" w:themeFillTint="33"/>
                </w:tcPr>
                <w:p w14:paraId="107741BD" w14:textId="77777777" w:rsidR="005E0111" w:rsidRPr="00876393" w:rsidRDefault="005E0111" w:rsidP="00721464">
                  <w:pPr>
                    <w:rPr>
                      <w:rStyle w:val="shorttext"/>
                      <w:rFonts w:ascii="SimSun" w:eastAsia="SimSun" w:hAnsi="SimSun"/>
                    </w:rPr>
                  </w:pPr>
                  <w:r w:rsidRPr="00876393">
                    <w:rPr>
                      <w:rStyle w:val="shorttext"/>
                      <w:rFonts w:ascii="SimSun" w:eastAsia="SimSun" w:hAnsi="SimSun" w:hint="eastAsia"/>
                    </w:rPr>
                    <w:t>中</w:t>
                  </w:r>
                  <w:r w:rsidRPr="00876393">
                    <w:rPr>
                      <w:rStyle w:val="shorttext"/>
                      <w:rFonts w:ascii="SimSun" w:eastAsia="SimSun" w:hAnsi="SimSun" w:cs="SimSun" w:hint="eastAsia"/>
                    </w:rPr>
                    <w:t>间</w:t>
                  </w:r>
                </w:p>
              </w:tc>
              <w:tc>
                <w:tcPr>
                  <w:tcW w:w="1453" w:type="dxa"/>
                  <w:shd w:val="clear" w:color="auto" w:fill="FFF2CC" w:themeFill="accent4" w:themeFillTint="33"/>
                </w:tcPr>
                <w:p w14:paraId="4A2199D8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zhōngjiān</w:t>
                  </w:r>
                </w:p>
              </w:tc>
              <w:tc>
                <w:tcPr>
                  <w:tcW w:w="1506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0617D76D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middle</w:t>
                  </w:r>
                </w:p>
              </w:tc>
              <w:tc>
                <w:tcPr>
                  <w:tcW w:w="1456" w:type="dxa"/>
                  <w:tcBorders>
                    <w:left w:val="single" w:sz="4" w:space="0" w:color="auto"/>
                  </w:tcBorders>
                  <w:shd w:val="clear" w:color="auto" w:fill="E2EFD9" w:themeFill="accent6" w:themeFillTint="33"/>
                </w:tcPr>
                <w:p w14:paraId="5BB02FE9" w14:textId="77777777" w:rsidR="005E0111" w:rsidRPr="00876393" w:rsidRDefault="005E0111" w:rsidP="00721464">
                  <w:pPr>
                    <w:rPr>
                      <w:rStyle w:val="shorttext"/>
                    </w:rPr>
                  </w:pPr>
                </w:p>
              </w:tc>
              <w:tc>
                <w:tcPr>
                  <w:tcW w:w="1227" w:type="dxa"/>
                  <w:shd w:val="clear" w:color="auto" w:fill="FFF2CC" w:themeFill="accent4" w:themeFillTint="33"/>
                </w:tcPr>
                <w:p w14:paraId="112AEA25" w14:textId="77777777" w:rsidR="005E0111" w:rsidRPr="00876393" w:rsidRDefault="005E0111" w:rsidP="00721464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30" w:type="dxa"/>
                  <w:shd w:val="clear" w:color="auto" w:fill="FBE4D5" w:themeFill="accent2" w:themeFillTint="33"/>
                </w:tcPr>
                <w:p w14:paraId="36654184" w14:textId="77777777" w:rsidR="005E0111" w:rsidRPr="00876393" w:rsidRDefault="005E0111" w:rsidP="00721464">
                  <w:pPr>
                    <w:rPr>
                      <w:rFonts w:ascii="Helvetica" w:hAnsi="Helvetica" w:cs="Helvetica"/>
                    </w:rPr>
                  </w:pPr>
                </w:p>
              </w:tc>
            </w:tr>
          </w:tbl>
          <w:p w14:paraId="44CA5383" w14:textId="77777777" w:rsidR="005731EC" w:rsidRPr="005E0111" w:rsidRDefault="005731EC" w:rsidP="00721464">
            <w:pPr>
              <w:rPr>
                <w:rFonts w:ascii="Helvetica" w:hAnsi="Helvetica"/>
                <w:sz w:val="32"/>
              </w:rPr>
            </w:pPr>
          </w:p>
        </w:tc>
      </w:tr>
    </w:tbl>
    <w:p w14:paraId="16039682" w14:textId="77777777" w:rsidR="00576CFC" w:rsidRDefault="00576CFC" w:rsidP="00721464">
      <w:pPr>
        <w:rPr>
          <w:rFonts w:ascii="SimSun" w:eastAsia="SimSun" w:hAnsi="SimSun"/>
          <w:color w:val="C00000"/>
          <w:sz w:val="28"/>
        </w:rPr>
      </w:pPr>
    </w:p>
    <w:p w14:paraId="22B1B9D1" w14:textId="77777777" w:rsidR="00576CFC" w:rsidRPr="00576CFC" w:rsidRDefault="00576CFC" w:rsidP="00721464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4643"/>
        <w:gridCol w:w="1080"/>
        <w:gridCol w:w="1201"/>
        <w:gridCol w:w="1149"/>
      </w:tblGrid>
      <w:tr w:rsidR="005078BD" w14:paraId="5C190E99" w14:textId="77777777" w:rsidTr="001742DF">
        <w:tc>
          <w:tcPr>
            <w:tcW w:w="9010" w:type="dxa"/>
            <w:gridSpan w:val="5"/>
            <w:shd w:val="clear" w:color="auto" w:fill="C5E0B3" w:themeFill="accent6" w:themeFillTint="66"/>
          </w:tcPr>
          <w:p w14:paraId="1732506F" w14:textId="77777777" w:rsidR="005078BD" w:rsidRPr="0093792E" w:rsidRDefault="005078BD" w:rsidP="00721464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93792E" w:rsidRPr="0093792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Aunt Li tells Aunt Zhang </w:t>
            </w:r>
            <w:r w:rsidR="00084693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that </w:t>
            </w:r>
            <w:r w:rsidR="0093792E" w:rsidRPr="0093792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the meat quarter ha</w:t>
            </w:r>
            <w:r w:rsidR="00084693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 been moved to out</w:t>
            </w:r>
            <w:r w:rsidR="0093792E" w:rsidRPr="0093792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side of the market.</w:t>
            </w:r>
            <w:r w:rsidRPr="00B17854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</w:t>
            </w:r>
          </w:p>
          <w:p w14:paraId="00446D12" w14:textId="77777777" w:rsidR="005078BD" w:rsidRDefault="005078BD" w:rsidP="00721464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DF5A2F" w14:paraId="42B959F0" w14:textId="77777777" w:rsidTr="00876393">
        <w:trPr>
          <w:trHeight w:val="350"/>
        </w:trPr>
        <w:tc>
          <w:tcPr>
            <w:tcW w:w="937" w:type="dxa"/>
            <w:vMerge w:val="restart"/>
            <w:shd w:val="clear" w:color="auto" w:fill="E2EFD9" w:themeFill="accent6" w:themeFillTint="33"/>
          </w:tcPr>
          <w:p w14:paraId="4851F33A" w14:textId="77777777" w:rsidR="00DF5A2F" w:rsidRDefault="00DF5A2F" w:rsidP="00DF5A2F">
            <w:pPr>
              <w:spacing w:line="360" w:lineRule="auto"/>
              <w:rPr>
                <w:rFonts w:ascii="Helvetica" w:eastAsia="SimSun" w:hAnsi="Helvetica" w:cs="Helvetica"/>
                <w:color w:val="000000" w:themeColor="text1"/>
                <w:sz w:val="36"/>
              </w:rPr>
            </w:pPr>
            <w:r w:rsidRPr="0093792E">
              <w:rPr>
                <w:rFonts w:ascii="SimSun" w:eastAsia="SimSun" w:hAnsi="SimSun"/>
                <w:color w:val="000000" w:themeColor="text1"/>
                <w:sz w:val="36"/>
              </w:rPr>
              <w:t>AL:</w:t>
            </w:r>
          </w:p>
          <w:p w14:paraId="0AECD2AA" w14:textId="77777777" w:rsidR="00DF5A2F" w:rsidRDefault="00DF5A2F" w:rsidP="00DF5A2F">
            <w:pPr>
              <w:spacing w:line="360" w:lineRule="auto"/>
              <w:rPr>
                <w:rFonts w:ascii="Helvetica" w:eastAsia="SimSun" w:hAnsi="Helvetica" w:cs="Helvetica"/>
                <w:color w:val="000000" w:themeColor="text1"/>
                <w:sz w:val="36"/>
              </w:rPr>
            </w:pPr>
          </w:p>
          <w:p w14:paraId="3A5A6806" w14:textId="77777777" w:rsidR="00DF5A2F" w:rsidRDefault="00DF5A2F" w:rsidP="00DF5A2F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  <w:p w14:paraId="395584B9" w14:textId="77777777" w:rsidR="00DF5A2F" w:rsidRPr="0093792E" w:rsidRDefault="00DF5A2F" w:rsidP="00DF5A2F">
            <w:pPr>
              <w:spacing w:line="360" w:lineRule="auto"/>
              <w:rPr>
                <w:rFonts w:ascii="Helvetica" w:eastAsia="SimSun" w:hAnsi="Helvetica" w:cs="Helvetica"/>
                <w:color w:val="000000" w:themeColor="text1"/>
                <w:sz w:val="36"/>
              </w:rPr>
            </w:pPr>
            <w:r w:rsidRPr="0093792E">
              <w:rPr>
                <w:rFonts w:ascii="SimSun" w:eastAsia="SimSun" w:hAnsi="SimSun" w:hint="eastAsia"/>
                <w:color w:val="000000" w:themeColor="text1"/>
                <w:sz w:val="36"/>
              </w:rPr>
              <w:t>AZ</w:t>
            </w:r>
            <w:r w:rsidRPr="0093792E">
              <w:rPr>
                <w:rFonts w:ascii="SimSun" w:eastAsia="SimSun" w:hAnsi="SimSun"/>
                <w:color w:val="000000" w:themeColor="text1"/>
                <w:sz w:val="36"/>
              </w:rPr>
              <w:t>h:</w:t>
            </w:r>
          </w:p>
        </w:tc>
        <w:tc>
          <w:tcPr>
            <w:tcW w:w="4643" w:type="dxa"/>
            <w:vMerge w:val="restart"/>
            <w:shd w:val="clear" w:color="auto" w:fill="E2EFD9" w:themeFill="accent6" w:themeFillTint="33"/>
          </w:tcPr>
          <w:p w14:paraId="20D17F2E" w14:textId="77777777" w:rsidR="00DF5A2F" w:rsidRPr="0093792E" w:rsidRDefault="00DF5A2F" w:rsidP="00DF5A2F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你知道吗？卖肉的地方不在市场里边了，已经搬到市场外</w:t>
            </w:r>
            <w:r w:rsidRPr="0093792E">
              <w:rPr>
                <w:rFonts w:ascii="SimSun" w:eastAsia="SimSun" w:hAnsi="SimSun" w:hint="eastAsia"/>
                <w:color w:val="000000" w:themeColor="text1"/>
                <w:sz w:val="36"/>
              </w:rPr>
              <w:t>边了。</w:t>
            </w:r>
          </w:p>
          <w:p w14:paraId="2008D69D" w14:textId="77777777" w:rsidR="00DF5A2F" w:rsidRPr="0093792E" w:rsidRDefault="00DF5A2F" w:rsidP="00DF5A2F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93792E">
              <w:rPr>
                <w:rFonts w:ascii="SimSun" w:eastAsia="SimSun" w:hAnsi="SimSun" w:hint="eastAsia"/>
                <w:color w:val="000000" w:themeColor="text1"/>
                <w:sz w:val="36"/>
              </w:rPr>
              <w:t>是吗？谢谢你告诉我。</w:t>
            </w:r>
          </w:p>
        </w:tc>
        <w:tc>
          <w:tcPr>
            <w:tcW w:w="1080" w:type="dxa"/>
            <w:shd w:val="clear" w:color="auto" w:fill="FFF2CC"/>
          </w:tcPr>
          <w:p w14:paraId="0E1E02C8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地方</w:t>
            </w:r>
          </w:p>
        </w:tc>
        <w:tc>
          <w:tcPr>
            <w:tcW w:w="1201" w:type="dxa"/>
            <w:shd w:val="clear" w:color="auto" w:fill="FFF2CC"/>
          </w:tcPr>
          <w:p w14:paraId="305D598C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dìfāng</w:t>
            </w:r>
          </w:p>
        </w:tc>
        <w:tc>
          <w:tcPr>
            <w:tcW w:w="1149" w:type="dxa"/>
            <w:shd w:val="clear" w:color="auto" w:fill="FFF2CC"/>
          </w:tcPr>
          <w:p w14:paraId="08410DC1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place</w:t>
            </w:r>
          </w:p>
        </w:tc>
      </w:tr>
      <w:tr w:rsidR="00DF5A2F" w14:paraId="49CFE1C6" w14:textId="77777777" w:rsidTr="00876393">
        <w:trPr>
          <w:trHeight w:val="300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5BBC2833" w14:textId="77777777" w:rsidR="00DF5A2F" w:rsidRPr="00414407" w:rsidRDefault="00DF5A2F" w:rsidP="00DF5A2F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5C5F0877" w14:textId="77777777" w:rsidR="00DF5A2F" w:rsidRPr="00414407" w:rsidRDefault="00DF5A2F" w:rsidP="00DF5A2F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14:paraId="44D49233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市场</w:t>
            </w:r>
          </w:p>
        </w:tc>
        <w:tc>
          <w:tcPr>
            <w:tcW w:w="1201" w:type="dxa"/>
            <w:shd w:val="clear" w:color="auto" w:fill="FFF2CC"/>
          </w:tcPr>
          <w:p w14:paraId="29F9879E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shìchǎng</w:t>
            </w:r>
          </w:p>
        </w:tc>
        <w:tc>
          <w:tcPr>
            <w:tcW w:w="1149" w:type="dxa"/>
            <w:shd w:val="clear" w:color="auto" w:fill="FFF2CC"/>
          </w:tcPr>
          <w:p w14:paraId="64D4911D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market</w:t>
            </w:r>
          </w:p>
        </w:tc>
      </w:tr>
      <w:tr w:rsidR="00DF5A2F" w14:paraId="3615DDB7" w14:textId="77777777" w:rsidTr="00876393">
        <w:trPr>
          <w:trHeight w:val="390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47153369" w14:textId="77777777" w:rsidR="00DF5A2F" w:rsidRPr="00B17854" w:rsidRDefault="00DF5A2F" w:rsidP="00DF5A2F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13620BC1" w14:textId="77777777" w:rsidR="00DF5A2F" w:rsidRPr="00414407" w:rsidRDefault="00DF5A2F" w:rsidP="00DF5A2F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80" w:type="dxa"/>
            <w:shd w:val="clear" w:color="auto" w:fill="FFF2CC"/>
          </w:tcPr>
          <w:p w14:paraId="33699EF7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里</w:t>
            </w: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边</w:t>
            </w:r>
          </w:p>
        </w:tc>
        <w:tc>
          <w:tcPr>
            <w:tcW w:w="1201" w:type="dxa"/>
            <w:shd w:val="clear" w:color="auto" w:fill="FFF2CC"/>
          </w:tcPr>
          <w:p w14:paraId="760437E1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 xml:space="preserve">lǐbian </w:t>
            </w:r>
          </w:p>
        </w:tc>
        <w:tc>
          <w:tcPr>
            <w:tcW w:w="1149" w:type="dxa"/>
            <w:shd w:val="clear" w:color="auto" w:fill="FFF2CC"/>
          </w:tcPr>
          <w:p w14:paraId="1AE09DE3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inside</w:t>
            </w:r>
          </w:p>
        </w:tc>
      </w:tr>
      <w:tr w:rsidR="00DF5A2F" w14:paraId="7A9EA52F" w14:textId="77777777" w:rsidTr="00876393">
        <w:trPr>
          <w:trHeight w:val="293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7FE77D8F" w14:textId="77777777" w:rsidR="00DF5A2F" w:rsidRDefault="00DF5A2F" w:rsidP="00DF5A2F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EC8CD1C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2871963F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已经</w:t>
            </w:r>
          </w:p>
        </w:tc>
        <w:tc>
          <w:tcPr>
            <w:tcW w:w="1201" w:type="dxa"/>
            <w:shd w:val="clear" w:color="auto" w:fill="FFF2CC"/>
          </w:tcPr>
          <w:p w14:paraId="289DB818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yǐjīng</w:t>
            </w:r>
          </w:p>
        </w:tc>
        <w:tc>
          <w:tcPr>
            <w:tcW w:w="1149" w:type="dxa"/>
            <w:shd w:val="clear" w:color="auto" w:fill="FFF2CC"/>
          </w:tcPr>
          <w:p w14:paraId="45AC35F4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already</w:t>
            </w:r>
          </w:p>
        </w:tc>
      </w:tr>
      <w:tr w:rsidR="00DF5A2F" w14:paraId="55FF5905" w14:textId="77777777" w:rsidTr="00876393">
        <w:trPr>
          <w:trHeight w:val="325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3333EA38" w14:textId="77777777" w:rsidR="00DF5A2F" w:rsidRDefault="00DF5A2F" w:rsidP="00DF5A2F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9AD40C8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369B1BB6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搬</w:t>
            </w:r>
          </w:p>
        </w:tc>
        <w:tc>
          <w:tcPr>
            <w:tcW w:w="1201" w:type="dxa"/>
            <w:shd w:val="clear" w:color="auto" w:fill="FFF2CC"/>
          </w:tcPr>
          <w:p w14:paraId="7782F3E6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bān</w:t>
            </w:r>
          </w:p>
        </w:tc>
        <w:tc>
          <w:tcPr>
            <w:tcW w:w="1149" w:type="dxa"/>
            <w:shd w:val="clear" w:color="auto" w:fill="FFF2CC"/>
          </w:tcPr>
          <w:p w14:paraId="75D3B623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to move</w:t>
            </w:r>
          </w:p>
        </w:tc>
      </w:tr>
      <w:tr w:rsidR="00DF5A2F" w14:paraId="5F884611" w14:textId="77777777" w:rsidTr="00876393">
        <w:trPr>
          <w:trHeight w:val="360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4006FBD8" w14:textId="77777777" w:rsidR="00DF5A2F" w:rsidRPr="00B17854" w:rsidRDefault="00DF5A2F" w:rsidP="00DF5A2F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6F85DF1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6138C389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外</w:t>
            </w: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边</w:t>
            </w:r>
          </w:p>
        </w:tc>
        <w:tc>
          <w:tcPr>
            <w:tcW w:w="1201" w:type="dxa"/>
            <w:shd w:val="clear" w:color="auto" w:fill="FFF2CC"/>
          </w:tcPr>
          <w:p w14:paraId="59B24891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wàibian</w:t>
            </w:r>
          </w:p>
        </w:tc>
        <w:tc>
          <w:tcPr>
            <w:tcW w:w="1149" w:type="dxa"/>
            <w:shd w:val="clear" w:color="auto" w:fill="FFF2CC"/>
          </w:tcPr>
          <w:p w14:paraId="2796CECD" w14:textId="77777777" w:rsidR="00DF5A2F" w:rsidRPr="00876393" w:rsidRDefault="00DF5A2F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outside</w:t>
            </w:r>
          </w:p>
        </w:tc>
      </w:tr>
      <w:tr w:rsidR="00DF5A2F" w14:paraId="0E6B3179" w14:textId="77777777" w:rsidTr="00876393">
        <w:trPr>
          <w:trHeight w:val="330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09F4F1D7" w14:textId="77777777" w:rsidR="00DF5A2F" w:rsidRDefault="00DF5A2F" w:rsidP="00DF5A2F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14EE7BA8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1C0A9880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B17D0E">
              <w:rPr>
                <w:rFonts w:ascii="SimSun" w:eastAsia="SimSun" w:hAnsi="SimSun" w:cs="SimSun" w:hint="eastAsia"/>
                <w:color w:val="000000"/>
                <w:sz w:val="28"/>
              </w:rPr>
              <w:t>告诉</w:t>
            </w:r>
          </w:p>
        </w:tc>
        <w:tc>
          <w:tcPr>
            <w:tcW w:w="1201" w:type="dxa"/>
            <w:shd w:val="clear" w:color="auto" w:fill="FFF2CC"/>
          </w:tcPr>
          <w:p w14:paraId="5D893061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gàosù</w:t>
            </w:r>
          </w:p>
        </w:tc>
        <w:tc>
          <w:tcPr>
            <w:tcW w:w="1149" w:type="dxa"/>
            <w:shd w:val="clear" w:color="auto" w:fill="FFF2CC"/>
          </w:tcPr>
          <w:p w14:paraId="7311D6D2" w14:textId="77777777" w:rsidR="00DF5A2F" w:rsidRPr="00876393" w:rsidRDefault="00154855" w:rsidP="00DF5A2F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to tell</w:t>
            </w:r>
          </w:p>
        </w:tc>
      </w:tr>
      <w:tr w:rsidR="00DF5A2F" w14:paraId="31997034" w14:textId="77777777" w:rsidTr="00876393">
        <w:trPr>
          <w:trHeight w:val="341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4155BA1C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10D1A522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55B8BE7A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201" w:type="dxa"/>
            <w:shd w:val="clear" w:color="auto" w:fill="FFF2CC"/>
          </w:tcPr>
          <w:p w14:paraId="2B701FD8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</w:p>
        </w:tc>
        <w:tc>
          <w:tcPr>
            <w:tcW w:w="1149" w:type="dxa"/>
            <w:shd w:val="clear" w:color="auto" w:fill="FFF2CC"/>
          </w:tcPr>
          <w:p w14:paraId="07826CED" w14:textId="77777777" w:rsidR="00DF5A2F" w:rsidRPr="00876393" w:rsidRDefault="00DF5A2F" w:rsidP="00DF5A2F">
            <w:pPr>
              <w:rPr>
                <w:rFonts w:ascii="Helvetica" w:hAnsi="Helvetica"/>
              </w:rPr>
            </w:pPr>
          </w:p>
        </w:tc>
      </w:tr>
      <w:tr w:rsidR="00DF5A2F" w14:paraId="3E6FFAA7" w14:textId="77777777" w:rsidTr="00876393">
        <w:trPr>
          <w:trHeight w:val="355"/>
        </w:trPr>
        <w:tc>
          <w:tcPr>
            <w:tcW w:w="937" w:type="dxa"/>
            <w:vMerge/>
            <w:shd w:val="clear" w:color="auto" w:fill="E2EFD9" w:themeFill="accent6" w:themeFillTint="33"/>
          </w:tcPr>
          <w:p w14:paraId="667245E4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48F03536" w14:textId="77777777" w:rsidR="00DF5A2F" w:rsidRDefault="00DF5A2F" w:rsidP="00DF5A2F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80" w:type="dxa"/>
            <w:shd w:val="clear" w:color="auto" w:fill="FFF2CC"/>
          </w:tcPr>
          <w:p w14:paraId="42363C59" w14:textId="77777777" w:rsidR="00DF5A2F" w:rsidRPr="00B17D0E" w:rsidRDefault="00DF5A2F" w:rsidP="00DF5A2F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201" w:type="dxa"/>
            <w:shd w:val="clear" w:color="auto" w:fill="FFF2CC"/>
          </w:tcPr>
          <w:p w14:paraId="35B5F31B" w14:textId="77777777" w:rsidR="00DF5A2F" w:rsidRPr="00876393" w:rsidRDefault="00DF5A2F" w:rsidP="00DF5A2F">
            <w:pPr>
              <w:rPr>
                <w:rFonts w:ascii="Arial" w:hAnsi="Arial" w:cs="Arial"/>
                <w:color w:val="C00000"/>
              </w:rPr>
            </w:pPr>
          </w:p>
        </w:tc>
        <w:tc>
          <w:tcPr>
            <w:tcW w:w="1149" w:type="dxa"/>
            <w:shd w:val="clear" w:color="auto" w:fill="FFF2CC"/>
          </w:tcPr>
          <w:p w14:paraId="203C254F" w14:textId="77777777" w:rsidR="00DF5A2F" w:rsidRPr="00876393" w:rsidRDefault="00DF5A2F" w:rsidP="00DF5A2F">
            <w:pPr>
              <w:rPr>
                <w:rFonts w:ascii="Helvetica" w:hAnsi="Helvetica"/>
              </w:rPr>
            </w:pPr>
          </w:p>
        </w:tc>
      </w:tr>
      <w:tr w:rsidR="00DF5A2F" w14:paraId="42BBC6B6" w14:textId="77777777" w:rsidTr="001742DF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68EF9FEC" w14:textId="77777777" w:rsidR="00DF5A2F" w:rsidRPr="00EF2685" w:rsidRDefault="00DF5A2F" w:rsidP="00DF5A2F">
            <w:pPr>
              <w:rPr>
                <w:rFonts w:ascii="Helvetica" w:hAnsi="Helvetica"/>
                <w:color w:val="C00000"/>
                <w:sz w:val="28"/>
              </w:rPr>
            </w:pPr>
            <w:r w:rsidRPr="00EF2685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4BD716F9" w14:textId="77777777" w:rsidR="00DF5A2F" w:rsidRPr="00C76C2C" w:rsidRDefault="00DF5A2F" w:rsidP="00DF5A2F">
            <w:pPr>
              <w:rPr>
                <w:rFonts w:ascii="SimSun" w:eastAsia="SimSun" w:hAnsi="SimSun" w:cs="Microsoft YaHei"/>
                <w:color w:val="000000"/>
                <w:sz w:val="32"/>
                <w:szCs w:val="32"/>
              </w:rPr>
            </w:pPr>
          </w:p>
          <w:p w14:paraId="15991A10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EF2685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的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in the phrase</w:t>
            </w:r>
            <w:r w:rsidRPr="00EF2685">
              <w:rPr>
                <w:rFonts w:ascii="SimSun" w:eastAsia="SimSun" w:hAnsi="SimSun" w:cs="Microsoft YaHei" w:hint="eastAsia"/>
                <w:color w:val="000000"/>
                <w:sz w:val="28"/>
                <w:szCs w:val="32"/>
              </w:rPr>
              <w:t>卖肉的地方</w:t>
            </w:r>
            <w:r w:rsidRPr="00EF2685">
              <w:rPr>
                <w:rFonts w:ascii="SimSun" w:eastAsia="SimSun" w:hAnsi="SimSun" w:cs="Helvetica"/>
                <w:color w:val="000000"/>
                <w:sz w:val="28"/>
                <w:szCs w:val="32"/>
              </w:rPr>
              <w:t>,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indicates that what precedes 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modifies what follows 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 The pattern is:</w:t>
            </w:r>
          </w:p>
          <w:p w14:paraId="2D8995DB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1246B553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M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odifier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+ P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article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+ N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oun</w:t>
            </w:r>
          </w:p>
          <w:p w14:paraId="3DA6DE8F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 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卖肉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      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 </w:t>
            </w:r>
            <w:r w:rsidRPr="00EF2685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地方</w:t>
            </w:r>
          </w:p>
          <w:p w14:paraId="45B4F0A3" w14:textId="77777777" w:rsidR="00DF5A2F" w:rsidRDefault="00DF5A2F" w:rsidP="00DF5A2F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(lit. “selling meat place”)</w:t>
            </w:r>
          </w:p>
          <w:p w14:paraId="49806B24" w14:textId="77777777" w:rsidR="00DF5A2F" w:rsidRPr="00EF2685" w:rsidRDefault="00DF5A2F" w:rsidP="00DF5A2F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5E9B1A52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which means “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the place where sells meats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</w:p>
          <w:p w14:paraId="7F4D983F" w14:textId="77777777" w:rsidR="00DF5A2F" w:rsidRPr="00EF2685" w:rsidRDefault="00DF5A2F" w:rsidP="00DF5A2F">
            <w:pPr>
              <w:rPr>
                <w:rFonts w:ascii="SimSun" w:eastAsia="SimSun" w:hAnsi="SimSun" w:cs="Microsoft YaHei"/>
                <w:color w:val="000000"/>
                <w:sz w:val="28"/>
                <w:szCs w:val="32"/>
              </w:rPr>
            </w:pPr>
            <w:r w:rsidRPr="00EF2685">
              <w:rPr>
                <w:rFonts w:ascii="SimSun" w:eastAsia="SimSun" w:hAnsi="SimSun" w:cs="Microsoft YaHei" w:hint="eastAsia"/>
                <w:color w:val="000000"/>
                <w:sz w:val="28"/>
                <w:szCs w:val="32"/>
              </w:rPr>
              <w:t xml:space="preserve"> </w:t>
            </w:r>
          </w:p>
          <w:p w14:paraId="5ED6AEA2" w14:textId="77777777" w:rsidR="00DF5A2F" w:rsidRPr="00EF2685" w:rsidRDefault="00DF5A2F" w:rsidP="00DF5A2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EF2685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是吗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means “Really/Is it true?</w:t>
            </w:r>
            <w:r w:rsidRPr="00EF2685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”</w:t>
            </w:r>
          </w:p>
          <w:p w14:paraId="6CF65F88" w14:textId="77777777" w:rsidR="00DF5A2F" w:rsidRDefault="00DF5A2F" w:rsidP="00DF5A2F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38C319F2" w14:textId="77777777" w:rsidR="00576CFC" w:rsidRDefault="00576CFC" w:rsidP="00721464">
      <w:pPr>
        <w:rPr>
          <w:rFonts w:ascii="Helvetica" w:hAnsi="Helvetica"/>
          <w:color w:val="C00000"/>
          <w:sz w:val="40"/>
          <w:szCs w:val="40"/>
        </w:rPr>
      </w:pPr>
    </w:p>
    <w:p w14:paraId="2FC72CFC" w14:textId="79E7302E" w:rsidR="00576CFC" w:rsidRDefault="00576CFC" w:rsidP="00721464">
      <w:pPr>
        <w:rPr>
          <w:rFonts w:ascii="Helvetica" w:hAnsi="Helvetica"/>
          <w:color w:val="C00000"/>
          <w:sz w:val="40"/>
          <w:szCs w:val="40"/>
        </w:rPr>
      </w:pPr>
    </w:p>
    <w:p w14:paraId="353046FA" w14:textId="77777777" w:rsidR="00CE2A15" w:rsidRDefault="00CE2A15" w:rsidP="00721464">
      <w:pPr>
        <w:rPr>
          <w:rFonts w:ascii="Helvetica" w:hAnsi="Helvetica"/>
          <w:color w:val="C00000"/>
          <w:sz w:val="40"/>
          <w:szCs w:val="40"/>
        </w:rPr>
      </w:pPr>
    </w:p>
    <w:p w14:paraId="071591BF" w14:textId="77777777" w:rsidR="005078BD" w:rsidRPr="00A66D39" w:rsidRDefault="005078BD" w:rsidP="00721464">
      <w:pPr>
        <w:rPr>
          <w:rFonts w:ascii="Helvetica" w:hAnsi="Helvetica"/>
          <w:color w:val="C00000"/>
          <w:sz w:val="40"/>
          <w:szCs w:val="40"/>
        </w:rPr>
      </w:pPr>
      <w:r w:rsidRPr="00A66D39">
        <w:rPr>
          <w:rFonts w:ascii="Helvetica" w:hAnsi="Helvetica"/>
          <w:color w:val="C00000"/>
          <w:sz w:val="40"/>
          <w:szCs w:val="40"/>
        </w:rPr>
        <w:lastRenderedPageBreak/>
        <w:t>Module II</w:t>
      </w:r>
      <w:r w:rsidRPr="00A66D39">
        <w:rPr>
          <w:rFonts w:ascii="Helvetica" w:hAnsi="Helvetica" w:hint="eastAsia"/>
          <w:color w:val="C00000"/>
          <w:sz w:val="40"/>
          <w:szCs w:val="40"/>
        </w:rPr>
        <w:t>I</w:t>
      </w:r>
      <w:r w:rsidRPr="00A66D39">
        <w:rPr>
          <w:rFonts w:ascii="Helvetica" w:hAnsi="Helvetica"/>
          <w:color w:val="C00000"/>
          <w:sz w:val="40"/>
          <w:szCs w:val="40"/>
        </w:rPr>
        <w:t xml:space="preserve">: </w:t>
      </w:r>
      <w:r w:rsidR="002245DD" w:rsidRPr="00A66D39">
        <w:rPr>
          <w:rFonts w:ascii="Helvetica" w:hAnsi="Helvetica"/>
          <w:color w:val="C00000"/>
          <w:sz w:val="40"/>
          <w:szCs w:val="40"/>
        </w:rPr>
        <w:t>Tastes</w:t>
      </w:r>
    </w:p>
    <w:p w14:paraId="618509D4" w14:textId="77777777" w:rsidR="00A0466A" w:rsidRDefault="005078BD" w:rsidP="00721464">
      <w:pPr>
        <w:rPr>
          <w:rFonts w:ascii="SimSun" w:eastAsia="SimSun" w:hAnsi="SimSun"/>
          <w:color w:val="C00000"/>
          <w:sz w:val="40"/>
          <w:szCs w:val="40"/>
        </w:rPr>
      </w:pPr>
      <w:r w:rsidRPr="00A66D39">
        <w:rPr>
          <w:rFonts w:ascii="SimSun" w:eastAsia="SimSun" w:hAnsi="SimSun" w:hint="eastAsia"/>
          <w:color w:val="C00000"/>
          <w:sz w:val="40"/>
          <w:szCs w:val="40"/>
        </w:rPr>
        <w:t>模块三：</w:t>
      </w:r>
      <w:r w:rsidR="002245DD" w:rsidRPr="00A66D39">
        <w:rPr>
          <w:rFonts w:ascii="SimSun" w:eastAsia="SimSun" w:hAnsi="SimSun" w:hint="eastAsia"/>
          <w:color w:val="C00000"/>
          <w:sz w:val="40"/>
          <w:szCs w:val="40"/>
        </w:rPr>
        <w:t>味道</w:t>
      </w:r>
    </w:p>
    <w:p w14:paraId="47D6E1C2" w14:textId="77777777" w:rsidR="003123F8" w:rsidRPr="009E0227" w:rsidRDefault="003123F8" w:rsidP="00721464">
      <w:pPr>
        <w:rPr>
          <w:rFonts w:ascii="SimSun" w:eastAsia="SimSun" w:hAnsi="SimSun"/>
          <w:color w:val="C00000"/>
          <w:sz w:val="28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4811"/>
        <w:gridCol w:w="1026"/>
        <w:gridCol w:w="1177"/>
        <w:gridCol w:w="107"/>
        <w:gridCol w:w="1142"/>
      </w:tblGrid>
      <w:tr w:rsidR="00A0466A" w14:paraId="548B0133" w14:textId="77777777" w:rsidTr="001742DF">
        <w:tc>
          <w:tcPr>
            <w:tcW w:w="9020" w:type="dxa"/>
            <w:gridSpan w:val="6"/>
            <w:shd w:val="clear" w:color="auto" w:fill="C5E0B3" w:themeFill="accent6" w:themeFillTint="66"/>
          </w:tcPr>
          <w:p w14:paraId="199F9DDB" w14:textId="77777777" w:rsidR="00A0466A" w:rsidRDefault="00A0466A" w:rsidP="00721464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3006BF" w:rsidRPr="003006BF">
              <w:rPr>
                <w:rFonts w:ascii="Helvetica" w:hAnsi="Helvetica" w:cs="Helvetica" w:hint="eastAsia"/>
                <w:sz w:val="28"/>
              </w:rPr>
              <w:t>Ma Xiaoqing</w:t>
            </w:r>
            <w:r w:rsidR="003006BF" w:rsidRPr="003006BF">
              <w:rPr>
                <w:rFonts w:ascii="Helvetica" w:hAnsi="Helvetica" w:cs="Helvetica"/>
                <w:sz w:val="28"/>
              </w:rPr>
              <w:t xml:space="preserve"> </w:t>
            </w:r>
            <w:r w:rsidR="003006BF" w:rsidRPr="003006BF">
              <w:rPr>
                <w:rFonts w:ascii="Helvetica" w:hAnsi="Helvetica" w:cs="Helvetica" w:hint="eastAsia"/>
                <w:sz w:val="28"/>
              </w:rPr>
              <w:t xml:space="preserve">and Qi Xin </w:t>
            </w:r>
            <w:r w:rsidR="003123F8">
              <w:rPr>
                <w:rFonts w:ascii="Helvetica" w:hAnsi="Helvetica" w:cs="Helvetica"/>
                <w:sz w:val="28"/>
              </w:rPr>
              <w:t>talk</w:t>
            </w:r>
            <w:r w:rsidR="003006BF" w:rsidRPr="003006BF">
              <w:rPr>
                <w:rFonts w:ascii="Helvetica" w:hAnsi="Helvetica" w:cs="Helvetica"/>
                <w:sz w:val="28"/>
              </w:rPr>
              <w:t xml:space="preserve"> about their favorite fruit</w:t>
            </w:r>
            <w:r w:rsidR="003123F8">
              <w:rPr>
                <w:rFonts w:ascii="Helvetica" w:hAnsi="Helvetica" w:cs="Helvetica"/>
                <w:sz w:val="28"/>
              </w:rPr>
              <w:t>s</w:t>
            </w:r>
            <w:r w:rsidR="003006BF" w:rsidRPr="003006BF">
              <w:rPr>
                <w:rFonts w:ascii="Helvetica" w:hAnsi="Helvetica" w:cs="Helvetica"/>
                <w:sz w:val="28"/>
              </w:rPr>
              <w:t>.</w:t>
            </w:r>
          </w:p>
          <w:p w14:paraId="1B778DE3" w14:textId="77777777" w:rsidR="00576CFC" w:rsidRPr="003E4B93" w:rsidRDefault="00576CFC" w:rsidP="00721464">
            <w:pPr>
              <w:rPr>
                <w:rFonts w:ascii="Helvetica Neue" w:eastAsia="Helvetica Neue" w:hAnsi="Helvetica Neue" w:cs="Helvetica Neue"/>
                <w:sz w:val="28"/>
                <w:szCs w:val="28"/>
              </w:rPr>
            </w:pPr>
          </w:p>
        </w:tc>
      </w:tr>
      <w:tr w:rsidR="0064659C" w14:paraId="4E81527F" w14:textId="77777777" w:rsidTr="00154855">
        <w:trPr>
          <w:trHeight w:val="345"/>
        </w:trPr>
        <w:tc>
          <w:tcPr>
            <w:tcW w:w="757" w:type="dxa"/>
            <w:vMerge w:val="restart"/>
            <w:shd w:val="clear" w:color="auto" w:fill="E2EFD9" w:themeFill="accent6" w:themeFillTint="33"/>
          </w:tcPr>
          <w:p w14:paraId="73B9E328" w14:textId="77777777" w:rsidR="00A0466A" w:rsidRPr="00B539B4" w:rsidRDefault="00A0466A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B539B4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3D4C695F" w14:textId="77777777" w:rsidR="00B539B4" w:rsidRPr="00B539B4" w:rsidRDefault="00A0466A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B539B4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14:paraId="37733475" w14:textId="77777777" w:rsidR="00B539B4" w:rsidRPr="00B539B4" w:rsidRDefault="00B539B4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59B04944" w14:textId="77777777" w:rsidR="00A0466A" w:rsidRPr="00B539B4" w:rsidRDefault="00A0466A" w:rsidP="00721464">
            <w:pPr>
              <w:spacing w:line="360" w:lineRule="auto"/>
              <w:rPr>
                <w:rFonts w:ascii="Helvetica" w:eastAsia="SimSun" w:hAnsi="Helvetica" w:cs="Helvetica"/>
                <w:color w:val="000000" w:themeColor="text1"/>
                <w:sz w:val="36"/>
              </w:rPr>
            </w:pPr>
            <w:r w:rsidRPr="00B539B4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810" w:type="dxa"/>
            <w:vMerge w:val="restart"/>
            <w:shd w:val="clear" w:color="auto" w:fill="E2EFD9" w:themeFill="accent6" w:themeFillTint="33"/>
          </w:tcPr>
          <w:p w14:paraId="5AF78A98" w14:textId="77777777" w:rsidR="00A0466A" w:rsidRPr="00B17854" w:rsidRDefault="002245D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你喜欢什么水果？</w:t>
            </w:r>
          </w:p>
          <w:p w14:paraId="658CE1B4" w14:textId="77777777" w:rsidR="00A0466A" w:rsidRDefault="002245D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我最喜欢橙子，甜甜的。你呢</w:t>
            </w:r>
            <w:r w:rsidR="00B539B4">
              <w:rPr>
                <w:rFonts w:ascii="SimSun" w:eastAsia="SimSun" w:hAnsi="SimSun" w:hint="eastAsia"/>
                <w:color w:val="000000" w:themeColor="text1"/>
                <w:sz w:val="36"/>
              </w:rPr>
              <w:t>？</w:t>
            </w:r>
          </w:p>
          <w:p w14:paraId="68BB933A" w14:textId="77777777" w:rsidR="00A0466A" w:rsidRPr="0064659C" w:rsidRDefault="00B539B4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我喜欢酸的，</w:t>
            </w:r>
            <w:r w:rsidR="00F27A2D">
              <w:rPr>
                <w:rFonts w:ascii="SimSun" w:eastAsia="SimSun" w:hAnsi="SimSun" w:hint="eastAsia"/>
                <w:color w:val="000000" w:themeColor="text1"/>
                <w:sz w:val="36"/>
              </w:rPr>
              <w:t>比如</w:t>
            </w:r>
            <w:r w:rsidR="0064659C">
              <w:rPr>
                <w:rFonts w:ascii="SimSun" w:eastAsia="SimSun" w:hAnsi="SimSun" w:hint="eastAsia"/>
                <w:color w:val="000000" w:themeColor="text1"/>
                <w:sz w:val="36"/>
              </w:rPr>
              <w:t>柠檬。</w:t>
            </w:r>
          </w:p>
        </w:tc>
        <w:tc>
          <w:tcPr>
            <w:tcW w:w="1027" w:type="dxa"/>
            <w:shd w:val="clear" w:color="auto" w:fill="FFF2CC"/>
          </w:tcPr>
          <w:p w14:paraId="7F0BF3EE" w14:textId="77777777" w:rsidR="00A0466A" w:rsidRPr="00B0117A" w:rsidRDefault="0064659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橙子</w:t>
            </w:r>
          </w:p>
        </w:tc>
        <w:tc>
          <w:tcPr>
            <w:tcW w:w="1284" w:type="dxa"/>
            <w:gridSpan w:val="2"/>
            <w:shd w:val="clear" w:color="auto" w:fill="FFF2CC"/>
          </w:tcPr>
          <w:p w14:paraId="0899E5D4" w14:textId="77777777" w:rsidR="00A0466A" w:rsidRPr="00876393" w:rsidRDefault="00C21249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chéngzi</w:t>
            </w:r>
          </w:p>
        </w:tc>
        <w:tc>
          <w:tcPr>
            <w:tcW w:w="1142" w:type="dxa"/>
            <w:shd w:val="clear" w:color="auto" w:fill="FFF2CC"/>
          </w:tcPr>
          <w:p w14:paraId="1312ACF1" w14:textId="77777777" w:rsidR="00A0466A" w:rsidRPr="00876393" w:rsidRDefault="00C21249" w:rsidP="00721464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orange</w:t>
            </w:r>
          </w:p>
        </w:tc>
      </w:tr>
      <w:tr w:rsidR="0064659C" w14:paraId="04DD7319" w14:textId="77777777" w:rsidTr="00154855">
        <w:trPr>
          <w:trHeight w:val="30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246ADC6" w14:textId="77777777" w:rsidR="00A0466A" w:rsidRPr="00414407" w:rsidRDefault="00A0466A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7C856463" w14:textId="77777777" w:rsidR="00A0466A" w:rsidRPr="00414407" w:rsidRDefault="00A0466A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7" w:type="dxa"/>
            <w:shd w:val="clear" w:color="auto" w:fill="FFF2CC"/>
          </w:tcPr>
          <w:p w14:paraId="2469138A" w14:textId="77777777" w:rsidR="00A0466A" w:rsidRPr="00B0117A" w:rsidRDefault="0064659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甜</w:t>
            </w:r>
          </w:p>
        </w:tc>
        <w:tc>
          <w:tcPr>
            <w:tcW w:w="1284" w:type="dxa"/>
            <w:gridSpan w:val="2"/>
            <w:shd w:val="clear" w:color="auto" w:fill="FFF2CC"/>
          </w:tcPr>
          <w:p w14:paraId="6E1F6C6C" w14:textId="77777777" w:rsidR="00A0466A" w:rsidRPr="00876393" w:rsidRDefault="00C21249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tián</w:t>
            </w:r>
          </w:p>
        </w:tc>
        <w:tc>
          <w:tcPr>
            <w:tcW w:w="1142" w:type="dxa"/>
            <w:shd w:val="clear" w:color="auto" w:fill="FFF2CC"/>
          </w:tcPr>
          <w:p w14:paraId="468F5C87" w14:textId="77777777" w:rsidR="00A0466A" w:rsidRPr="00876393" w:rsidRDefault="00C21249" w:rsidP="00721464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sweet</w:t>
            </w:r>
          </w:p>
        </w:tc>
      </w:tr>
      <w:tr w:rsidR="0064659C" w14:paraId="34AF01C4" w14:textId="77777777" w:rsidTr="00154855">
        <w:trPr>
          <w:trHeight w:val="39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E954792" w14:textId="77777777" w:rsidR="00A0466A" w:rsidRPr="00B17854" w:rsidRDefault="00A0466A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7FE77C6F" w14:textId="77777777" w:rsidR="00A0466A" w:rsidRPr="00414407" w:rsidRDefault="00A0466A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7" w:type="dxa"/>
            <w:shd w:val="clear" w:color="auto" w:fill="FFF2CC"/>
          </w:tcPr>
          <w:p w14:paraId="6E9DAAB4" w14:textId="77777777" w:rsidR="00A0466A" w:rsidRPr="00B0117A" w:rsidRDefault="0064659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酸</w:t>
            </w:r>
          </w:p>
        </w:tc>
        <w:tc>
          <w:tcPr>
            <w:tcW w:w="1284" w:type="dxa"/>
            <w:gridSpan w:val="2"/>
            <w:shd w:val="clear" w:color="auto" w:fill="FFF2CC"/>
          </w:tcPr>
          <w:p w14:paraId="31AAA950" w14:textId="77777777" w:rsidR="00A0466A" w:rsidRPr="00876393" w:rsidRDefault="00C21249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suān</w:t>
            </w:r>
          </w:p>
        </w:tc>
        <w:tc>
          <w:tcPr>
            <w:tcW w:w="1142" w:type="dxa"/>
            <w:shd w:val="clear" w:color="auto" w:fill="FFF2CC"/>
          </w:tcPr>
          <w:p w14:paraId="7B2E2785" w14:textId="77777777" w:rsidR="00A0466A" w:rsidRPr="00876393" w:rsidRDefault="00C21249" w:rsidP="00721464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sour</w:t>
            </w:r>
          </w:p>
        </w:tc>
      </w:tr>
      <w:tr w:rsidR="0064659C" w14:paraId="7BDC2B15" w14:textId="77777777" w:rsidTr="00154855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8E39E23" w14:textId="77777777" w:rsidR="00A0466A" w:rsidRDefault="00A0466A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0F3667B4" w14:textId="77777777" w:rsidR="00A0466A" w:rsidRDefault="00A0466A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353526B4" w14:textId="77777777" w:rsidR="00A0466A" w:rsidRPr="00B0117A" w:rsidRDefault="0064659C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比如</w:t>
            </w:r>
          </w:p>
        </w:tc>
        <w:tc>
          <w:tcPr>
            <w:tcW w:w="1284" w:type="dxa"/>
            <w:gridSpan w:val="2"/>
            <w:shd w:val="clear" w:color="auto" w:fill="FFF2CC"/>
          </w:tcPr>
          <w:p w14:paraId="531A97B7" w14:textId="77777777" w:rsidR="00A0466A" w:rsidRPr="00876393" w:rsidRDefault="00C21249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bǐrú</w:t>
            </w:r>
          </w:p>
        </w:tc>
        <w:tc>
          <w:tcPr>
            <w:tcW w:w="1142" w:type="dxa"/>
            <w:shd w:val="clear" w:color="auto" w:fill="FFF2CC"/>
          </w:tcPr>
          <w:p w14:paraId="3E3B1688" w14:textId="77777777" w:rsidR="00A0466A" w:rsidRPr="00876393" w:rsidRDefault="00C21249" w:rsidP="00721464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such as</w:t>
            </w:r>
          </w:p>
        </w:tc>
      </w:tr>
      <w:tr w:rsidR="00F27A2D" w14:paraId="4CE1E094" w14:textId="77777777" w:rsidTr="00154855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86DB000" w14:textId="77777777" w:rsidR="00F27A2D" w:rsidRDefault="00F27A2D" w:rsidP="00F27A2D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3305D514" w14:textId="77777777" w:rsidR="00F27A2D" w:rsidRDefault="00F27A2D" w:rsidP="00F27A2D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01CC3B62" w14:textId="77777777" w:rsidR="00F27A2D" w:rsidRPr="00B0117A" w:rsidRDefault="00F27A2D" w:rsidP="00F27A2D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柠檬</w:t>
            </w:r>
          </w:p>
        </w:tc>
        <w:tc>
          <w:tcPr>
            <w:tcW w:w="1284" w:type="dxa"/>
            <w:gridSpan w:val="2"/>
            <w:shd w:val="clear" w:color="auto" w:fill="FFF2CC"/>
          </w:tcPr>
          <w:p w14:paraId="130ECD49" w14:textId="77777777" w:rsidR="00F27A2D" w:rsidRPr="00876393" w:rsidRDefault="00F27A2D" w:rsidP="00F27A2D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níngméng</w:t>
            </w:r>
          </w:p>
        </w:tc>
        <w:tc>
          <w:tcPr>
            <w:tcW w:w="1142" w:type="dxa"/>
            <w:shd w:val="clear" w:color="auto" w:fill="FFF2CC"/>
          </w:tcPr>
          <w:p w14:paraId="39E62338" w14:textId="77777777" w:rsidR="00F27A2D" w:rsidRPr="00876393" w:rsidRDefault="00F27A2D" w:rsidP="00F27A2D">
            <w:pPr>
              <w:rPr>
                <w:rFonts w:ascii="Helvetica" w:hAnsi="Helvetica"/>
              </w:rPr>
            </w:pPr>
            <w:r w:rsidRPr="00876393">
              <w:rPr>
                <w:rFonts w:ascii="Helvetica" w:hAnsi="Helvetica"/>
              </w:rPr>
              <w:t>lemon</w:t>
            </w:r>
          </w:p>
        </w:tc>
      </w:tr>
      <w:tr w:rsidR="00F27A2D" w14:paraId="633ABF5C" w14:textId="77777777" w:rsidTr="00154855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10716150" w14:textId="77777777" w:rsidR="00F27A2D" w:rsidRPr="00B17854" w:rsidRDefault="00F27A2D" w:rsidP="00F27A2D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68AF01D7" w14:textId="77777777" w:rsidR="00F27A2D" w:rsidRDefault="00F27A2D" w:rsidP="00F27A2D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1CE695C3" w14:textId="77777777" w:rsidR="00F27A2D" w:rsidRPr="00B0117A" w:rsidRDefault="00F27A2D" w:rsidP="00F27A2D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284" w:type="dxa"/>
            <w:gridSpan w:val="2"/>
            <w:shd w:val="clear" w:color="auto" w:fill="FFF2CC"/>
          </w:tcPr>
          <w:p w14:paraId="550C0898" w14:textId="77777777" w:rsidR="00F27A2D" w:rsidRPr="00361CBA" w:rsidRDefault="00F27A2D" w:rsidP="00F27A2D">
            <w:pPr>
              <w:rPr>
                <w:rFonts w:cstheme="minorHAnsi"/>
                <w:color w:val="C00000"/>
              </w:rPr>
            </w:pPr>
          </w:p>
        </w:tc>
        <w:tc>
          <w:tcPr>
            <w:tcW w:w="1142" w:type="dxa"/>
            <w:shd w:val="clear" w:color="auto" w:fill="FFF2CC"/>
          </w:tcPr>
          <w:p w14:paraId="49B2963F" w14:textId="77777777" w:rsidR="00F27A2D" w:rsidRPr="00F03EAC" w:rsidRDefault="00F27A2D" w:rsidP="00F27A2D">
            <w:pPr>
              <w:rPr>
                <w:rFonts w:ascii="Helvetica" w:hAnsi="Helvetica"/>
              </w:rPr>
            </w:pPr>
          </w:p>
        </w:tc>
      </w:tr>
      <w:tr w:rsidR="00F27A2D" w14:paraId="0727EF2E" w14:textId="77777777" w:rsidTr="00154855">
        <w:trPr>
          <w:trHeight w:val="33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FCC0968" w14:textId="77777777" w:rsidR="00F27A2D" w:rsidRDefault="00F27A2D" w:rsidP="00F27A2D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0" w:type="dxa"/>
            <w:vMerge/>
            <w:shd w:val="clear" w:color="auto" w:fill="E2EFD9" w:themeFill="accent6" w:themeFillTint="33"/>
          </w:tcPr>
          <w:p w14:paraId="3191C495" w14:textId="77777777" w:rsidR="00F27A2D" w:rsidRDefault="00F27A2D" w:rsidP="00F27A2D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402F4DE3" w14:textId="77777777" w:rsidR="00F27A2D" w:rsidRPr="00B0117A" w:rsidRDefault="00F27A2D" w:rsidP="00F27A2D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284" w:type="dxa"/>
            <w:gridSpan w:val="2"/>
            <w:shd w:val="clear" w:color="auto" w:fill="FFF2CC"/>
          </w:tcPr>
          <w:p w14:paraId="71CBDB6C" w14:textId="77777777" w:rsidR="00F27A2D" w:rsidRPr="00361CBA" w:rsidRDefault="00F27A2D" w:rsidP="00F27A2D">
            <w:pPr>
              <w:rPr>
                <w:rFonts w:cstheme="minorHAnsi"/>
                <w:color w:val="C00000"/>
              </w:rPr>
            </w:pPr>
          </w:p>
        </w:tc>
        <w:tc>
          <w:tcPr>
            <w:tcW w:w="1142" w:type="dxa"/>
            <w:shd w:val="clear" w:color="auto" w:fill="FFF2CC"/>
          </w:tcPr>
          <w:p w14:paraId="34ADB5E5" w14:textId="77777777" w:rsidR="00F27A2D" w:rsidRPr="00F03EAC" w:rsidRDefault="00F27A2D" w:rsidP="00F27A2D">
            <w:pPr>
              <w:rPr>
                <w:rFonts w:ascii="Helvetica" w:hAnsi="Helvetica"/>
              </w:rPr>
            </w:pPr>
          </w:p>
        </w:tc>
      </w:tr>
      <w:tr w:rsidR="00F27A2D" w14:paraId="000F1B85" w14:textId="77777777" w:rsidTr="001742DF">
        <w:trPr>
          <w:trHeight w:val="353"/>
        </w:trPr>
        <w:tc>
          <w:tcPr>
            <w:tcW w:w="9020" w:type="dxa"/>
            <w:gridSpan w:val="6"/>
            <w:shd w:val="clear" w:color="auto" w:fill="FBE4D5" w:themeFill="accent2" w:themeFillTint="33"/>
          </w:tcPr>
          <w:p w14:paraId="220F7B26" w14:textId="77777777" w:rsidR="00F27A2D" w:rsidRDefault="00F27A2D" w:rsidP="00F27A2D">
            <w:pPr>
              <w:rPr>
                <w:rFonts w:ascii="Helvetica" w:hAnsi="Helvetica"/>
                <w:color w:val="C00000"/>
                <w:sz w:val="28"/>
              </w:rPr>
            </w:pPr>
            <w:r w:rsidRPr="00FB2D22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46F42690" w14:textId="77777777" w:rsidR="00F27A2D" w:rsidRPr="00FB2D22" w:rsidRDefault="00F27A2D" w:rsidP="00F27A2D">
            <w:pPr>
              <w:rPr>
                <w:rFonts w:ascii="Helvetica" w:hAnsi="Helvetica"/>
                <w:color w:val="C00000"/>
                <w:sz w:val="28"/>
              </w:rPr>
            </w:pPr>
          </w:p>
          <w:p w14:paraId="1F784046" w14:textId="77777777" w:rsidR="00F27A2D" w:rsidRPr="00FB2D22" w:rsidRDefault="00F27A2D" w:rsidP="00F27A2D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FB2D22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甜甜的</w:t>
            </w:r>
            <w:r w:rsidRPr="00FB2D2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this form consists of a reduplicated adjective and the particle </w:t>
            </w:r>
            <w:r w:rsidRPr="00FB2D22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FB2D22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. </w:t>
            </w:r>
            <w:r w:rsidRPr="00FB2D2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Usually this form is used as a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predicate.</w:t>
            </w:r>
          </w:p>
          <w:p w14:paraId="63468EBA" w14:textId="77777777" w:rsidR="00F27A2D" w:rsidRPr="00FB2D22" w:rsidRDefault="00F27A2D" w:rsidP="00F27A2D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24DE527C" w14:textId="77777777" w:rsidR="00576CFC" w:rsidRPr="00FB2D22" w:rsidRDefault="00F27A2D" w:rsidP="00F27A2D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FB2D22">
              <w:rPr>
                <w:rFonts w:ascii="Helvetica" w:eastAsia="SimSun" w:hAnsi="Helvetica" w:cs="Helvetica" w:hint="eastAsia"/>
                <w:color w:val="C00000"/>
                <w:sz w:val="28"/>
                <w:szCs w:val="32"/>
              </w:rPr>
              <w:t>酸的</w:t>
            </w:r>
            <w:r w:rsidRPr="00FB2D2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is a noun phrase combined with adjectives/verbs and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the</w:t>
            </w:r>
            <w:r w:rsidRPr="00FB2D2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particle 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, </w:t>
            </w:r>
            <w:r w:rsidRPr="00FB2D22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Pr="00FB2D2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indicating “something sour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</w:p>
        </w:tc>
      </w:tr>
      <w:tr w:rsidR="00A0466A" w14:paraId="3528EE30" w14:textId="77777777" w:rsidTr="001742DF">
        <w:tc>
          <w:tcPr>
            <w:tcW w:w="9020" w:type="dxa"/>
            <w:gridSpan w:val="6"/>
            <w:shd w:val="clear" w:color="auto" w:fill="C5E0B3" w:themeFill="accent6" w:themeFillTint="66"/>
          </w:tcPr>
          <w:p w14:paraId="5E9F60D5" w14:textId="77777777" w:rsidR="00A0466A" w:rsidRDefault="00A0466A" w:rsidP="00721464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3E4B93" w:rsidRPr="003006BF">
              <w:rPr>
                <w:rFonts w:ascii="Helvetica" w:hAnsi="Helvetica" w:cs="Helvetica" w:hint="eastAsia"/>
                <w:sz w:val="28"/>
              </w:rPr>
              <w:t>Ma Xiaoqing</w:t>
            </w:r>
            <w:r w:rsidR="003E4B93" w:rsidRPr="003006BF">
              <w:rPr>
                <w:rFonts w:ascii="Helvetica" w:hAnsi="Helvetica" w:cs="Helvetica"/>
                <w:sz w:val="28"/>
              </w:rPr>
              <w:t xml:space="preserve"> </w:t>
            </w:r>
            <w:r w:rsidR="00F27A2D">
              <w:rPr>
                <w:rFonts w:ascii="Helvetica" w:hAnsi="Helvetica" w:cs="Helvetica" w:hint="eastAsia"/>
                <w:sz w:val="28"/>
              </w:rPr>
              <w:t>and Qi Y</w:t>
            </w:r>
            <w:r w:rsidR="003E4B93" w:rsidRPr="003006BF">
              <w:rPr>
                <w:rFonts w:ascii="Helvetica" w:hAnsi="Helvetica" w:cs="Helvetica" w:hint="eastAsia"/>
                <w:sz w:val="28"/>
              </w:rPr>
              <w:t xml:space="preserve">in </w:t>
            </w:r>
            <w:r w:rsidR="003123F8">
              <w:rPr>
                <w:rFonts w:ascii="Helvetica" w:hAnsi="Helvetica" w:cs="Helvetica"/>
                <w:sz w:val="28"/>
              </w:rPr>
              <w:t>talk about their favorite</w:t>
            </w:r>
            <w:r w:rsidR="003E4B93" w:rsidRPr="003006BF">
              <w:rPr>
                <w:rFonts w:ascii="Helvetica" w:hAnsi="Helvetica" w:cs="Helvetica"/>
                <w:sz w:val="28"/>
              </w:rPr>
              <w:t xml:space="preserve"> flavors.</w:t>
            </w:r>
          </w:p>
          <w:p w14:paraId="2352A8F8" w14:textId="77777777" w:rsidR="00576CFC" w:rsidRPr="003E4B93" w:rsidRDefault="00576CFC" w:rsidP="00721464">
            <w:pPr>
              <w:rPr>
                <w:rFonts w:ascii="Helvetica Neue" w:eastAsia="Helvetica Neue" w:hAnsi="Helvetica Neue" w:cs="Helvetica Neue"/>
                <w:sz w:val="28"/>
                <w:szCs w:val="28"/>
              </w:rPr>
            </w:pPr>
          </w:p>
        </w:tc>
      </w:tr>
      <w:tr w:rsidR="00F27A2D" w14:paraId="7730ABDC" w14:textId="77777777" w:rsidTr="00154855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7E4674D6" w14:textId="77777777" w:rsidR="00F27A2D" w:rsidRPr="003E4B93" w:rsidRDefault="00F27A2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3E4B93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6FFD27EE" w14:textId="77777777" w:rsidR="00F27A2D" w:rsidRPr="003E4B93" w:rsidRDefault="00F27A2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3E4B93"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  <w:p w14:paraId="5DF1CEC5" w14:textId="77777777" w:rsidR="00F27A2D" w:rsidRPr="003E4B93" w:rsidRDefault="00F27A2D" w:rsidP="0072146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3E4B93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20963868" w14:textId="77777777" w:rsidR="00F27A2D" w:rsidRPr="003E4B93" w:rsidRDefault="00F27A2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16" w:type="dxa"/>
            <w:vMerge w:val="restart"/>
            <w:shd w:val="clear" w:color="auto" w:fill="E2EFD9" w:themeFill="accent6" w:themeFillTint="33"/>
          </w:tcPr>
          <w:p w14:paraId="3DFEA348" w14:textId="77777777" w:rsidR="00F27A2D" w:rsidRDefault="00F27A2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我们买个蛋糕吧？</w:t>
            </w:r>
          </w:p>
          <w:p w14:paraId="6CCACF27" w14:textId="77777777" w:rsidR="00F27A2D" w:rsidRDefault="00F27A2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好啊，你喜欢什么口味？</w:t>
            </w:r>
          </w:p>
          <w:p w14:paraId="3B7A0EBE" w14:textId="77777777" w:rsidR="00F27A2D" w:rsidRPr="0041295F" w:rsidRDefault="00F27A2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巧克力口味和香草口味我都喜欢。</w:t>
            </w:r>
          </w:p>
        </w:tc>
        <w:tc>
          <w:tcPr>
            <w:tcW w:w="1027" w:type="dxa"/>
            <w:shd w:val="clear" w:color="auto" w:fill="FFF2CC"/>
          </w:tcPr>
          <w:p w14:paraId="5494675D" w14:textId="77777777" w:rsidR="00F27A2D" w:rsidRPr="00B0117A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蛋糕</w:t>
            </w:r>
          </w:p>
        </w:tc>
        <w:tc>
          <w:tcPr>
            <w:tcW w:w="1177" w:type="dxa"/>
            <w:shd w:val="clear" w:color="auto" w:fill="FFF2CC"/>
          </w:tcPr>
          <w:p w14:paraId="5C4E3A8B" w14:textId="77777777" w:rsidR="00F27A2D" w:rsidRPr="00876393" w:rsidRDefault="00F27A2D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dàngāo</w:t>
            </w:r>
          </w:p>
        </w:tc>
        <w:tc>
          <w:tcPr>
            <w:tcW w:w="1244" w:type="dxa"/>
            <w:gridSpan w:val="2"/>
            <w:shd w:val="clear" w:color="auto" w:fill="FFF2CC"/>
          </w:tcPr>
          <w:p w14:paraId="4028C595" w14:textId="77777777" w:rsidR="00F27A2D" w:rsidRPr="00876393" w:rsidRDefault="00F27A2D" w:rsidP="00721464">
            <w:pPr>
              <w:rPr>
                <w:rFonts w:ascii="Helvetica" w:hAnsi="Helvetica" w:cs="Helvetica"/>
              </w:rPr>
            </w:pPr>
            <w:r w:rsidRPr="00876393">
              <w:rPr>
                <w:rFonts w:ascii="Helvetica" w:hAnsi="Helvetica" w:cs="Helvetica"/>
              </w:rPr>
              <w:t>cake</w:t>
            </w:r>
          </w:p>
        </w:tc>
      </w:tr>
      <w:tr w:rsidR="00F27A2D" w14:paraId="2E8F7E65" w14:textId="77777777" w:rsidTr="00154855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13E02BF" w14:textId="77777777" w:rsidR="00F27A2D" w:rsidRPr="00414407" w:rsidRDefault="00F27A2D" w:rsidP="00721464">
            <w:pP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16" w:type="dxa"/>
            <w:vMerge/>
            <w:shd w:val="clear" w:color="auto" w:fill="E2EFD9" w:themeFill="accent6" w:themeFillTint="33"/>
          </w:tcPr>
          <w:p w14:paraId="62FC1B8C" w14:textId="77777777" w:rsidR="00F27A2D" w:rsidRPr="00414407" w:rsidRDefault="00F27A2D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7" w:type="dxa"/>
            <w:shd w:val="clear" w:color="auto" w:fill="FFF2CC"/>
          </w:tcPr>
          <w:p w14:paraId="7CB9B29B" w14:textId="77777777" w:rsidR="00F27A2D" w:rsidRPr="00B0117A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口味</w:t>
            </w:r>
          </w:p>
        </w:tc>
        <w:tc>
          <w:tcPr>
            <w:tcW w:w="1177" w:type="dxa"/>
            <w:shd w:val="clear" w:color="auto" w:fill="FFF2CC"/>
          </w:tcPr>
          <w:p w14:paraId="7B05E1F6" w14:textId="77777777" w:rsidR="00F27A2D" w:rsidRPr="00876393" w:rsidRDefault="00F27A2D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kǒuwèi</w:t>
            </w:r>
          </w:p>
        </w:tc>
        <w:tc>
          <w:tcPr>
            <w:tcW w:w="1244" w:type="dxa"/>
            <w:gridSpan w:val="2"/>
            <w:shd w:val="clear" w:color="auto" w:fill="FFF2CC"/>
          </w:tcPr>
          <w:p w14:paraId="2BBA8BBC" w14:textId="77777777" w:rsidR="00F27A2D" w:rsidRPr="00876393" w:rsidRDefault="00F27A2D" w:rsidP="00721464">
            <w:pPr>
              <w:rPr>
                <w:rFonts w:ascii="Helvetica" w:hAnsi="Helvetica" w:cs="Helvetica"/>
              </w:rPr>
            </w:pPr>
            <w:r w:rsidRPr="00876393">
              <w:rPr>
                <w:rFonts w:ascii="Helvetica" w:hAnsi="Helvetica" w:cs="Helvetica"/>
              </w:rPr>
              <w:t>flavor</w:t>
            </w:r>
          </w:p>
        </w:tc>
      </w:tr>
      <w:tr w:rsidR="00F27A2D" w14:paraId="1DE6EAC4" w14:textId="77777777" w:rsidTr="00154855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1F0AD06" w14:textId="77777777" w:rsidR="00F27A2D" w:rsidRPr="00B17854" w:rsidRDefault="00F27A2D" w:rsidP="0072146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16" w:type="dxa"/>
            <w:vMerge/>
            <w:shd w:val="clear" w:color="auto" w:fill="E2EFD9" w:themeFill="accent6" w:themeFillTint="33"/>
          </w:tcPr>
          <w:p w14:paraId="192AB233" w14:textId="77777777" w:rsidR="00F27A2D" w:rsidRPr="00414407" w:rsidRDefault="00F27A2D" w:rsidP="00721464">
            <w:pP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7" w:type="dxa"/>
            <w:shd w:val="clear" w:color="auto" w:fill="FFF2CC"/>
          </w:tcPr>
          <w:p w14:paraId="1602FB0A" w14:textId="77777777" w:rsidR="00F27A2D" w:rsidRPr="00B0117A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 w:rsidRPr="004F6434">
              <w:rPr>
                <w:rFonts w:ascii="SimSun" w:eastAsia="SimSun" w:hAnsi="SimSun" w:cs="SimSun" w:hint="eastAsia"/>
                <w:color w:val="000000"/>
              </w:rPr>
              <w:t>巧克力</w:t>
            </w:r>
          </w:p>
        </w:tc>
        <w:tc>
          <w:tcPr>
            <w:tcW w:w="1177" w:type="dxa"/>
            <w:shd w:val="clear" w:color="auto" w:fill="FFF2CC"/>
          </w:tcPr>
          <w:p w14:paraId="0B655E11" w14:textId="77777777" w:rsidR="00F27A2D" w:rsidRPr="00876393" w:rsidRDefault="00F27A2D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qiǎokèlì</w:t>
            </w:r>
          </w:p>
        </w:tc>
        <w:tc>
          <w:tcPr>
            <w:tcW w:w="1244" w:type="dxa"/>
            <w:gridSpan w:val="2"/>
            <w:shd w:val="clear" w:color="auto" w:fill="FFF2CC"/>
          </w:tcPr>
          <w:p w14:paraId="4AD664D4" w14:textId="77777777" w:rsidR="00F27A2D" w:rsidRPr="00876393" w:rsidRDefault="00F27A2D" w:rsidP="00721464">
            <w:pPr>
              <w:rPr>
                <w:rFonts w:ascii="Helvetica" w:hAnsi="Helvetica" w:cs="Helvetica"/>
              </w:rPr>
            </w:pPr>
            <w:r w:rsidRPr="00876393">
              <w:rPr>
                <w:rStyle w:val="shorttext"/>
                <w:rFonts w:ascii="Helvetica" w:hAnsi="Helvetica" w:cs="Helvetica"/>
                <w:lang w:val="en"/>
              </w:rPr>
              <w:t>chocolate</w:t>
            </w:r>
          </w:p>
        </w:tc>
      </w:tr>
      <w:tr w:rsidR="00F27A2D" w14:paraId="7FB89F19" w14:textId="77777777" w:rsidTr="00154855">
        <w:trPr>
          <w:trHeight w:val="4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EC91B33" w14:textId="77777777" w:rsidR="00F27A2D" w:rsidRDefault="00F27A2D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6" w:type="dxa"/>
            <w:vMerge/>
            <w:shd w:val="clear" w:color="auto" w:fill="E2EFD9" w:themeFill="accent6" w:themeFillTint="33"/>
          </w:tcPr>
          <w:p w14:paraId="44253DA2" w14:textId="77777777" w:rsidR="00F27A2D" w:rsidRDefault="00F27A2D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63BA3BFA" w14:textId="77777777" w:rsidR="00F27A2D" w:rsidRPr="00B0117A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香草</w:t>
            </w:r>
          </w:p>
        </w:tc>
        <w:tc>
          <w:tcPr>
            <w:tcW w:w="1177" w:type="dxa"/>
            <w:shd w:val="clear" w:color="auto" w:fill="FFF2CC"/>
          </w:tcPr>
          <w:p w14:paraId="7A9BD4A3" w14:textId="77777777" w:rsidR="00F27A2D" w:rsidRPr="00876393" w:rsidRDefault="00F27A2D" w:rsidP="00721464">
            <w:pPr>
              <w:rPr>
                <w:rFonts w:ascii="Arial" w:hAnsi="Arial" w:cs="Arial"/>
                <w:color w:val="C00000"/>
              </w:rPr>
            </w:pPr>
            <w:r w:rsidRPr="00876393">
              <w:rPr>
                <w:rFonts w:ascii="Arial" w:hAnsi="Arial" w:cs="Arial"/>
              </w:rPr>
              <w:t>xiāngcǎo</w:t>
            </w:r>
          </w:p>
        </w:tc>
        <w:tc>
          <w:tcPr>
            <w:tcW w:w="1244" w:type="dxa"/>
            <w:gridSpan w:val="2"/>
            <w:shd w:val="clear" w:color="auto" w:fill="FFF2CC"/>
          </w:tcPr>
          <w:p w14:paraId="473963DB" w14:textId="77777777" w:rsidR="00F27A2D" w:rsidRPr="00876393" w:rsidRDefault="00F27A2D" w:rsidP="00721464">
            <w:pPr>
              <w:rPr>
                <w:rFonts w:ascii="Helvetica" w:hAnsi="Helvetica" w:cs="Helvetica"/>
              </w:rPr>
            </w:pPr>
            <w:r w:rsidRPr="00876393">
              <w:rPr>
                <w:rStyle w:val="shorttext"/>
                <w:rFonts w:ascii="Helvetica" w:hAnsi="Helvetica" w:cs="Helvetica"/>
                <w:lang w:val="en"/>
              </w:rPr>
              <w:t>vanilla</w:t>
            </w:r>
          </w:p>
        </w:tc>
      </w:tr>
      <w:tr w:rsidR="00F27A2D" w14:paraId="357C6C26" w14:textId="77777777" w:rsidTr="00154855">
        <w:trPr>
          <w:trHeight w:val="44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8BC7A6A" w14:textId="77777777" w:rsidR="00F27A2D" w:rsidRDefault="00F27A2D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6" w:type="dxa"/>
            <w:vMerge/>
            <w:shd w:val="clear" w:color="auto" w:fill="E2EFD9" w:themeFill="accent6" w:themeFillTint="33"/>
          </w:tcPr>
          <w:p w14:paraId="21B129EC" w14:textId="77777777" w:rsidR="00F27A2D" w:rsidRDefault="00F27A2D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24A20E6A" w14:textId="77777777" w:rsidR="00F27A2D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77" w:type="dxa"/>
            <w:shd w:val="clear" w:color="auto" w:fill="FFF2CC"/>
          </w:tcPr>
          <w:p w14:paraId="780FBD84" w14:textId="77777777" w:rsidR="00F27A2D" w:rsidRDefault="00F27A2D" w:rsidP="00721464"/>
        </w:tc>
        <w:tc>
          <w:tcPr>
            <w:tcW w:w="1244" w:type="dxa"/>
            <w:gridSpan w:val="2"/>
            <w:shd w:val="clear" w:color="auto" w:fill="FFF2CC"/>
          </w:tcPr>
          <w:p w14:paraId="0EE655F6" w14:textId="77777777" w:rsidR="00F27A2D" w:rsidRDefault="00F27A2D" w:rsidP="00721464">
            <w:pPr>
              <w:rPr>
                <w:rStyle w:val="shorttext"/>
                <w:lang w:val="en"/>
              </w:rPr>
            </w:pPr>
          </w:p>
        </w:tc>
      </w:tr>
      <w:tr w:rsidR="00F27A2D" w14:paraId="19E07D29" w14:textId="77777777" w:rsidTr="00154855">
        <w:trPr>
          <w:trHeight w:val="1147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14DC6F9" w14:textId="77777777" w:rsidR="00F27A2D" w:rsidRDefault="00F27A2D" w:rsidP="00721464">
            <w:pP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16" w:type="dxa"/>
            <w:vMerge/>
            <w:shd w:val="clear" w:color="auto" w:fill="E2EFD9" w:themeFill="accent6" w:themeFillTint="33"/>
          </w:tcPr>
          <w:p w14:paraId="1FD6F7C8" w14:textId="77777777" w:rsidR="00F27A2D" w:rsidRDefault="00F27A2D" w:rsidP="00721464">
            <w:pP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7" w:type="dxa"/>
            <w:shd w:val="clear" w:color="auto" w:fill="FFF2CC"/>
          </w:tcPr>
          <w:p w14:paraId="14EC656A" w14:textId="77777777" w:rsidR="00F27A2D" w:rsidRDefault="00F27A2D" w:rsidP="00721464">
            <w:pP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77" w:type="dxa"/>
            <w:shd w:val="clear" w:color="auto" w:fill="FFF2CC"/>
          </w:tcPr>
          <w:p w14:paraId="4BFB4380" w14:textId="77777777" w:rsidR="00F27A2D" w:rsidRDefault="00F27A2D" w:rsidP="00721464"/>
          <w:p w14:paraId="0159593D" w14:textId="77777777" w:rsidR="00F27A2D" w:rsidRPr="00F27A2D" w:rsidRDefault="00F27A2D" w:rsidP="00F27A2D"/>
        </w:tc>
        <w:tc>
          <w:tcPr>
            <w:tcW w:w="1244" w:type="dxa"/>
            <w:gridSpan w:val="2"/>
            <w:shd w:val="clear" w:color="auto" w:fill="FFF2CC"/>
          </w:tcPr>
          <w:p w14:paraId="5BC118C7" w14:textId="77777777" w:rsidR="00F27A2D" w:rsidRDefault="00F27A2D" w:rsidP="00721464">
            <w:pPr>
              <w:rPr>
                <w:rStyle w:val="shorttext"/>
                <w:lang w:val="en"/>
              </w:rPr>
            </w:pPr>
          </w:p>
        </w:tc>
      </w:tr>
      <w:tr w:rsidR="00A0466A" w14:paraId="3849A2D7" w14:textId="77777777" w:rsidTr="001742DF">
        <w:trPr>
          <w:trHeight w:val="353"/>
        </w:trPr>
        <w:tc>
          <w:tcPr>
            <w:tcW w:w="9020" w:type="dxa"/>
            <w:gridSpan w:val="6"/>
            <w:shd w:val="clear" w:color="auto" w:fill="FBE4D5" w:themeFill="accent2" w:themeFillTint="33"/>
          </w:tcPr>
          <w:p w14:paraId="542E5E4B" w14:textId="77777777" w:rsidR="00A0466A" w:rsidRDefault="00A0466A" w:rsidP="00721464">
            <w:pPr>
              <w:rPr>
                <w:rFonts w:ascii="Helvetica" w:hAnsi="Helvetica"/>
                <w:color w:val="C00000"/>
                <w:sz w:val="28"/>
              </w:rPr>
            </w:pPr>
            <w:r w:rsidRPr="00FB2D22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11E43944" w14:textId="77777777" w:rsidR="00FB2D22" w:rsidRPr="00FB2D22" w:rsidRDefault="00FB2D22" w:rsidP="00721464">
            <w:pPr>
              <w:rPr>
                <w:rFonts w:ascii="Helvetica" w:hAnsi="Helvetica"/>
                <w:color w:val="C00000"/>
                <w:sz w:val="28"/>
              </w:rPr>
            </w:pPr>
          </w:p>
          <w:p w14:paraId="7B75AD42" w14:textId="77777777" w:rsidR="00F27A2D" w:rsidRDefault="0000634A" w:rsidP="00721464">
            <w:pPr>
              <w:rPr>
                <w:rFonts w:ascii="Helvetica" w:hAnsi="Helvetica"/>
                <w:sz w:val="28"/>
              </w:rPr>
            </w:pPr>
            <w:r w:rsidRPr="00FB2D22">
              <w:rPr>
                <w:rFonts w:ascii="SimSun" w:eastAsia="SimSun" w:hAnsi="SimSun" w:hint="eastAsia"/>
                <w:color w:val="C00000"/>
                <w:sz w:val="28"/>
              </w:rPr>
              <w:t>你喜欢什么口味</w:t>
            </w:r>
            <w:r w:rsidRPr="00FB2D22">
              <w:rPr>
                <w:rFonts w:ascii="Helvetica" w:hAnsi="Helvetica" w:hint="eastAsia"/>
                <w:color w:val="C00000"/>
                <w:sz w:val="28"/>
              </w:rPr>
              <w:t xml:space="preserve"> </w:t>
            </w:r>
            <w:r w:rsidRPr="00FB2D22">
              <w:rPr>
                <w:rFonts w:ascii="Helvetica" w:hAnsi="Helvetica" w:hint="eastAsia"/>
                <w:sz w:val="28"/>
              </w:rPr>
              <w:t>is commonly used t</w:t>
            </w:r>
            <w:r w:rsidRPr="00FB2D22">
              <w:rPr>
                <w:rFonts w:ascii="Helvetica" w:hAnsi="Helvetica"/>
                <w:sz w:val="28"/>
              </w:rPr>
              <w:t>o ask the qu</w:t>
            </w:r>
            <w:r w:rsidR="003123F8">
              <w:rPr>
                <w:rFonts w:ascii="Helvetica" w:hAnsi="Helvetica"/>
                <w:sz w:val="28"/>
              </w:rPr>
              <w:t>estion “What flavors do you like</w:t>
            </w:r>
            <w:r w:rsidR="00F27A2D">
              <w:rPr>
                <w:rFonts w:ascii="Helvetica" w:hAnsi="Helvetica"/>
                <w:sz w:val="28"/>
              </w:rPr>
              <w:t>?</w:t>
            </w:r>
            <w:r w:rsidRPr="00FB2D22">
              <w:rPr>
                <w:rFonts w:ascii="Helvetica" w:hAnsi="Helvetica"/>
                <w:sz w:val="28"/>
              </w:rPr>
              <w:t>”</w:t>
            </w:r>
          </w:p>
          <w:p w14:paraId="6C84A8B9" w14:textId="77777777" w:rsidR="00A0466A" w:rsidRPr="0000634A" w:rsidRDefault="00A0466A" w:rsidP="00721464">
            <w:pPr>
              <w:rPr>
                <w:rFonts w:ascii="SimSun" w:eastAsia="SimSun" w:hAnsi="SimSun" w:cs="Microsoft YaHei"/>
                <w:color w:val="000000"/>
                <w:sz w:val="32"/>
                <w:szCs w:val="32"/>
              </w:rPr>
            </w:pPr>
          </w:p>
        </w:tc>
      </w:tr>
    </w:tbl>
    <w:p w14:paraId="7BF8DFA7" w14:textId="77777777" w:rsidR="00576CFC" w:rsidRDefault="00576CFC" w:rsidP="00721464">
      <w:pPr>
        <w:rPr>
          <w:rFonts w:ascii="Helvetica" w:hAnsi="Helvetica"/>
          <w:color w:val="C00000"/>
          <w:sz w:val="40"/>
          <w:szCs w:val="40"/>
        </w:rPr>
      </w:pPr>
    </w:p>
    <w:p w14:paraId="15A909CC" w14:textId="77777777" w:rsidR="00FB6CCE" w:rsidRDefault="00FB6CCE" w:rsidP="00721464">
      <w:pPr>
        <w:rPr>
          <w:rFonts w:ascii="Helvetica" w:hAnsi="Helvetica"/>
          <w:color w:val="C00000"/>
          <w:sz w:val="40"/>
          <w:szCs w:val="40"/>
        </w:rPr>
      </w:pPr>
    </w:p>
    <w:p w14:paraId="10E9A1F7" w14:textId="77777777" w:rsidR="00A0466A" w:rsidRPr="00A66D39" w:rsidRDefault="00A0466A" w:rsidP="00721464">
      <w:pPr>
        <w:rPr>
          <w:rFonts w:ascii="Helvetica" w:hAnsi="Helvetica"/>
          <w:color w:val="C00000"/>
          <w:sz w:val="40"/>
          <w:szCs w:val="40"/>
        </w:rPr>
      </w:pPr>
      <w:r w:rsidRPr="00A66D39">
        <w:rPr>
          <w:rFonts w:ascii="Helvetica" w:hAnsi="Helvetica"/>
          <w:color w:val="C00000"/>
          <w:sz w:val="40"/>
          <w:szCs w:val="40"/>
        </w:rPr>
        <w:lastRenderedPageBreak/>
        <w:t xml:space="preserve">Module IV: </w:t>
      </w:r>
      <w:r w:rsidR="00A849B6" w:rsidRPr="00A66D39">
        <w:rPr>
          <w:rFonts w:ascii="Helvetica" w:hAnsi="Helvetica"/>
          <w:color w:val="C00000"/>
          <w:sz w:val="40"/>
          <w:szCs w:val="40"/>
        </w:rPr>
        <w:t>Nutrition Facts</w:t>
      </w:r>
    </w:p>
    <w:p w14:paraId="6DF745D0" w14:textId="77777777" w:rsidR="00A0466A" w:rsidRDefault="00A0466A" w:rsidP="00721464">
      <w:pPr>
        <w:rPr>
          <w:rFonts w:ascii="SimSun" w:eastAsia="SimSun" w:hAnsi="SimSun"/>
          <w:color w:val="C00000"/>
          <w:sz w:val="40"/>
          <w:szCs w:val="40"/>
        </w:rPr>
      </w:pPr>
      <w:r w:rsidRPr="00A66D39"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A849B6" w:rsidRPr="00A66D39">
        <w:rPr>
          <w:rFonts w:ascii="SimSun" w:eastAsia="SimSun" w:hAnsi="SimSun" w:hint="eastAsia"/>
          <w:color w:val="C00000"/>
          <w:sz w:val="40"/>
          <w:szCs w:val="40"/>
        </w:rPr>
        <w:t>营养成分</w:t>
      </w:r>
    </w:p>
    <w:p w14:paraId="423E2889" w14:textId="77777777" w:rsidR="00D640B8" w:rsidRDefault="00D640B8" w:rsidP="00721464">
      <w:pPr>
        <w:rPr>
          <w:rFonts w:ascii="SimSun" w:eastAsia="SimSun" w:hAnsi="SimSun"/>
          <w:color w:val="C00000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5184"/>
        <w:gridCol w:w="3074"/>
      </w:tblGrid>
      <w:tr w:rsidR="00D640B8" w14:paraId="7A335E92" w14:textId="77777777" w:rsidTr="001742DF">
        <w:tc>
          <w:tcPr>
            <w:tcW w:w="9014" w:type="dxa"/>
            <w:gridSpan w:val="3"/>
            <w:shd w:val="clear" w:color="auto" w:fill="C5E0B3" w:themeFill="accent6" w:themeFillTint="66"/>
          </w:tcPr>
          <w:p w14:paraId="65A5DFDE" w14:textId="77777777" w:rsidR="00D640B8" w:rsidRDefault="00D640B8" w:rsidP="00422F44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Ma Xiaoqing and Qi Yin talk about the food they bought. </w:t>
            </w:r>
          </w:p>
          <w:p w14:paraId="278A2828" w14:textId="77777777" w:rsidR="00D640B8" w:rsidRPr="00D640B8" w:rsidRDefault="00D640B8" w:rsidP="00422F44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</w:p>
        </w:tc>
      </w:tr>
      <w:tr w:rsidR="00D640B8" w14:paraId="5E616671" w14:textId="77777777" w:rsidTr="00154855">
        <w:trPr>
          <w:trHeight w:val="2801"/>
        </w:trPr>
        <w:tc>
          <w:tcPr>
            <w:tcW w:w="756" w:type="dxa"/>
            <w:shd w:val="clear" w:color="auto" w:fill="E2EFD9" w:themeFill="accent6" w:themeFillTint="33"/>
          </w:tcPr>
          <w:p w14:paraId="1FBFF14A" w14:textId="77777777" w:rsidR="00D640B8" w:rsidRPr="003E4B93" w:rsidRDefault="00D640B8" w:rsidP="00422F4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3E4B93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21986D3D" w14:textId="77777777" w:rsidR="00D640B8" w:rsidRPr="003E4B93" w:rsidRDefault="00D640B8" w:rsidP="00422F4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FA39054" w14:textId="77777777" w:rsidR="00D640B8" w:rsidRDefault="00D640B8" w:rsidP="00422F44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  <w:p w14:paraId="70E4D82E" w14:textId="77777777" w:rsidR="00D640B8" w:rsidRPr="00D640B8" w:rsidRDefault="00D640B8" w:rsidP="00422F44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QY:</w:t>
            </w:r>
          </w:p>
        </w:tc>
        <w:tc>
          <w:tcPr>
            <w:tcW w:w="5184" w:type="dxa"/>
            <w:shd w:val="clear" w:color="auto" w:fill="E2EFD9" w:themeFill="accent6" w:themeFillTint="33"/>
          </w:tcPr>
          <w:p w14:paraId="16464BAF" w14:textId="77777777" w:rsidR="00D640B8" w:rsidRPr="00A849B6" w:rsidRDefault="00D640B8" w:rsidP="00D640B8">
            <w:pP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  <w:szCs w:val="32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  <w:szCs w:val="32"/>
              </w:rPr>
              <w:t>你买</w:t>
            </w:r>
            <w:r>
              <w:rPr>
                <w:rFonts w:ascii="SimSun" w:eastAsia="SimSun" w:hAnsi="SimSun" w:cs="Helvetica" w:hint="eastAsia"/>
                <w:color w:val="000000" w:themeColor="text1"/>
                <w:sz w:val="36"/>
                <w:szCs w:val="32"/>
              </w:rPr>
              <w:t>了</w:t>
            </w:r>
            <w:r w:rsidRPr="00A849B6">
              <w:rPr>
                <w:rFonts w:ascii="Helvetica" w:eastAsia="SimSun" w:hAnsi="Helvetica" w:cs="Helvetica"/>
                <w:sz w:val="36"/>
                <w:szCs w:val="32"/>
              </w:rPr>
              <w:t>Tuōzhī niúnǎi</w:t>
            </w:r>
            <w:r w:rsidRPr="00A849B6">
              <w:rPr>
                <w:rFonts w:ascii="Helvetica" w:eastAsia="SimSun" w:hAnsi="Helvetica" w:cs="Helvetica"/>
                <w:sz w:val="36"/>
                <w:szCs w:val="32"/>
              </w:rPr>
              <w:t>（脱脂牛奶）和</w:t>
            </w:r>
            <w:r w:rsidRPr="00A849B6">
              <w:rPr>
                <w:rFonts w:ascii="Helvetica" w:eastAsia="SimSun" w:hAnsi="Helvetica" w:cs="Helvetica"/>
                <w:sz w:val="36"/>
                <w:szCs w:val="32"/>
              </w:rPr>
              <w:t>Quán mài miànbāo</w:t>
            </w:r>
            <w:r w:rsidRPr="00A849B6">
              <w:rPr>
                <w:rFonts w:ascii="SimSun" w:eastAsia="SimSun" w:hAnsi="SimSun" w:cs="Helvetica"/>
                <w:sz w:val="36"/>
                <w:szCs w:val="32"/>
              </w:rPr>
              <w:t>（全麦面包）？</w:t>
            </w:r>
          </w:p>
          <w:p w14:paraId="21D22C80" w14:textId="77777777" w:rsidR="00D640B8" w:rsidRPr="0041295F" w:rsidRDefault="00D640B8" w:rsidP="00D640B8">
            <w:pP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A849B6">
              <w:rPr>
                <w:rFonts w:ascii="SimSun" w:eastAsia="SimSun" w:hAnsi="SimSun" w:cs="Helvetica"/>
                <w:color w:val="000000" w:themeColor="text1"/>
                <w:sz w:val="36"/>
                <w:szCs w:val="32"/>
              </w:rPr>
              <w:t>对啊，</w:t>
            </w:r>
            <w:r w:rsidRPr="00A849B6">
              <w:rPr>
                <w:rFonts w:ascii="Helvetica" w:hAnsi="Helvetica" w:cs="Helvetica"/>
                <w:sz w:val="36"/>
                <w:szCs w:val="36"/>
              </w:rPr>
              <w:t xml:space="preserve"> jiànkāng</w:t>
            </w:r>
            <w:r>
              <w:rPr>
                <w:rFonts w:ascii="Helvetica" w:hAnsi="Helvetica" w:cs="Helvetica"/>
                <w:sz w:val="36"/>
                <w:szCs w:val="36"/>
              </w:rPr>
              <w:t xml:space="preserve"> </w:t>
            </w:r>
            <w:r>
              <w:rPr>
                <w:rFonts w:ascii="Helvetica" w:hAnsi="Helvetica" w:cs="Helvetica" w:hint="eastAsia"/>
                <w:sz w:val="36"/>
                <w:szCs w:val="36"/>
              </w:rPr>
              <w:t>（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健康）!</w:t>
            </w:r>
          </w:p>
        </w:tc>
        <w:tc>
          <w:tcPr>
            <w:tcW w:w="3074" w:type="dxa"/>
            <w:shd w:val="clear" w:color="auto" w:fill="FFF2CC"/>
          </w:tcPr>
          <w:p w14:paraId="1701FF9F" w14:textId="77777777" w:rsidR="00B87FA5" w:rsidRPr="00A849B6" w:rsidRDefault="00B87FA5" w:rsidP="00B87FA5">
            <w:pPr>
              <w:rPr>
                <w:rStyle w:val="shorttext"/>
                <w:rFonts w:ascii="Helvetica" w:hAnsi="Helvetica" w:cs="Helvetica"/>
                <w:sz w:val="32"/>
                <w:lang w:val="en"/>
              </w:rPr>
            </w:pPr>
            <w:r w:rsidRPr="00A849B6">
              <w:rPr>
                <w:rStyle w:val="shorttext"/>
                <w:rFonts w:ascii="Helvetica" w:hAnsi="Helvetica" w:cs="Helvetica"/>
                <w:sz w:val="32"/>
                <w:lang w:val="en"/>
              </w:rPr>
              <w:t xml:space="preserve">Let me see what you bought? Skim milk and whole wheat bread? </w:t>
            </w:r>
          </w:p>
          <w:p w14:paraId="42B8376D" w14:textId="77777777" w:rsidR="00B87FA5" w:rsidRPr="00A849B6" w:rsidRDefault="00B87FA5" w:rsidP="00B87FA5">
            <w:pPr>
              <w:rPr>
                <w:rStyle w:val="shorttext"/>
                <w:rFonts w:ascii="Helvetica" w:hAnsi="Helvetica" w:cs="Helvetica"/>
                <w:sz w:val="32"/>
                <w:lang w:val="en"/>
              </w:rPr>
            </w:pPr>
          </w:p>
          <w:p w14:paraId="30332112" w14:textId="77777777" w:rsidR="00B87FA5" w:rsidRPr="00A849B6" w:rsidRDefault="00B87FA5" w:rsidP="00B87FA5">
            <w:pPr>
              <w:rPr>
                <w:rStyle w:val="shorttext"/>
                <w:rFonts w:ascii="Helvetica" w:hAnsi="Helvetica" w:cs="Helvetica"/>
                <w:sz w:val="32"/>
                <w:lang w:val="en"/>
              </w:rPr>
            </w:pPr>
          </w:p>
          <w:p w14:paraId="34888C87" w14:textId="77777777" w:rsidR="00D640B8" w:rsidRDefault="00B87FA5" w:rsidP="00B87FA5">
            <w:pPr>
              <w:rPr>
                <w:rFonts w:ascii="Helvetica" w:hAnsi="Helvetica" w:cs="Helvetica"/>
                <w:sz w:val="32"/>
              </w:rPr>
            </w:pPr>
            <w:r>
              <w:rPr>
                <w:rStyle w:val="shorttext"/>
                <w:rFonts w:ascii="Helvetica" w:hAnsi="Helvetica" w:cs="Helvetica"/>
                <w:sz w:val="32"/>
                <w:lang w:val="en"/>
              </w:rPr>
              <w:t>Yes</w:t>
            </w:r>
            <w:r>
              <w:rPr>
                <w:rStyle w:val="shorttext"/>
                <w:rFonts w:ascii="Helvetica" w:hAnsi="Helvetica" w:cs="Helvetica" w:hint="eastAsia"/>
                <w:sz w:val="32"/>
                <w:lang w:val="en"/>
              </w:rPr>
              <w:t xml:space="preserve">. </w:t>
            </w:r>
            <w:r>
              <w:rPr>
                <w:rStyle w:val="shorttext"/>
                <w:rFonts w:ascii="Helvetica" w:hAnsi="Helvetica" w:cs="Helvetica"/>
                <w:sz w:val="32"/>
                <w:lang w:val="en"/>
              </w:rPr>
              <w:t xml:space="preserve">They’re </w:t>
            </w:r>
            <w:r w:rsidRPr="00A849B6">
              <w:rPr>
                <w:rFonts w:ascii="Helvetica" w:hAnsi="Helvetica" w:cs="Helvetica"/>
                <w:sz w:val="32"/>
              </w:rPr>
              <w:t>healthy!</w:t>
            </w:r>
          </w:p>
          <w:p w14:paraId="7583DA7A" w14:textId="77777777" w:rsidR="00154855" w:rsidRPr="00F03EAC" w:rsidRDefault="00154855" w:rsidP="00B87FA5">
            <w:pPr>
              <w:rPr>
                <w:rFonts w:ascii="Helvetica" w:hAnsi="Helvetica"/>
                <w:sz w:val="28"/>
              </w:rPr>
            </w:pPr>
          </w:p>
        </w:tc>
      </w:tr>
      <w:tr w:rsidR="00D640B8" w14:paraId="135432AA" w14:textId="77777777" w:rsidTr="001742DF">
        <w:trPr>
          <w:trHeight w:val="353"/>
        </w:trPr>
        <w:tc>
          <w:tcPr>
            <w:tcW w:w="9014" w:type="dxa"/>
            <w:gridSpan w:val="3"/>
            <w:shd w:val="clear" w:color="auto" w:fill="FBE4D5" w:themeFill="accent2" w:themeFillTint="33"/>
          </w:tcPr>
          <w:p w14:paraId="59A3DB16" w14:textId="77777777" w:rsidR="00B87FA5" w:rsidRDefault="00B87FA5" w:rsidP="00B87FA5">
            <w:pPr>
              <w:rPr>
                <w:rFonts w:ascii="Helvetica" w:hAnsi="Helvetica"/>
                <w:color w:val="C00000"/>
                <w:sz w:val="28"/>
              </w:rPr>
            </w:pPr>
            <w:r w:rsidRPr="00721464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7E18B341" w14:textId="77777777" w:rsidR="00B87FA5" w:rsidRDefault="00B87FA5" w:rsidP="00B87FA5">
            <w:pPr>
              <w:rPr>
                <w:rFonts w:ascii="Helvetica" w:hAnsi="Helvetica"/>
                <w:color w:val="C00000"/>
                <w:sz w:val="28"/>
              </w:rPr>
            </w:pPr>
          </w:p>
          <w:p w14:paraId="14A1C3C5" w14:textId="77777777" w:rsidR="00B87FA5" w:rsidRDefault="00B87FA5" w:rsidP="00B87FA5">
            <w:pPr>
              <w:rPr>
                <w:rFonts w:ascii="Helvetica" w:hAnsi="Helvetica"/>
                <w:color w:val="C00000"/>
                <w:sz w:val="28"/>
              </w:rPr>
            </w:pPr>
            <w:r w:rsidRPr="00721464">
              <w:rPr>
                <w:rFonts w:ascii="Helvetica" w:hAnsi="Helvetica"/>
                <w:color w:val="C00000"/>
                <w:sz w:val="28"/>
              </w:rPr>
              <w:t>COMMON ITEMS IN NUTRITION FACTS LABELS</w:t>
            </w:r>
          </w:p>
          <w:p w14:paraId="4FB69D5D" w14:textId="77777777" w:rsidR="00154855" w:rsidRDefault="00154855" w:rsidP="00B87FA5">
            <w:pPr>
              <w:rPr>
                <w:rFonts w:ascii="Helvetica" w:hAnsi="Helvetica"/>
                <w:color w:val="C00000"/>
                <w:sz w:val="28"/>
              </w:rPr>
            </w:pPr>
          </w:p>
          <w:tbl>
            <w:tblPr>
              <w:tblStyle w:val="TableGrid"/>
              <w:tblpPr w:leftFromText="180" w:rightFromText="180" w:vertAnchor="text" w:horzAnchor="margin" w:tblpY="-121"/>
              <w:tblOverlap w:val="never"/>
              <w:tblW w:w="8761" w:type="dxa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0"/>
              <w:gridCol w:w="1545"/>
              <w:gridCol w:w="1465"/>
              <w:gridCol w:w="1338"/>
              <w:gridCol w:w="1498"/>
              <w:gridCol w:w="1645"/>
            </w:tblGrid>
            <w:tr w:rsidR="00B87FA5" w:rsidRPr="00876393" w14:paraId="15DE6F54" w14:textId="77777777" w:rsidTr="00AF40B4">
              <w:trPr>
                <w:trHeight w:val="286"/>
              </w:trPr>
              <w:tc>
                <w:tcPr>
                  <w:tcW w:w="1270" w:type="dxa"/>
                  <w:shd w:val="clear" w:color="auto" w:fill="E2EFD9" w:themeFill="accent6" w:themeFillTint="33"/>
                </w:tcPr>
                <w:p w14:paraId="2BBFD52C" w14:textId="77777777" w:rsidR="00B87FA5" w:rsidRPr="00876393" w:rsidRDefault="00B87FA5" w:rsidP="00B87FA5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Fonts w:ascii="SimSun" w:eastAsia="SimSun" w:hAnsi="SimSun" w:cs="Helvetica" w:hint="eastAsia"/>
                      <w:color w:val="000000"/>
                    </w:rPr>
                    <w:t>热量</w:t>
                  </w:r>
                </w:p>
              </w:tc>
              <w:tc>
                <w:tcPr>
                  <w:tcW w:w="1545" w:type="dxa"/>
                  <w:shd w:val="clear" w:color="auto" w:fill="FFF2CC" w:themeFill="accent4" w:themeFillTint="33"/>
                </w:tcPr>
                <w:p w14:paraId="7961D166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calorie</w:t>
                  </w: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38AB1CC8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rèliàng</w:t>
                  </w:r>
                </w:p>
              </w:tc>
              <w:tc>
                <w:tcPr>
                  <w:tcW w:w="1338" w:type="dxa"/>
                  <w:tcBorders>
                    <w:left w:val="single" w:sz="4" w:space="0" w:color="auto"/>
                  </w:tcBorders>
                  <w:shd w:val="clear" w:color="auto" w:fill="FFF2CC" w:themeFill="accent4" w:themeFillTint="33"/>
                </w:tcPr>
                <w:p w14:paraId="177BFFB2" w14:textId="77777777" w:rsidR="00B87FA5" w:rsidRPr="00FB6CCE" w:rsidRDefault="00B87FA5" w:rsidP="00B87FA5">
                  <w:pPr>
                    <w:rPr>
                      <w:rFonts w:ascii="SimSun" w:eastAsia="SimSun" w:hAnsi="SimSun"/>
                    </w:rPr>
                  </w:pPr>
                  <w:r w:rsidRPr="00FB6CCE">
                    <w:rPr>
                      <w:rFonts w:ascii="SimSun" w:eastAsia="SimSun" w:hAnsi="SimSun" w:hint="eastAsia"/>
                    </w:rPr>
                    <w:t>蛋白质</w:t>
                  </w:r>
                </w:p>
              </w:tc>
              <w:tc>
                <w:tcPr>
                  <w:tcW w:w="1498" w:type="dxa"/>
                  <w:shd w:val="clear" w:color="auto" w:fill="E2EFD9" w:themeFill="accent6" w:themeFillTint="33"/>
                </w:tcPr>
                <w:p w14:paraId="0B0D1DBE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protein</w:t>
                  </w:r>
                </w:p>
              </w:tc>
              <w:tc>
                <w:tcPr>
                  <w:tcW w:w="1645" w:type="dxa"/>
                  <w:shd w:val="clear" w:color="auto" w:fill="FBE4D5" w:themeFill="accent2" w:themeFillTint="33"/>
                </w:tcPr>
                <w:p w14:paraId="113ABFD8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dànbáizhí</w:t>
                  </w:r>
                </w:p>
              </w:tc>
            </w:tr>
            <w:tr w:rsidR="00B87FA5" w:rsidRPr="00876393" w14:paraId="08AECA07" w14:textId="77777777" w:rsidTr="00AF40B4">
              <w:trPr>
                <w:trHeight w:val="580"/>
              </w:trPr>
              <w:tc>
                <w:tcPr>
                  <w:tcW w:w="1270" w:type="dxa"/>
                  <w:shd w:val="clear" w:color="auto" w:fill="E2EFD9" w:themeFill="accent6" w:themeFillTint="33"/>
                </w:tcPr>
                <w:p w14:paraId="1161A34A" w14:textId="77777777" w:rsidR="00B87FA5" w:rsidRPr="00876393" w:rsidRDefault="00B87FA5" w:rsidP="00B87FA5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Fonts w:ascii="SimSun" w:eastAsia="SimSun" w:hAnsi="SimSun" w:cs="Helvetica" w:hint="eastAsia"/>
                      <w:color w:val="000000"/>
                    </w:rPr>
                    <w:t>脂肪</w:t>
                  </w:r>
                </w:p>
              </w:tc>
              <w:tc>
                <w:tcPr>
                  <w:tcW w:w="1545" w:type="dxa"/>
                  <w:shd w:val="clear" w:color="auto" w:fill="FFF2CC" w:themeFill="accent4" w:themeFillTint="33"/>
                </w:tcPr>
                <w:p w14:paraId="69C20314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fat</w:t>
                  </w: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52FD151E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zhīfáng</w:t>
                  </w:r>
                </w:p>
              </w:tc>
              <w:tc>
                <w:tcPr>
                  <w:tcW w:w="1338" w:type="dxa"/>
                  <w:tcBorders>
                    <w:left w:val="single" w:sz="4" w:space="0" w:color="auto"/>
                  </w:tcBorders>
                  <w:shd w:val="clear" w:color="auto" w:fill="FFF2CC" w:themeFill="accent4" w:themeFillTint="33"/>
                </w:tcPr>
                <w:p w14:paraId="52200D98" w14:textId="77777777" w:rsidR="00B87FA5" w:rsidRPr="00FB6CCE" w:rsidRDefault="00B87FA5" w:rsidP="00B87FA5">
                  <w:pPr>
                    <w:rPr>
                      <w:rFonts w:ascii="SimSun" w:eastAsia="SimSun" w:hAnsi="SimSun"/>
                    </w:rPr>
                  </w:pPr>
                  <w:r w:rsidRPr="00FB6CCE">
                    <w:rPr>
                      <w:rFonts w:ascii="SimSun" w:eastAsia="SimSun" w:hAnsi="SimSun" w:hint="eastAsia"/>
                    </w:rPr>
                    <w:t>碳水化合物</w:t>
                  </w:r>
                </w:p>
              </w:tc>
              <w:tc>
                <w:tcPr>
                  <w:tcW w:w="1498" w:type="dxa"/>
                  <w:shd w:val="clear" w:color="auto" w:fill="E2EFD9" w:themeFill="accent6" w:themeFillTint="33"/>
                </w:tcPr>
                <w:p w14:paraId="32B65710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carbo-hydra</w:t>
                  </w:r>
                  <w:r w:rsidR="00F27A2D" w:rsidRPr="00876393">
                    <w:rPr>
                      <w:rFonts w:ascii="Helvetica" w:hAnsi="Helvetica" w:cs="Helvetica"/>
                    </w:rPr>
                    <w:t>te</w:t>
                  </w:r>
                  <w:r w:rsidRPr="00876393">
                    <w:rPr>
                      <w:rFonts w:ascii="Helvetica" w:hAnsi="Helvetica" w:cs="Helvetica"/>
                    </w:rPr>
                    <w:t xml:space="preserve">s </w:t>
                  </w:r>
                </w:p>
              </w:tc>
              <w:tc>
                <w:tcPr>
                  <w:tcW w:w="1645" w:type="dxa"/>
                  <w:shd w:val="clear" w:color="auto" w:fill="FBE4D5" w:themeFill="accent2" w:themeFillTint="33"/>
                </w:tcPr>
                <w:p w14:paraId="1836C84C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tànshuǐ huàhéwù</w:t>
                  </w:r>
                </w:p>
              </w:tc>
            </w:tr>
            <w:tr w:rsidR="00B87FA5" w:rsidRPr="00876393" w14:paraId="4B74ACE0" w14:textId="77777777" w:rsidTr="00AF40B4">
              <w:trPr>
                <w:trHeight w:val="49"/>
              </w:trPr>
              <w:tc>
                <w:tcPr>
                  <w:tcW w:w="1270" w:type="dxa"/>
                  <w:shd w:val="clear" w:color="auto" w:fill="E2EFD9" w:themeFill="accent6" w:themeFillTint="33"/>
                </w:tcPr>
                <w:p w14:paraId="34892DC9" w14:textId="77777777" w:rsidR="00B87FA5" w:rsidRPr="00876393" w:rsidRDefault="00B87FA5" w:rsidP="00B87FA5">
                  <w:pPr>
                    <w:rPr>
                      <w:rFonts w:ascii="SimSun" w:eastAsia="SimSun" w:hAnsi="SimSun" w:cs="Helvetica"/>
                      <w:color w:val="000000"/>
                    </w:rPr>
                  </w:pPr>
                  <w:r w:rsidRPr="00876393">
                    <w:rPr>
                      <w:rFonts w:ascii="SimSun" w:eastAsia="SimSun" w:hAnsi="SimSun" w:cs="Helvetica" w:hint="eastAsia"/>
                      <w:color w:val="000000"/>
                    </w:rPr>
                    <w:t>胆固醇</w:t>
                  </w:r>
                </w:p>
              </w:tc>
              <w:tc>
                <w:tcPr>
                  <w:tcW w:w="1545" w:type="dxa"/>
                  <w:shd w:val="clear" w:color="auto" w:fill="FFF2CC" w:themeFill="accent4" w:themeFillTint="33"/>
                </w:tcPr>
                <w:p w14:paraId="0DAE3730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 xml:space="preserve">cholesterol </w:t>
                  </w:r>
                </w:p>
              </w:tc>
              <w:tc>
                <w:tcPr>
                  <w:tcW w:w="1465" w:type="dxa"/>
                  <w:tcBorders>
                    <w:right w:val="single" w:sz="4" w:space="0" w:color="auto"/>
                  </w:tcBorders>
                  <w:shd w:val="clear" w:color="auto" w:fill="FBE4D5" w:themeFill="accent2" w:themeFillTint="33"/>
                </w:tcPr>
                <w:p w14:paraId="6F87E4A2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dǎngùchún</w:t>
                  </w:r>
                </w:p>
              </w:tc>
              <w:tc>
                <w:tcPr>
                  <w:tcW w:w="1338" w:type="dxa"/>
                  <w:tcBorders>
                    <w:left w:val="single" w:sz="4" w:space="0" w:color="auto"/>
                  </w:tcBorders>
                  <w:shd w:val="clear" w:color="auto" w:fill="FFF2CC" w:themeFill="accent4" w:themeFillTint="33"/>
                </w:tcPr>
                <w:p w14:paraId="4B5AFD88" w14:textId="77777777" w:rsidR="00B87FA5" w:rsidRPr="00FB6CCE" w:rsidRDefault="00B87FA5" w:rsidP="00B87FA5">
                  <w:pPr>
                    <w:rPr>
                      <w:rFonts w:ascii="SimSun" w:eastAsia="SimSun" w:hAnsi="SimSun"/>
                    </w:rPr>
                  </w:pPr>
                  <w:r w:rsidRPr="00FB6CCE">
                    <w:rPr>
                      <w:rFonts w:ascii="SimSun" w:eastAsia="SimSun" w:hAnsi="SimSun" w:hint="eastAsia"/>
                    </w:rPr>
                    <w:t>钠</w:t>
                  </w:r>
                </w:p>
              </w:tc>
              <w:tc>
                <w:tcPr>
                  <w:tcW w:w="1498" w:type="dxa"/>
                  <w:shd w:val="clear" w:color="auto" w:fill="E2EFD9" w:themeFill="accent6" w:themeFillTint="33"/>
                </w:tcPr>
                <w:p w14:paraId="7CBD2CC9" w14:textId="77777777" w:rsidR="00B87FA5" w:rsidRPr="00876393" w:rsidRDefault="00B87FA5" w:rsidP="00B87FA5">
                  <w:pPr>
                    <w:rPr>
                      <w:rFonts w:ascii="Helvetica" w:hAnsi="Helvetica" w:cs="Helvetica"/>
                    </w:rPr>
                  </w:pPr>
                  <w:r w:rsidRPr="00876393">
                    <w:rPr>
                      <w:rFonts w:ascii="Helvetica" w:hAnsi="Helvetica" w:cs="Helvetica"/>
                    </w:rPr>
                    <w:t>sodium</w:t>
                  </w:r>
                </w:p>
              </w:tc>
              <w:tc>
                <w:tcPr>
                  <w:tcW w:w="1645" w:type="dxa"/>
                  <w:shd w:val="clear" w:color="auto" w:fill="FBE4D5" w:themeFill="accent2" w:themeFillTint="33"/>
                </w:tcPr>
                <w:p w14:paraId="006C07D2" w14:textId="77777777" w:rsidR="00B87FA5" w:rsidRPr="00876393" w:rsidRDefault="00B87FA5" w:rsidP="00B87FA5">
                  <w:pPr>
                    <w:rPr>
                      <w:rFonts w:ascii="Arial" w:eastAsia="SimSun" w:hAnsi="Arial" w:cs="Arial"/>
                    </w:rPr>
                  </w:pPr>
                  <w:r w:rsidRPr="00876393">
                    <w:rPr>
                      <w:rFonts w:ascii="Arial" w:hAnsi="Arial" w:cs="Arial"/>
                    </w:rPr>
                    <w:t>nà</w:t>
                  </w:r>
                </w:p>
              </w:tc>
            </w:tr>
          </w:tbl>
          <w:p w14:paraId="5618DFF2" w14:textId="77777777" w:rsidR="00D640B8" w:rsidRPr="0000634A" w:rsidRDefault="00D640B8" w:rsidP="00422F44">
            <w:pPr>
              <w:rPr>
                <w:rFonts w:ascii="SimSun" w:eastAsia="SimSun" w:hAnsi="SimSun" w:cs="Microsoft YaHei"/>
                <w:color w:val="000000"/>
                <w:sz w:val="32"/>
                <w:szCs w:val="32"/>
              </w:rPr>
            </w:pPr>
          </w:p>
        </w:tc>
      </w:tr>
      <w:tr w:rsidR="0097560B" w14:paraId="47CC9D47" w14:textId="77777777" w:rsidTr="00CE2A15">
        <w:trPr>
          <w:trHeight w:val="80"/>
        </w:trPr>
        <w:tc>
          <w:tcPr>
            <w:tcW w:w="9014" w:type="dxa"/>
            <w:gridSpan w:val="3"/>
            <w:shd w:val="clear" w:color="auto" w:fill="FBE4D5" w:themeFill="accent2" w:themeFillTint="33"/>
          </w:tcPr>
          <w:p w14:paraId="20285EE1" w14:textId="77777777" w:rsidR="0097560B" w:rsidRPr="00721464" w:rsidRDefault="0097560B" w:rsidP="00B87FA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01F9C475" w14:textId="77777777" w:rsidR="00FB6CCE" w:rsidRDefault="00FB6CCE" w:rsidP="00A43EAA">
      <w:pPr>
        <w:rPr>
          <w:rFonts w:ascii="SimSun" w:eastAsia="SimSun" w:hAnsi="SimSun"/>
          <w:color w:val="C00000"/>
          <w:sz w:val="32"/>
        </w:rPr>
      </w:pPr>
    </w:p>
    <w:p w14:paraId="65F27A51" w14:textId="77777777" w:rsidR="00A43EAA" w:rsidRDefault="00A43EAA" w:rsidP="00A43EAA">
      <w:pPr>
        <w:rPr>
          <w:rFonts w:ascii="Helvetica" w:hAnsi="Helvetica"/>
          <w:color w:val="C00000"/>
          <w:sz w:val="40"/>
        </w:rPr>
      </w:pPr>
      <w:r w:rsidRPr="00F34814">
        <w:rPr>
          <w:rFonts w:ascii="Helvetica" w:hAnsi="Helvetica"/>
          <w:color w:val="C00000"/>
          <w:sz w:val="40"/>
        </w:rPr>
        <w:t>Unit Review</w:t>
      </w:r>
    </w:p>
    <w:p w14:paraId="224B7003" w14:textId="77777777" w:rsidR="00A43EAA" w:rsidRPr="001742DF" w:rsidRDefault="00A43EAA" w:rsidP="00A43EAA">
      <w:pPr>
        <w:rPr>
          <w:rFonts w:ascii="SimSun" w:eastAsia="SimSun" w:hAnsi="SimSun"/>
          <w:color w:val="C00000"/>
          <w:sz w:val="40"/>
        </w:rPr>
      </w:pPr>
      <w:r w:rsidRPr="001742DF">
        <w:rPr>
          <w:rFonts w:ascii="SimSun" w:eastAsia="SimSun" w:hAnsi="SimSun" w:hint="eastAsia"/>
          <w:color w:val="C00000"/>
          <w:sz w:val="40"/>
        </w:rPr>
        <w:t>单元复习</w:t>
      </w:r>
    </w:p>
    <w:p w14:paraId="4314F3DD" w14:textId="77777777" w:rsidR="00576CFC" w:rsidRDefault="00576CFC" w:rsidP="0072146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A0466A" w14:paraId="3C54CCF9" w14:textId="77777777" w:rsidTr="009C429D">
        <w:trPr>
          <w:trHeight w:val="495"/>
        </w:trPr>
        <w:tc>
          <w:tcPr>
            <w:tcW w:w="9628" w:type="dxa"/>
            <w:shd w:val="clear" w:color="auto" w:fill="FFCC66"/>
          </w:tcPr>
          <w:p w14:paraId="15DC37C9" w14:textId="77777777" w:rsidR="00A0466A" w:rsidRPr="00D43AEB" w:rsidRDefault="00711192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663300"/>
                <w:sz w:val="32"/>
              </w:rPr>
            </w:pPr>
            <w:r>
              <w:rPr>
                <w:b/>
                <w:color w:val="000000" w:themeColor="text1"/>
              </w:rPr>
              <w:t xml:space="preserve">Can-do </w:t>
            </w:r>
            <w:r w:rsidR="00A0466A" w:rsidRPr="00D43AEB">
              <w:rPr>
                <w:b/>
                <w:color w:val="000000" w:themeColor="text1"/>
              </w:rPr>
              <w:t>Check</w:t>
            </w:r>
            <w:r>
              <w:rPr>
                <w:b/>
                <w:color w:val="000000" w:themeColor="text1"/>
              </w:rPr>
              <w:t>list</w:t>
            </w:r>
            <w:r w:rsidR="00A0466A" w:rsidRPr="00D43AEB">
              <w:rPr>
                <w:b/>
                <w:color w:val="000000" w:themeColor="text1"/>
              </w:rPr>
              <w:t xml:space="preserve">: </w:t>
            </w:r>
          </w:p>
        </w:tc>
      </w:tr>
      <w:tr w:rsidR="00A0466A" w14:paraId="2A2C529B" w14:textId="77777777" w:rsidTr="00BC7412">
        <w:trPr>
          <w:trHeight w:val="900"/>
        </w:trPr>
        <w:tc>
          <w:tcPr>
            <w:tcW w:w="9628" w:type="dxa"/>
            <w:shd w:val="clear" w:color="auto" w:fill="FAF1CA"/>
          </w:tcPr>
          <w:p w14:paraId="1C4833B7" w14:textId="77777777" w:rsidR="00A0466A" w:rsidRDefault="00B87FA5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14:paraId="18F4C35B" w14:textId="77777777" w:rsidR="00A0466A" w:rsidRDefault="00A0466A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00F745AA" w14:textId="181FBED0" w:rsidR="00A0466A" w:rsidRDefault="00A0466A" w:rsidP="00721464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</w:t>
            </w:r>
            <w:r w:rsidR="00876393">
              <w:t>nize and read aloud these words:</w:t>
            </w:r>
          </w:p>
          <w:p w14:paraId="14E7EAD0" w14:textId="2027D859" w:rsidR="00CE2A15" w:rsidRDefault="00CE2A15" w:rsidP="00CE2A1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p w14:paraId="33A39D4F" w14:textId="77777777" w:rsidR="00CE2A15" w:rsidRDefault="00CE2A15" w:rsidP="00CE2A1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p w14:paraId="293848CD" w14:textId="01CC7710" w:rsidR="00A0466A" w:rsidRDefault="00A0466A" w:rsidP="00CE2A1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p w14:paraId="136E1947" w14:textId="41F1AB06" w:rsidR="00CE2A15" w:rsidRDefault="00CE2A15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6F3AE349" w14:textId="77777777" w:rsidR="00CE2A15" w:rsidRDefault="00CE2A15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535B104E" w14:textId="678D7526" w:rsidR="00CE2A15" w:rsidRDefault="00CE2A15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38D41377" w14:textId="77777777" w:rsidR="00CE2A15" w:rsidRDefault="00CE2A15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12"/>
            </w:tblGrid>
            <w:tr w:rsidR="00A0466A" w14:paraId="107C1412" w14:textId="77777777" w:rsidTr="0097560B">
              <w:trPr>
                <w:trHeight w:val="2088"/>
              </w:trPr>
              <w:tc>
                <w:tcPr>
                  <w:tcW w:w="87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F4DA33B" w14:textId="77777777" w:rsidR="00893153" w:rsidRPr="002235DD" w:rsidRDefault="00893153" w:rsidP="00FB6CCE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齐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音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要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牛奶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鸡蛋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都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还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得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袋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面包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马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小青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一些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水果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早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来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菜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啊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斤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西红柿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黄瓜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条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鱼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棵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白菜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一点儿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肉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包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饺子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知道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超市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后边</w:t>
                  </w:r>
                  <w:r w:rsidR="0097560B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跟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先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然后</w:t>
                  </w:r>
                  <w:r w:rsidR="00FB6CCE">
                    <w:rPr>
                      <w:rFonts w:eastAsia="SimSun" w:hint="eastAsia"/>
                    </w:rPr>
                    <w:t xml:space="preserve"> </w:t>
                  </w:r>
                  <w:r w:rsidR="00EC1531">
                    <w:rPr>
                      <w:rFonts w:eastAsia="SimSun" w:hint="eastAsia"/>
                    </w:rPr>
                    <w:t xml:space="preserve"> </w:t>
                  </w:r>
                  <w:r w:rsidR="00EC1531">
                    <w:rPr>
                      <w:rFonts w:eastAsia="SimSun" w:hint="eastAsia"/>
                    </w:rPr>
                    <w:t>地方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市场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里</w:t>
                  </w:r>
                  <w:r w:rsidR="00EC1531">
                    <w:rPr>
                      <w:rFonts w:eastAsia="SimSun" w:hint="eastAsia"/>
                    </w:rPr>
                    <w:t>边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已经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搬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FB6CCE">
                    <w:rPr>
                      <w:rFonts w:eastAsia="SimSun" w:hint="eastAsia"/>
                    </w:rPr>
                    <w:t>外</w:t>
                  </w:r>
                  <w:r w:rsidR="00EC1531">
                    <w:rPr>
                      <w:rFonts w:eastAsia="SimSun" w:hint="eastAsia"/>
                    </w:rPr>
                    <w:t>边</w:t>
                  </w:r>
                  <w:r w:rsidR="00EC1531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EC1531">
                    <w:rPr>
                      <w:rFonts w:eastAsia="SimSun" w:hint="eastAsia"/>
                    </w:rPr>
                    <w:t>告诉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橙子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甜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酸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比如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柠檬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蛋糕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口味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巧克力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  <w:r w:rsidR="00EC1531">
                    <w:rPr>
                      <w:rFonts w:eastAsia="SimSun" w:hint="eastAsia"/>
                    </w:rPr>
                    <w:t>香草</w:t>
                  </w:r>
                  <w:r w:rsidR="00EC1531">
                    <w:rPr>
                      <w:rFonts w:eastAsia="SimSun" w:hint="eastAsia"/>
                    </w:rPr>
                    <w:t xml:space="preserve">  </w:t>
                  </w:r>
                </w:p>
              </w:tc>
            </w:tr>
          </w:tbl>
          <w:p w14:paraId="031ABB8D" w14:textId="77777777" w:rsidR="00A0466A" w:rsidRDefault="00A0466A" w:rsidP="0072146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</w:t>
            </w:r>
          </w:p>
          <w:p w14:paraId="3399CEDD" w14:textId="77777777" w:rsidR="00A0466A" w:rsidRDefault="00A0466A" w:rsidP="00721464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w</w:t>
            </w:r>
            <w:r w:rsidR="00876393">
              <w:t>rite these characters from memory:</w:t>
            </w:r>
          </w:p>
          <w:p w14:paraId="2EA1C86F" w14:textId="77777777" w:rsidR="00711192" w:rsidRDefault="00711192" w:rsidP="0071119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6520"/>
            </w:tblGrid>
            <w:tr w:rsidR="00A0466A" w14:paraId="50886F3F" w14:textId="77777777" w:rsidTr="004F6434">
              <w:trPr>
                <w:trHeight w:val="1148"/>
              </w:trPr>
              <w:tc>
                <w:tcPr>
                  <w:tcW w:w="6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F931422" w14:textId="77777777" w:rsidR="004F6434" w:rsidRPr="00FB6CCE" w:rsidRDefault="00E613FB" w:rsidP="004F6434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 w:rsidRPr="00FB6CCE">
                    <w:rPr>
                      <w:rFonts w:eastAsia="SimSun" w:hint="eastAsia"/>
                    </w:rPr>
                    <w:t>齐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音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面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马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青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水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斤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西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鱼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肉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黄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Pr="00FB6CCE">
                    <w:rPr>
                      <w:rFonts w:eastAsia="SimSun" w:hint="eastAsia"/>
                    </w:rPr>
                    <w:t>瓜</w:t>
                  </w:r>
                  <w:r w:rsidRPr="00FB6CCE">
                    <w:rPr>
                      <w:rFonts w:eastAsia="SimSun" w:hint="eastAsia"/>
                    </w:rPr>
                    <w:t xml:space="preserve">  </w:t>
                  </w:r>
                  <w:r w:rsidR="004F6434" w:rsidRPr="00FB6CCE">
                    <w:rPr>
                      <w:rFonts w:eastAsia="SimSun" w:hint="eastAsia"/>
                    </w:rPr>
                    <w:t>里</w:t>
                  </w:r>
                  <w:r w:rsidR="004F6434" w:rsidRPr="00FB6CCE">
                    <w:rPr>
                      <w:rFonts w:eastAsia="SimSun" w:hint="eastAsia"/>
                    </w:rPr>
                    <w:t xml:space="preserve">  </w:t>
                  </w:r>
                  <w:r w:rsidR="004F6434" w:rsidRPr="00FB6CCE">
                    <w:rPr>
                      <w:rFonts w:eastAsia="SimSun" w:hint="eastAsia"/>
                    </w:rPr>
                    <w:t>香</w:t>
                  </w:r>
                </w:p>
                <w:p w14:paraId="18780C9C" w14:textId="77777777" w:rsidR="00E613FB" w:rsidRPr="00A801AA" w:rsidRDefault="001358F7" w:rsidP="004F6434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  <w:shd w:val="pct15" w:color="auto" w:fill="FFFFFF"/>
                    </w:rPr>
                  </w:pPr>
                  <w:r>
                    <w:rPr>
                      <w:rFonts w:eastAsia="SimSun" w:hint="eastAsia"/>
                    </w:rPr>
                    <w:t>蛋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/>
                    </w:rPr>
                    <w:t xml:space="preserve"> </w:t>
                  </w:r>
                  <w:r w:rsidR="00D7264C" w:rsidRPr="00D7264C">
                    <w:rPr>
                      <w:rFonts w:eastAsia="SimSun" w:hint="eastAsia"/>
                    </w:rPr>
                    <w:t>果</w:t>
                  </w:r>
                  <w:r w:rsidR="00D7264C" w:rsidRPr="00D7264C">
                    <w:rPr>
                      <w:rFonts w:eastAsia="SimSun" w:hint="eastAsia"/>
                    </w:rPr>
                    <w:t xml:space="preserve">  </w:t>
                  </w:r>
                  <w:r w:rsidR="00D7264C" w:rsidRPr="00D7264C">
                    <w:rPr>
                      <w:rFonts w:eastAsia="SimSun" w:hint="eastAsia"/>
                    </w:rPr>
                    <w:t>市</w:t>
                  </w:r>
                  <w:r w:rsidR="00A801AA" w:rsidRPr="00A801AA">
                    <w:rPr>
                      <w:rFonts w:eastAsia="SimSun"/>
                    </w:rPr>
                    <w:t xml:space="preserve">  </w:t>
                  </w:r>
                  <w:r w:rsidR="00E613FB" w:rsidRPr="00E613FB">
                    <w:rPr>
                      <w:rFonts w:eastAsia="SimSun" w:hint="eastAsia"/>
                    </w:rPr>
                    <w:t>菜</w:t>
                  </w:r>
                  <w:r w:rsidR="00FB6CCE">
                    <w:rPr>
                      <w:rFonts w:eastAsia="SimSun" w:hint="eastAsia"/>
                    </w:rPr>
                    <w:t xml:space="preserve"> </w:t>
                  </w:r>
                  <w:r w:rsidR="00E613FB">
                    <w:rPr>
                      <w:rFonts w:eastAsia="SimSun" w:hint="eastAsia"/>
                    </w:rPr>
                    <w:t xml:space="preserve"> </w:t>
                  </w:r>
                  <w:r w:rsidR="00D7264C">
                    <w:rPr>
                      <w:rFonts w:eastAsia="SimSun" w:hint="eastAsia"/>
                    </w:rPr>
                    <w:t>棵</w:t>
                  </w:r>
                  <w:r w:rsidR="00D7264C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D7264C">
                    <w:rPr>
                      <w:rFonts w:eastAsia="SimSun" w:hint="eastAsia"/>
                    </w:rPr>
                    <w:t>饺</w:t>
                  </w:r>
                  <w:r w:rsidR="00D7264C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D7264C">
                    <w:rPr>
                      <w:rFonts w:eastAsia="SimSun" w:hint="eastAsia"/>
                    </w:rPr>
                    <w:t>甜</w:t>
                  </w:r>
                  <w:r w:rsidR="00FB6CCE">
                    <w:rPr>
                      <w:rFonts w:eastAsia="SimSun" w:hint="eastAsia"/>
                    </w:rPr>
                    <w:t xml:space="preserve">  </w:t>
                  </w:r>
                  <w:r w:rsidR="00D7264C">
                    <w:rPr>
                      <w:rFonts w:eastAsia="SimSun" w:hint="eastAsia"/>
                    </w:rPr>
                    <w:t>红</w:t>
                  </w:r>
                  <w:r w:rsidR="00D7264C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知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搬</w:t>
                  </w:r>
                  <w:r w:rsidR="004F6434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4F6434">
                    <w:rPr>
                      <w:rFonts w:eastAsia="SimSun" w:hint="eastAsia"/>
                    </w:rPr>
                    <w:t>外</w:t>
                  </w:r>
                  <w:r w:rsidR="004F6434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4F6434">
                    <w:rPr>
                      <w:rFonts w:eastAsia="SimSun" w:hint="eastAsia"/>
                    </w:rPr>
                    <w:t>麦</w:t>
                  </w:r>
                  <w:r w:rsidR="004F6434">
                    <w:rPr>
                      <w:rFonts w:eastAsia="SimSun" w:hint="eastAsia"/>
                    </w:rPr>
                    <w:t xml:space="preserve"> </w:t>
                  </w:r>
                  <w:r w:rsidR="00FB6CCE">
                    <w:rPr>
                      <w:rFonts w:eastAsia="SimSun"/>
                    </w:rPr>
                    <w:t xml:space="preserve"> </w:t>
                  </w:r>
                  <w:r w:rsidR="004F6434">
                    <w:rPr>
                      <w:rFonts w:eastAsia="SimSun" w:hint="eastAsia"/>
                    </w:rPr>
                    <w:t>康</w:t>
                  </w:r>
                </w:p>
              </w:tc>
            </w:tr>
          </w:tbl>
          <w:p w14:paraId="1D20B508" w14:textId="77777777" w:rsidR="00893153" w:rsidRDefault="00893153" w:rsidP="00721464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ACDB206" w14:textId="77777777" w:rsidR="00893153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 w:hint="eastAsia"/>
                <w:color w:val="000000"/>
                <w:sz w:val="28"/>
                <w:szCs w:val="22"/>
              </w:rPr>
              <w:t>l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ook at pictures on a menu and name foods based on my likes and dislike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s.</w:t>
            </w:r>
          </w:p>
          <w:p w14:paraId="103359EA" w14:textId="77777777" w:rsidR="00893153" w:rsidRPr="00F27A2D" w:rsidRDefault="00A801AA" w:rsidP="00F27A2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i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dentify nutritional categories and food </w:t>
            </w:r>
            <w:r w:rsidR="006E061B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labels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.</w:t>
            </w:r>
          </w:p>
          <w:p w14:paraId="1D0D0F4C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e</w:t>
            </w:r>
            <w:r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xchange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 opinions a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bout my school’s cafeteria food.</w:t>
            </w:r>
          </w:p>
          <w:p w14:paraId="19108D4F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e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xchange with others some i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deas about ways to stay healthy.</w:t>
            </w:r>
          </w:p>
          <w:p w14:paraId="2B09DA1B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n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ame items I see every day.</w:t>
            </w:r>
          </w:p>
          <w:p w14:paraId="3400FF72" w14:textId="77777777" w:rsidR="00CC685F" w:rsidRPr="00CC685F" w:rsidRDefault="00A801AA" w:rsidP="00CC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c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reate a slogan and short d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escription for an advertisement.</w:t>
            </w:r>
          </w:p>
          <w:p w14:paraId="255496C0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s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ay what food I like or dislike.</w:t>
            </w:r>
          </w:p>
          <w:p w14:paraId="39281187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gi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ve some </w:t>
            </w:r>
            <w:r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simple</w:t>
            </w:r>
            <w:r w:rsidR="00711192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 information about foods 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based on pictures or photos.</w:t>
            </w:r>
          </w:p>
          <w:p w14:paraId="51353059" w14:textId="77777777" w:rsidR="00893153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w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rite some simpl</w:t>
            </w:r>
            <w:r w:rsidR="00711192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e details about 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fo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ods based on pictures or photos.</w:t>
            </w:r>
          </w:p>
          <w:p w14:paraId="008CAB0A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s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ay how much I l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ike or don’t like certain foods.</w:t>
            </w:r>
          </w:p>
          <w:p w14:paraId="2F8A56E8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l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abel the things I l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ike and don’t like in a picture.</w:t>
            </w:r>
          </w:p>
          <w:p w14:paraId="6934C591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d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iscuss where something is loca</w:t>
            </w:r>
            <w:r w:rsidR="00F27A2D">
              <w:rPr>
                <w:rFonts w:ascii="Helvetica" w:hAnsi="Helvetica" w:cs="Helvetica"/>
                <w:color w:val="000000"/>
                <w:sz w:val="28"/>
                <w:szCs w:val="22"/>
              </w:rPr>
              <w:t>ted: here, there, on, under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, ins</w:t>
            </w:r>
            <w:r w:rsidR="00B87FA5">
              <w:rPr>
                <w:rFonts w:ascii="Helvetica" w:hAnsi="Helvetica" w:cs="Helvetica"/>
                <w:color w:val="000000"/>
                <w:sz w:val="28"/>
                <w:szCs w:val="22"/>
              </w:rPr>
              <w:t>ide, outside</w:t>
            </w:r>
            <w:r w:rsidR="00F27A2D">
              <w:rPr>
                <w:rFonts w:ascii="Helvetica" w:hAnsi="Helvetica" w:cs="Helvetica"/>
                <w:color w:val="000000"/>
                <w:sz w:val="28"/>
                <w:szCs w:val="22"/>
              </w:rPr>
              <w:t>,</w:t>
            </w:r>
            <w:r w:rsidR="00B87FA5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 front</w:t>
            </w:r>
            <w:r w:rsidR="00F27A2D">
              <w:rPr>
                <w:rFonts w:ascii="Helvetica" w:hAnsi="Helvetica" w:cs="Helvetica"/>
                <w:color w:val="000000"/>
                <w:sz w:val="28"/>
                <w:szCs w:val="22"/>
              </w:rPr>
              <w:t>,</w:t>
            </w:r>
            <w:r w:rsidR="00B87FA5">
              <w:rPr>
                <w:rFonts w:ascii="Helvetica" w:hAnsi="Helvetica" w:cs="Helvetica"/>
                <w:color w:val="000000"/>
                <w:sz w:val="28"/>
                <w:szCs w:val="22"/>
              </w:rPr>
              <w:t xml:space="preserve"> back</w:t>
            </w:r>
            <w:r w:rsidR="00F27A2D">
              <w:rPr>
                <w:rFonts w:ascii="Helvetica" w:hAnsi="Helvetica" w:cs="Helvetica"/>
                <w:color w:val="000000"/>
                <w:sz w:val="28"/>
                <w:szCs w:val="22"/>
              </w:rPr>
              <w:t>, and in the middle of</w:t>
            </w:r>
            <w:r w:rsidR="00876393">
              <w:rPr>
                <w:rFonts w:ascii="Helvetica" w:hAnsi="Helvetica" w:cs="Helvetica"/>
                <w:color w:val="000000"/>
                <w:sz w:val="28"/>
                <w:szCs w:val="22"/>
              </w:rPr>
              <w:t>.</w:t>
            </w:r>
          </w:p>
          <w:p w14:paraId="288C355D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f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ind food in the aisles</w:t>
            </w:r>
            <w:r w:rsidR="00BC7412">
              <w:rPr>
                <w:rFonts w:ascii="Helvetica" w:hAnsi="Helvetica" w:cs="Helvetica"/>
                <w:color w:val="000000"/>
                <w:sz w:val="28"/>
                <w:szCs w:val="22"/>
              </w:rPr>
              <w:t>.</w:t>
            </w:r>
          </w:p>
          <w:p w14:paraId="25E7FF50" w14:textId="77777777" w:rsidR="00893153" w:rsidRPr="00A801AA" w:rsidRDefault="00A801AA" w:rsidP="00A801AA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i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dentify some loc</w:t>
            </w:r>
            <w:r w:rsidR="00BC7412">
              <w:rPr>
                <w:rFonts w:ascii="Helvetica" w:hAnsi="Helvetica" w:cs="Helvetica"/>
                <w:color w:val="000000"/>
                <w:sz w:val="28"/>
                <w:szCs w:val="22"/>
              </w:rPr>
              <w:t>ations or stores by their signs.</w:t>
            </w:r>
          </w:p>
          <w:p w14:paraId="503A6153" w14:textId="77777777" w:rsidR="00893153" w:rsidRPr="00A801AA" w:rsidRDefault="00A801AA" w:rsidP="00A801AA">
            <w:pPr>
              <w:pStyle w:val="ListParagraph"/>
              <w:numPr>
                <w:ilvl w:val="0"/>
                <w:numId w:val="3"/>
              </w:numPr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i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dentify labeled aisles in a s</w:t>
            </w:r>
            <w:r w:rsidR="00BC7412">
              <w:rPr>
                <w:rFonts w:ascii="Helvetica" w:hAnsi="Helvetica" w:cs="Helvetica"/>
                <w:color w:val="000000"/>
                <w:sz w:val="28"/>
                <w:szCs w:val="22"/>
              </w:rPr>
              <w:t>tore.</w:t>
            </w:r>
          </w:p>
          <w:p w14:paraId="6AB48F02" w14:textId="77777777" w:rsidR="00A0466A" w:rsidRDefault="00A801AA" w:rsidP="00B87FA5">
            <w:pPr>
              <w:pStyle w:val="ListParagraph"/>
              <w:numPr>
                <w:ilvl w:val="0"/>
                <w:numId w:val="3"/>
              </w:numPr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  <w:r>
              <w:rPr>
                <w:rFonts w:ascii="Helvetica" w:hAnsi="Helvetica" w:cs="Helvetica"/>
                <w:color w:val="000000"/>
                <w:sz w:val="28"/>
                <w:szCs w:val="22"/>
              </w:rPr>
              <w:t>u</w:t>
            </w:r>
            <w:r w:rsidR="00893153" w:rsidRPr="00A801AA">
              <w:rPr>
                <w:rFonts w:ascii="Helvetica" w:hAnsi="Helvetica" w:cs="Helvetica"/>
                <w:color w:val="000000"/>
                <w:sz w:val="28"/>
                <w:szCs w:val="22"/>
              </w:rPr>
              <w:t>nderst</w:t>
            </w:r>
            <w:r w:rsidR="00711192">
              <w:rPr>
                <w:rFonts w:ascii="Helvetica" w:hAnsi="Helvetica" w:cs="Helvetica"/>
                <w:color w:val="000000"/>
                <w:sz w:val="28"/>
                <w:szCs w:val="22"/>
              </w:rPr>
              <w:t>and the name of a food product.</w:t>
            </w:r>
          </w:p>
          <w:p w14:paraId="2BDF221C" w14:textId="77777777" w:rsidR="00AF40B4" w:rsidRPr="00B87FA5" w:rsidRDefault="00AF40B4" w:rsidP="00AF40B4">
            <w:pPr>
              <w:pStyle w:val="ListParagraph"/>
              <w:ind w:left="305"/>
              <w:textAlignment w:val="baseline"/>
              <w:rPr>
                <w:rFonts w:ascii="Helvetica" w:hAnsi="Helvetica" w:cs="Helvetica"/>
                <w:color w:val="000000"/>
                <w:sz w:val="28"/>
                <w:szCs w:val="22"/>
              </w:rPr>
            </w:pPr>
          </w:p>
        </w:tc>
      </w:tr>
    </w:tbl>
    <w:p w14:paraId="0169D443" w14:textId="77777777" w:rsidR="00A0466A" w:rsidRDefault="00A0466A" w:rsidP="00721464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5400BA8C" w14:textId="77777777" w:rsidR="00A0466A" w:rsidRDefault="00A0466A" w:rsidP="00721464">
      <w:pPr>
        <w:rPr>
          <w:rFonts w:ascii="Helvetica" w:hAnsi="Helvetica"/>
          <w:color w:val="C00000"/>
          <w:sz w:val="28"/>
        </w:rPr>
      </w:pPr>
      <w:bookmarkStart w:id="0" w:name="_GoBack"/>
      <w:bookmarkEnd w:id="0"/>
    </w:p>
    <w:sectPr w:rsidR="00A0466A" w:rsidSect="00871AEE">
      <w:footerReference w:type="first" r:id="rId9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BAF87" w14:textId="77777777" w:rsidR="001B259F" w:rsidRDefault="001B259F" w:rsidP="00871AEE">
      <w:r>
        <w:separator/>
      </w:r>
    </w:p>
  </w:endnote>
  <w:endnote w:type="continuationSeparator" w:id="0">
    <w:p w14:paraId="1AAF3877" w14:textId="77777777" w:rsidR="001B259F" w:rsidRDefault="001B259F" w:rsidP="0087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41C4F" w14:textId="77777777" w:rsidR="00226766" w:rsidRPr="00EB7AE4" w:rsidRDefault="00226766" w:rsidP="00871AEE">
    <w:pPr>
      <w:pStyle w:val="Footer"/>
      <w:rPr>
        <w:sz w:val="20"/>
      </w:rPr>
    </w:pPr>
    <w:r w:rsidRPr="00EB7AE4">
      <w:rPr>
        <w:rFonts w:ascii="&amp;quot" w:hAnsi="&amp;quot"/>
        <w:noProof/>
        <w:color w:val="049CCF"/>
        <w:szCs w:val="29"/>
      </w:rPr>
      <w:drawing>
        <wp:inline distT="0" distB="0" distL="0" distR="0" wp14:anchorId="1559B383" wp14:editId="2D485F5D">
          <wp:extent cx="838200" cy="295275"/>
          <wp:effectExtent l="0" t="0" r="0" b="9525"/>
          <wp:docPr id="5" name="Picture 5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B7AE4">
      <w:rPr>
        <w:rFonts w:ascii="&amp;quot" w:hAnsi="&amp;quot"/>
        <w:color w:val="464646"/>
        <w:szCs w:val="29"/>
      </w:rPr>
      <w:br/>
      <w:t>Beginning Chinese Textbook</w:t>
    </w:r>
    <w:r w:rsidRPr="00EB7AE4">
      <w:rPr>
        <w:rFonts w:ascii="Arial" w:hAnsi="Arial" w:cs="Arial"/>
        <w:color w:val="464646"/>
        <w:szCs w:val="29"/>
      </w:rPr>
      <w:t xml:space="preserve"> by </w:t>
    </w:r>
    <w:hyperlink r:id="rId3" w:history="1">
      <w:r w:rsidRPr="00EB7AE4">
        <w:rPr>
          <w:rStyle w:val="Hyperlink"/>
          <w:rFonts w:ascii="&amp;quot" w:hAnsi="&amp;quot"/>
          <w:color w:val="049CCF"/>
          <w:szCs w:val="29"/>
        </w:rPr>
        <w:t>Lin Hong</w:t>
      </w:r>
    </w:hyperlink>
    <w:r w:rsidRPr="00EB7AE4">
      <w:rPr>
        <w:rFonts w:ascii="Arial" w:hAnsi="Arial" w:cs="Arial"/>
        <w:color w:val="464646"/>
        <w:szCs w:val="29"/>
      </w:rPr>
      <w:t xml:space="preserve"> is licensed under a </w:t>
    </w:r>
    <w:hyperlink r:id="rId4" w:history="1">
      <w:r w:rsidRPr="00EB7AE4">
        <w:rPr>
          <w:rStyle w:val="Hyperlink"/>
          <w:rFonts w:ascii="&amp;quot" w:hAnsi="&amp;quot"/>
          <w:color w:val="049CCF"/>
          <w:szCs w:val="29"/>
        </w:rPr>
        <w:t>Creative Commons Attribution-NonCommercial-ShareAlike 4.0 International License</w:t>
      </w:r>
    </w:hyperlink>
    <w:r w:rsidRPr="00EB7AE4">
      <w:rPr>
        <w:rFonts w:ascii="Arial" w:hAnsi="Arial" w:cs="Arial"/>
        <w:color w:val="464646"/>
        <w:szCs w:val="29"/>
      </w:rPr>
      <w:t>.</w:t>
    </w:r>
  </w:p>
  <w:p w14:paraId="274EC670" w14:textId="77777777" w:rsidR="00226766" w:rsidRDefault="00226766">
    <w:pPr>
      <w:pStyle w:val="Footer"/>
    </w:pPr>
  </w:p>
  <w:p w14:paraId="141F71F5" w14:textId="77777777" w:rsidR="00226766" w:rsidRDefault="00226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AC756" w14:textId="77777777" w:rsidR="001B259F" w:rsidRDefault="001B259F" w:rsidP="00871AEE">
      <w:r>
        <w:separator/>
      </w:r>
    </w:p>
  </w:footnote>
  <w:footnote w:type="continuationSeparator" w:id="0">
    <w:p w14:paraId="2F3F6637" w14:textId="77777777" w:rsidR="001B259F" w:rsidRDefault="001B259F" w:rsidP="00871A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4D951C68"/>
    <w:multiLevelType w:val="hybridMultilevel"/>
    <w:tmpl w:val="20F83678"/>
    <w:lvl w:ilvl="0" w:tplc="89923A26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B1680"/>
    <w:multiLevelType w:val="hybridMultilevel"/>
    <w:tmpl w:val="75F2555C"/>
    <w:lvl w:ilvl="0" w:tplc="239463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65"/>
    <w:rsid w:val="0000634A"/>
    <w:rsid w:val="00062142"/>
    <w:rsid w:val="0007461A"/>
    <w:rsid w:val="00084693"/>
    <w:rsid w:val="000B0C08"/>
    <w:rsid w:val="00105EDD"/>
    <w:rsid w:val="00112B49"/>
    <w:rsid w:val="00133564"/>
    <w:rsid w:val="001358F7"/>
    <w:rsid w:val="00154855"/>
    <w:rsid w:val="001742DF"/>
    <w:rsid w:val="001770CF"/>
    <w:rsid w:val="001B259F"/>
    <w:rsid w:val="001D63FE"/>
    <w:rsid w:val="00203393"/>
    <w:rsid w:val="00221777"/>
    <w:rsid w:val="002245DD"/>
    <w:rsid w:val="00226766"/>
    <w:rsid w:val="00252C65"/>
    <w:rsid w:val="002674C4"/>
    <w:rsid w:val="00280C8D"/>
    <w:rsid w:val="00283649"/>
    <w:rsid w:val="00295109"/>
    <w:rsid w:val="002A3CCE"/>
    <w:rsid w:val="002A3DB1"/>
    <w:rsid w:val="002A772D"/>
    <w:rsid w:val="002D4753"/>
    <w:rsid w:val="003006BF"/>
    <w:rsid w:val="003123F8"/>
    <w:rsid w:val="00314182"/>
    <w:rsid w:val="003400F1"/>
    <w:rsid w:val="00361CBA"/>
    <w:rsid w:val="003B299A"/>
    <w:rsid w:val="003E4B93"/>
    <w:rsid w:val="00410A8F"/>
    <w:rsid w:val="0041295F"/>
    <w:rsid w:val="00414407"/>
    <w:rsid w:val="00422F44"/>
    <w:rsid w:val="00450D52"/>
    <w:rsid w:val="00452684"/>
    <w:rsid w:val="004657EC"/>
    <w:rsid w:val="0049684B"/>
    <w:rsid w:val="004B74A3"/>
    <w:rsid w:val="004E0EB2"/>
    <w:rsid w:val="004F6434"/>
    <w:rsid w:val="005078BD"/>
    <w:rsid w:val="00565B70"/>
    <w:rsid w:val="005731EC"/>
    <w:rsid w:val="00576CFC"/>
    <w:rsid w:val="005E0111"/>
    <w:rsid w:val="005F754D"/>
    <w:rsid w:val="006015DC"/>
    <w:rsid w:val="00611951"/>
    <w:rsid w:val="0064659C"/>
    <w:rsid w:val="00673587"/>
    <w:rsid w:val="00687A0A"/>
    <w:rsid w:val="006A34D6"/>
    <w:rsid w:val="006E061B"/>
    <w:rsid w:val="007106D1"/>
    <w:rsid w:val="00711192"/>
    <w:rsid w:val="00721464"/>
    <w:rsid w:val="0073436E"/>
    <w:rsid w:val="00754820"/>
    <w:rsid w:val="007A2E03"/>
    <w:rsid w:val="007D3E9A"/>
    <w:rsid w:val="008016F5"/>
    <w:rsid w:val="008236A4"/>
    <w:rsid w:val="00824068"/>
    <w:rsid w:val="00826BDC"/>
    <w:rsid w:val="00871AEE"/>
    <w:rsid w:val="00876393"/>
    <w:rsid w:val="00893153"/>
    <w:rsid w:val="00897AD5"/>
    <w:rsid w:val="0092617A"/>
    <w:rsid w:val="00927CB5"/>
    <w:rsid w:val="00932E0C"/>
    <w:rsid w:val="0093792E"/>
    <w:rsid w:val="00937CD1"/>
    <w:rsid w:val="00944B71"/>
    <w:rsid w:val="00950D55"/>
    <w:rsid w:val="00964E65"/>
    <w:rsid w:val="0097560B"/>
    <w:rsid w:val="009A64CA"/>
    <w:rsid w:val="009C429D"/>
    <w:rsid w:val="009E0227"/>
    <w:rsid w:val="009E662D"/>
    <w:rsid w:val="00A0466A"/>
    <w:rsid w:val="00A43EAA"/>
    <w:rsid w:val="00A66D39"/>
    <w:rsid w:val="00A801AA"/>
    <w:rsid w:val="00A849B6"/>
    <w:rsid w:val="00A901C5"/>
    <w:rsid w:val="00AF40B4"/>
    <w:rsid w:val="00B0117A"/>
    <w:rsid w:val="00B04F2F"/>
    <w:rsid w:val="00B064ED"/>
    <w:rsid w:val="00B07CFB"/>
    <w:rsid w:val="00B173FD"/>
    <w:rsid w:val="00B17854"/>
    <w:rsid w:val="00B17D0E"/>
    <w:rsid w:val="00B539B4"/>
    <w:rsid w:val="00B7558D"/>
    <w:rsid w:val="00B87FA5"/>
    <w:rsid w:val="00BA36C6"/>
    <w:rsid w:val="00BC7412"/>
    <w:rsid w:val="00BE4FF2"/>
    <w:rsid w:val="00C07A4E"/>
    <w:rsid w:val="00C21249"/>
    <w:rsid w:val="00C46EA0"/>
    <w:rsid w:val="00C76C2C"/>
    <w:rsid w:val="00CB6C16"/>
    <w:rsid w:val="00CC410A"/>
    <w:rsid w:val="00CC685F"/>
    <w:rsid w:val="00CD4A07"/>
    <w:rsid w:val="00CE2A15"/>
    <w:rsid w:val="00D00606"/>
    <w:rsid w:val="00D21E7C"/>
    <w:rsid w:val="00D640B8"/>
    <w:rsid w:val="00D7264C"/>
    <w:rsid w:val="00D85C75"/>
    <w:rsid w:val="00DC439B"/>
    <w:rsid w:val="00DF16A6"/>
    <w:rsid w:val="00DF46BA"/>
    <w:rsid w:val="00DF5A2F"/>
    <w:rsid w:val="00E0149A"/>
    <w:rsid w:val="00E26BAB"/>
    <w:rsid w:val="00E40D63"/>
    <w:rsid w:val="00E613FB"/>
    <w:rsid w:val="00EC1531"/>
    <w:rsid w:val="00EE0E03"/>
    <w:rsid w:val="00EF2685"/>
    <w:rsid w:val="00EF65E0"/>
    <w:rsid w:val="00F03EAC"/>
    <w:rsid w:val="00F05409"/>
    <w:rsid w:val="00F27A2D"/>
    <w:rsid w:val="00F40D33"/>
    <w:rsid w:val="00F67529"/>
    <w:rsid w:val="00F706E1"/>
    <w:rsid w:val="00F92E66"/>
    <w:rsid w:val="00FB2D22"/>
    <w:rsid w:val="00FB54A7"/>
    <w:rsid w:val="00FB6CCE"/>
    <w:rsid w:val="00FD5167"/>
    <w:rsid w:val="00FE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3434"/>
  <w15:chartTrackingRefBased/>
  <w15:docId w15:val="{435B181C-B0A1-4D69-BF82-3372A582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C07A4E"/>
    <w:pPr>
      <w:ind w:left="720"/>
      <w:contextualSpacing/>
    </w:pPr>
  </w:style>
  <w:style w:type="character" w:customStyle="1" w:styleId="shorttext">
    <w:name w:val="short_text"/>
    <w:basedOn w:val="DefaultParagraphFont"/>
    <w:rsid w:val="00611951"/>
  </w:style>
  <w:style w:type="paragraph" w:styleId="NoSpacing">
    <w:name w:val="No Spacing"/>
    <w:link w:val="NoSpacingChar"/>
    <w:uiPriority w:val="1"/>
    <w:qFormat/>
    <w:rsid w:val="00964E65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64E65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71A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AEE"/>
  </w:style>
  <w:style w:type="paragraph" w:styleId="Footer">
    <w:name w:val="footer"/>
    <w:basedOn w:val="Normal"/>
    <w:link w:val="FooterChar"/>
    <w:uiPriority w:val="99"/>
    <w:unhideWhenUsed/>
    <w:rsid w:val="00871A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AEE"/>
  </w:style>
  <w:style w:type="character" w:styleId="Hyperlink">
    <w:name w:val="Hyperlink"/>
    <w:basedOn w:val="DefaultParagraphFont"/>
    <w:uiPriority w:val="99"/>
    <w:unhideWhenUsed/>
    <w:rsid w:val="00871A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2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ckout\Desktop\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AE5CC-BD92-4A6C-8BC3-ECCB6733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text template.dotx</Template>
  <TotalTime>18</TotalTime>
  <Pages>10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Lin Hong (洪琳)</dc:creator>
  <cp:keywords/>
  <dc:description/>
  <cp:lastModifiedBy>Lin Hong</cp:lastModifiedBy>
  <cp:revision>5</cp:revision>
  <cp:lastPrinted>2020-01-04T23:44:00Z</cp:lastPrinted>
  <dcterms:created xsi:type="dcterms:W3CDTF">2020-01-04T23:25:00Z</dcterms:created>
  <dcterms:modified xsi:type="dcterms:W3CDTF">2020-01-04T23:50:00Z</dcterms:modified>
</cp:coreProperties>
</file>